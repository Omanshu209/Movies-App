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9476B" w14:textId="76964C11" w:rsidR="00B61AD1" w:rsidRDefault="00BF313C">
      <w:pPr>
        <w:rPr>
          <w:rFonts w:asciiTheme="majorHAnsi" w:eastAsiaTheme="majorEastAsia" w:hAnsiTheme="majorHAnsi" w:cstheme="majorBidi"/>
          <w:kern w:val="28"/>
          <w:sz w:val="56"/>
          <w:szCs w:val="56"/>
        </w:rPr>
      </w:pPr>
      <w:r>
        <w:rPr>
          <w:noProof/>
          <w:lang w:eastAsia="en-US"/>
        </w:rPr>
        <w:drawing>
          <wp:anchor distT="0" distB="0" distL="114300" distR="114300" simplePos="0" relativeHeight="251753983" behindDoc="1" locked="0" layoutInCell="1" allowOverlap="1" wp14:anchorId="7EF115CB" wp14:editId="4C69E176">
            <wp:simplePos x="0" y="0"/>
            <wp:positionH relativeFrom="column">
              <wp:posOffset>-834499</wp:posOffset>
            </wp:positionH>
            <wp:positionV relativeFrom="paragraph">
              <wp:posOffset>-836075</wp:posOffset>
            </wp:positionV>
            <wp:extent cx="7738001" cy="10304758"/>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7738482" cy="10305399"/>
                    </a:xfrm>
                    <a:prstGeom prst="rect">
                      <a:avLst/>
                    </a:prstGeom>
                  </pic:spPr>
                </pic:pic>
              </a:graphicData>
            </a:graphic>
            <wp14:sizeRelH relativeFrom="margin">
              <wp14:pctWidth>0</wp14:pctWidth>
            </wp14:sizeRelH>
            <wp14:sizeRelV relativeFrom="margin">
              <wp14:pctHeight>0</wp14:pctHeight>
            </wp14:sizeRelV>
          </wp:anchor>
        </w:drawing>
      </w:r>
      <w:r w:rsidR="00B61AD1">
        <w:br w:type="page"/>
      </w:r>
    </w:p>
    <w:tbl>
      <w:tblPr>
        <w:tblStyle w:val="ReportTable"/>
        <w:tblW w:w="5433" w:type="pct"/>
        <w:tblLook w:val="04A0" w:firstRow="1" w:lastRow="0" w:firstColumn="1" w:lastColumn="0" w:noHBand="0" w:noVBand="1"/>
        <w:tblCaption w:val="Content table"/>
      </w:tblPr>
      <w:tblGrid>
        <w:gridCol w:w="6084"/>
        <w:gridCol w:w="1929"/>
        <w:gridCol w:w="2377"/>
      </w:tblGrid>
      <w:tr w:rsidR="007100CC" w14:paraId="3F112E11" w14:textId="77777777" w:rsidTr="00A713BE">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9F1B62B" w14:textId="3E4B0C33" w:rsidR="007100CC" w:rsidRPr="00405C4E" w:rsidRDefault="008657C5" w:rsidP="00A713BE">
            <w:pPr>
              <w:jc w:val="left"/>
              <w:rPr>
                <w:sz w:val="72"/>
                <w:szCs w:val="72"/>
              </w:rPr>
            </w:pPr>
            <w:r>
              <w:rPr>
                <w:sz w:val="72"/>
                <w:szCs w:val="72"/>
              </w:rPr>
              <w:lastRenderedPageBreak/>
              <w:t>Acknowledgement</w:t>
            </w:r>
          </w:p>
        </w:tc>
        <w:tc>
          <w:tcPr>
            <w:tcW w:w="1929" w:type="dxa"/>
          </w:tcPr>
          <w:p w14:paraId="78E6919E" w14:textId="77777777" w:rsidR="007100CC" w:rsidRDefault="007100CC" w:rsidP="00A713BE">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06D6038" w14:textId="77777777" w:rsidR="007100CC" w:rsidRDefault="007100CC" w:rsidP="00A713BE">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811840" behindDoc="0" locked="0" layoutInCell="1" allowOverlap="1" wp14:anchorId="11212755" wp14:editId="3FEEA399">
                  <wp:simplePos x="0" y="0"/>
                  <wp:positionH relativeFrom="column">
                    <wp:posOffset>665480</wp:posOffset>
                  </wp:positionH>
                  <wp:positionV relativeFrom="paragraph">
                    <wp:posOffset>635</wp:posOffset>
                  </wp:positionV>
                  <wp:extent cx="619760" cy="619760"/>
                  <wp:effectExtent l="0" t="0" r="889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FCEE5B3" w14:textId="77777777" w:rsidR="007100CC" w:rsidRDefault="007100CC">
      <w:pPr>
        <w:rPr>
          <w:b/>
        </w:rPr>
      </w:pPr>
    </w:p>
    <w:p w14:paraId="5159A2DC" w14:textId="0830A3CB" w:rsidR="00F713CD" w:rsidRPr="008A620A" w:rsidRDefault="00F713CD" w:rsidP="008A620A">
      <w:pPr>
        <w:spacing w:after="0"/>
        <w:rPr>
          <w:b/>
          <w:sz w:val="36"/>
          <w:szCs w:val="36"/>
        </w:rPr>
      </w:pPr>
      <w:r w:rsidRPr="008A620A">
        <w:rPr>
          <w:b/>
          <w:sz w:val="36"/>
          <w:szCs w:val="36"/>
        </w:rPr>
        <w:t xml:space="preserve">I would like to express my sincere gratitude to several individuals who have supported me throughout the development of  this project. </w:t>
      </w:r>
    </w:p>
    <w:p w14:paraId="76C9A936" w14:textId="77777777" w:rsidR="00F713CD" w:rsidRPr="008A620A" w:rsidRDefault="00F713CD" w:rsidP="008A620A">
      <w:pPr>
        <w:spacing w:after="0"/>
        <w:rPr>
          <w:b/>
          <w:sz w:val="36"/>
          <w:szCs w:val="36"/>
        </w:rPr>
      </w:pPr>
    </w:p>
    <w:p w14:paraId="316D6DE9" w14:textId="749A75E2" w:rsidR="00F713CD" w:rsidRPr="008A620A" w:rsidRDefault="00F713CD" w:rsidP="008A620A">
      <w:pPr>
        <w:spacing w:after="0"/>
        <w:rPr>
          <w:b/>
          <w:sz w:val="36"/>
          <w:szCs w:val="36"/>
        </w:rPr>
      </w:pPr>
      <w:r w:rsidRPr="008A620A">
        <w:rPr>
          <w:b/>
          <w:sz w:val="36"/>
          <w:szCs w:val="36"/>
        </w:rPr>
        <w:t xml:space="preserve">First and foremost, I would like to thank my computer teacher, </w:t>
      </w:r>
      <w:r w:rsidR="001076C2" w:rsidRPr="008A620A">
        <w:rPr>
          <w:b/>
          <w:sz w:val="36"/>
          <w:szCs w:val="36"/>
        </w:rPr>
        <w:t>Sir Subhajit</w:t>
      </w:r>
      <w:r w:rsidR="00D2065B" w:rsidRPr="008A620A">
        <w:rPr>
          <w:b/>
          <w:sz w:val="36"/>
          <w:szCs w:val="36"/>
        </w:rPr>
        <w:t xml:space="preserve"> Dutta</w:t>
      </w:r>
      <w:r w:rsidR="001076C2" w:rsidRPr="008A620A">
        <w:rPr>
          <w:b/>
          <w:sz w:val="36"/>
          <w:szCs w:val="36"/>
        </w:rPr>
        <w:t>,</w:t>
      </w:r>
      <w:r w:rsidRPr="008A620A">
        <w:rPr>
          <w:b/>
          <w:sz w:val="36"/>
          <w:szCs w:val="36"/>
        </w:rPr>
        <w:t xml:space="preserve"> for </w:t>
      </w:r>
      <w:r w:rsidR="001076C2" w:rsidRPr="008A620A">
        <w:rPr>
          <w:b/>
          <w:sz w:val="36"/>
          <w:szCs w:val="36"/>
        </w:rPr>
        <w:t>his</w:t>
      </w:r>
      <w:r w:rsidRPr="008A620A">
        <w:rPr>
          <w:b/>
          <w:sz w:val="36"/>
          <w:szCs w:val="36"/>
        </w:rPr>
        <w:t xml:space="preserve"> guidance</w:t>
      </w:r>
      <w:r w:rsidR="00AB7303" w:rsidRPr="008A620A">
        <w:rPr>
          <w:b/>
          <w:sz w:val="36"/>
          <w:szCs w:val="36"/>
        </w:rPr>
        <w:t xml:space="preserve"> and</w:t>
      </w:r>
      <w:r w:rsidRPr="008A620A">
        <w:rPr>
          <w:b/>
          <w:sz w:val="36"/>
          <w:szCs w:val="36"/>
        </w:rPr>
        <w:t xml:space="preserve"> encouragement, which have been instrumental in enhancing my technical knowledge and shaping the direction of this project. </w:t>
      </w:r>
      <w:r w:rsidR="00AB7303" w:rsidRPr="008A620A">
        <w:rPr>
          <w:b/>
          <w:sz w:val="36"/>
          <w:szCs w:val="36"/>
        </w:rPr>
        <w:t xml:space="preserve">He had also provided </w:t>
      </w:r>
      <w:r w:rsidR="00AB7303" w:rsidRPr="008A620A">
        <w:rPr>
          <w:b/>
          <w:sz w:val="36"/>
          <w:szCs w:val="36"/>
        </w:rPr>
        <w:t xml:space="preserve">the idea </w:t>
      </w:r>
      <w:r w:rsidR="00AB7303" w:rsidRPr="008A620A">
        <w:rPr>
          <w:b/>
          <w:sz w:val="36"/>
          <w:szCs w:val="36"/>
        </w:rPr>
        <w:t>of</w:t>
      </w:r>
      <w:r w:rsidR="00AB7303" w:rsidRPr="008A620A">
        <w:rPr>
          <w:b/>
          <w:sz w:val="36"/>
          <w:szCs w:val="36"/>
        </w:rPr>
        <w:t xml:space="preserve"> the interactive seat selection feature in the movie booking system</w:t>
      </w:r>
      <w:r w:rsidR="000C6399" w:rsidRPr="008A620A">
        <w:rPr>
          <w:b/>
          <w:sz w:val="36"/>
          <w:szCs w:val="36"/>
        </w:rPr>
        <w:t>.</w:t>
      </w:r>
    </w:p>
    <w:p w14:paraId="4E1E4FB2" w14:textId="77777777" w:rsidR="00F713CD" w:rsidRPr="008A620A" w:rsidRDefault="00F713CD" w:rsidP="008A620A">
      <w:pPr>
        <w:spacing w:after="0"/>
        <w:rPr>
          <w:b/>
          <w:sz w:val="36"/>
          <w:szCs w:val="36"/>
        </w:rPr>
      </w:pPr>
    </w:p>
    <w:p w14:paraId="7BE44783" w14:textId="6F556A19" w:rsidR="00F713CD" w:rsidRPr="008A620A" w:rsidRDefault="00F713CD" w:rsidP="008A620A">
      <w:pPr>
        <w:spacing w:after="0"/>
        <w:rPr>
          <w:b/>
          <w:sz w:val="36"/>
          <w:szCs w:val="36"/>
        </w:rPr>
      </w:pPr>
      <w:r w:rsidRPr="008A620A">
        <w:rPr>
          <w:b/>
          <w:sz w:val="36"/>
          <w:szCs w:val="36"/>
        </w:rPr>
        <w:t>I am also deeply grateful to my school's principal</w:t>
      </w:r>
      <w:r w:rsidR="000C6399" w:rsidRPr="008A620A">
        <w:rPr>
          <w:b/>
          <w:sz w:val="36"/>
          <w:szCs w:val="36"/>
        </w:rPr>
        <w:t>, Br. Solomon Morris,</w:t>
      </w:r>
      <w:r w:rsidRPr="008A620A">
        <w:rPr>
          <w:b/>
          <w:sz w:val="36"/>
          <w:szCs w:val="36"/>
        </w:rPr>
        <w:t xml:space="preserve"> for providing a conducive learning environment that fostered my growth and allowed me to explore my interests in technology.</w:t>
      </w:r>
    </w:p>
    <w:p w14:paraId="7F986359" w14:textId="77777777" w:rsidR="00F713CD" w:rsidRPr="008A620A" w:rsidRDefault="00F713CD" w:rsidP="008A620A">
      <w:pPr>
        <w:spacing w:after="0"/>
        <w:rPr>
          <w:b/>
          <w:sz w:val="36"/>
          <w:szCs w:val="36"/>
        </w:rPr>
      </w:pPr>
    </w:p>
    <w:p w14:paraId="7350AAC7" w14:textId="0B14B22C" w:rsidR="00CB4779" w:rsidRPr="008A620A" w:rsidRDefault="00F713CD" w:rsidP="008A620A">
      <w:pPr>
        <w:spacing w:after="0"/>
        <w:rPr>
          <w:b/>
        </w:rPr>
      </w:pPr>
      <w:r w:rsidRPr="008A620A">
        <w:rPr>
          <w:b/>
          <w:sz w:val="36"/>
          <w:szCs w:val="36"/>
        </w:rPr>
        <w:t>Lastly, I extend my heartfelt thanks to my parents for their unwavering support</w:t>
      </w:r>
      <w:r w:rsidR="00152FDA" w:rsidRPr="008A620A">
        <w:rPr>
          <w:b/>
          <w:sz w:val="36"/>
          <w:szCs w:val="36"/>
        </w:rPr>
        <w:t xml:space="preserve"> </w:t>
      </w:r>
      <w:r w:rsidRPr="008A620A">
        <w:rPr>
          <w:b/>
          <w:sz w:val="36"/>
          <w:szCs w:val="36"/>
        </w:rPr>
        <w:t>throughout this journey</w:t>
      </w:r>
      <w:r w:rsidR="0076576B" w:rsidRPr="008A620A">
        <w:rPr>
          <w:b/>
          <w:sz w:val="36"/>
          <w:szCs w:val="36"/>
        </w:rPr>
        <w:t>.</w:t>
      </w:r>
      <w:r w:rsidRPr="008A620A">
        <w:rPr>
          <w:b/>
          <w:sz w:val="36"/>
          <w:szCs w:val="36"/>
        </w:rPr>
        <w:t xml:space="preserve"> Their belief in my abilities has been a constant source of inspiration.</w:t>
      </w:r>
      <w:r w:rsidR="00CB4779">
        <w:rPr>
          <w:b/>
        </w:rPr>
        <w:br w:type="page"/>
      </w:r>
    </w:p>
    <w:tbl>
      <w:tblPr>
        <w:tblStyle w:val="ReportTable"/>
        <w:tblW w:w="5433" w:type="pct"/>
        <w:tblLook w:val="04A0" w:firstRow="1" w:lastRow="0" w:firstColumn="1" w:lastColumn="0" w:noHBand="0" w:noVBand="1"/>
        <w:tblCaption w:val="Content table"/>
      </w:tblPr>
      <w:tblGrid>
        <w:gridCol w:w="6084"/>
        <w:gridCol w:w="1929"/>
        <w:gridCol w:w="2377"/>
      </w:tblGrid>
      <w:tr w:rsidR="00AB2790" w14:paraId="7DDFDB5E" w14:textId="77777777" w:rsidTr="00A713BE">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3B848F0B" w14:textId="27EE12B6" w:rsidR="00AB2790" w:rsidRPr="00405C4E" w:rsidRDefault="00AB2790" w:rsidP="00A713BE">
            <w:pPr>
              <w:jc w:val="left"/>
              <w:rPr>
                <w:sz w:val="72"/>
                <w:szCs w:val="72"/>
              </w:rPr>
            </w:pPr>
            <w:r>
              <w:rPr>
                <w:sz w:val="72"/>
                <w:szCs w:val="72"/>
              </w:rPr>
              <w:lastRenderedPageBreak/>
              <w:t>Introduction</w:t>
            </w:r>
          </w:p>
        </w:tc>
        <w:tc>
          <w:tcPr>
            <w:tcW w:w="1929" w:type="dxa"/>
          </w:tcPr>
          <w:p w14:paraId="67705C94" w14:textId="77777777" w:rsidR="00AB2790" w:rsidRDefault="00AB2790" w:rsidP="00A713BE">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C9C93D3" w14:textId="77777777" w:rsidR="00AB2790" w:rsidRDefault="00AB2790" w:rsidP="00A713BE">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807744" behindDoc="0" locked="0" layoutInCell="1" allowOverlap="1" wp14:anchorId="0FEF9D90" wp14:editId="767C4CE4">
                  <wp:simplePos x="0" y="0"/>
                  <wp:positionH relativeFrom="column">
                    <wp:posOffset>665480</wp:posOffset>
                  </wp:positionH>
                  <wp:positionV relativeFrom="paragraph">
                    <wp:posOffset>635</wp:posOffset>
                  </wp:positionV>
                  <wp:extent cx="619760" cy="619760"/>
                  <wp:effectExtent l="0" t="0" r="8890" b="889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209EB277" w14:textId="77777777" w:rsidR="00AB2790" w:rsidRDefault="00AB2790">
      <w:pPr>
        <w:rPr>
          <w:b/>
        </w:rPr>
      </w:pPr>
    </w:p>
    <w:p w14:paraId="1023BABA" w14:textId="15F7F908" w:rsidR="00DA6BF2" w:rsidRPr="00D67569" w:rsidRDefault="00DA6BF2" w:rsidP="00DA6BF2">
      <w:pPr>
        <w:rPr>
          <w:b/>
          <w:sz w:val="32"/>
          <w:szCs w:val="32"/>
        </w:rPr>
      </w:pPr>
      <w:r w:rsidRPr="00D67569">
        <w:rPr>
          <w:b/>
          <w:sz w:val="32"/>
          <w:szCs w:val="32"/>
        </w:rPr>
        <w:t>Introducing SpectraFlix, a movie streaming and booking application crafted using Java and XML within the Android development environment. SpectraFlix offers a seamless and flexible platform for movie enthusiasts, providing multiple ways to enjoy films. Users can stream movies directly from WebView, input URLs, or access movies stored on their devices. Additionally, trailers can be viewed effortlessly through a built-in YouTube WebView.</w:t>
      </w:r>
    </w:p>
    <w:p w14:paraId="45BF3E5F" w14:textId="77777777" w:rsidR="00DA6BF2" w:rsidRPr="00D67569" w:rsidRDefault="00DA6BF2" w:rsidP="00DA6BF2">
      <w:pPr>
        <w:rPr>
          <w:b/>
          <w:sz w:val="32"/>
          <w:szCs w:val="32"/>
        </w:rPr>
      </w:pPr>
    </w:p>
    <w:p w14:paraId="54C8A351" w14:textId="62938E78" w:rsidR="00DA6BF2" w:rsidRPr="00D67569" w:rsidRDefault="00DA6BF2" w:rsidP="00DA6BF2">
      <w:pPr>
        <w:rPr>
          <w:b/>
          <w:sz w:val="32"/>
          <w:szCs w:val="32"/>
        </w:rPr>
      </w:pPr>
      <w:r w:rsidRPr="00D67569">
        <w:rPr>
          <w:b/>
          <w:sz w:val="32"/>
          <w:szCs w:val="32"/>
        </w:rPr>
        <w:t>The booking feature in SpectraFlix sets it apart, allowing users to browse available films and select seats using a visually interactive interface, making the reservation process intuitive and engaging. Built with performance and user experience in mind, the app's robust back-end and fluid design ensure a smooth, responsive experience.</w:t>
      </w:r>
    </w:p>
    <w:p w14:paraId="302E4E57" w14:textId="77777777" w:rsidR="00DA6BF2" w:rsidRPr="00D67569" w:rsidRDefault="00DA6BF2" w:rsidP="00DA6BF2">
      <w:pPr>
        <w:rPr>
          <w:b/>
          <w:sz w:val="32"/>
          <w:szCs w:val="32"/>
        </w:rPr>
      </w:pPr>
    </w:p>
    <w:p w14:paraId="740C6D04" w14:textId="77777777" w:rsidR="004562F7" w:rsidRDefault="00DA6BF2">
      <w:pPr>
        <w:rPr>
          <w:b/>
          <w:sz w:val="32"/>
          <w:szCs w:val="32"/>
        </w:rPr>
      </w:pPr>
      <w:r w:rsidRPr="00D67569">
        <w:rPr>
          <w:b/>
          <w:sz w:val="32"/>
          <w:szCs w:val="32"/>
        </w:rPr>
        <w:t>Furthermore, SpectraFlix enables users to expand their movie library by adding new films for both streaming and booking, giving them full control over their entertainment.</w:t>
      </w:r>
    </w:p>
    <w:p w14:paraId="0DB44F10" w14:textId="77777777" w:rsidR="004562F7" w:rsidRDefault="004562F7">
      <w:pPr>
        <w:rPr>
          <w:b/>
          <w:sz w:val="32"/>
          <w:szCs w:val="32"/>
        </w:rPr>
      </w:pPr>
      <w:r>
        <w:rPr>
          <w:b/>
          <w:sz w:val="32"/>
          <w:szCs w:val="32"/>
        </w:rPr>
        <w:br w:type="page"/>
      </w:r>
    </w:p>
    <w:tbl>
      <w:tblPr>
        <w:tblStyle w:val="ReportTable"/>
        <w:tblW w:w="5433" w:type="pct"/>
        <w:tblLook w:val="04A0" w:firstRow="1" w:lastRow="0" w:firstColumn="1" w:lastColumn="0" w:noHBand="0" w:noVBand="1"/>
        <w:tblCaption w:val="Content table"/>
      </w:tblPr>
      <w:tblGrid>
        <w:gridCol w:w="6084"/>
        <w:gridCol w:w="1929"/>
        <w:gridCol w:w="2377"/>
      </w:tblGrid>
      <w:tr w:rsidR="00AA4897" w14:paraId="276D53FD" w14:textId="77777777" w:rsidTr="00A713BE">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CBED977" w14:textId="5736B367" w:rsidR="00AA4897" w:rsidRPr="003F7115" w:rsidRDefault="003F7115" w:rsidP="00A713BE">
            <w:pPr>
              <w:jc w:val="left"/>
              <w:rPr>
                <w:sz w:val="72"/>
                <w:szCs w:val="72"/>
              </w:rPr>
            </w:pPr>
            <w:r w:rsidRPr="003F7115">
              <w:rPr>
                <w:sz w:val="72"/>
                <w:szCs w:val="72"/>
              </w:rPr>
              <w:lastRenderedPageBreak/>
              <w:t>Software Requirements</w:t>
            </w:r>
          </w:p>
        </w:tc>
        <w:tc>
          <w:tcPr>
            <w:tcW w:w="1929" w:type="dxa"/>
          </w:tcPr>
          <w:p w14:paraId="70A98A36" w14:textId="77777777" w:rsidR="00AA4897" w:rsidRDefault="00AA4897" w:rsidP="00A713BE">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33282DAF" w14:textId="77777777" w:rsidR="00AA4897" w:rsidRDefault="00AA4897" w:rsidP="00A713BE">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813888" behindDoc="0" locked="0" layoutInCell="1" allowOverlap="1" wp14:anchorId="283BDA57" wp14:editId="1B3415BF">
                  <wp:simplePos x="0" y="0"/>
                  <wp:positionH relativeFrom="column">
                    <wp:posOffset>665480</wp:posOffset>
                  </wp:positionH>
                  <wp:positionV relativeFrom="paragraph">
                    <wp:posOffset>635</wp:posOffset>
                  </wp:positionV>
                  <wp:extent cx="619760" cy="619760"/>
                  <wp:effectExtent l="0" t="0" r="8890" b="889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14A253BB" w14:textId="77777777" w:rsidR="003F7115" w:rsidRDefault="003F7115">
      <w:pPr>
        <w:rPr>
          <w:b/>
        </w:rPr>
      </w:pPr>
    </w:p>
    <w:p w14:paraId="0435A1DD" w14:textId="128FDCD5" w:rsidR="00802254" w:rsidRDefault="00802254" w:rsidP="00874291">
      <w:pPr>
        <w:spacing w:after="0"/>
        <w:rPr>
          <w:b/>
        </w:rPr>
      </w:pPr>
      <w:r>
        <w:rPr>
          <w:b/>
        </w:rPr>
        <w:t>Operating System :</w:t>
      </w:r>
    </w:p>
    <w:p w14:paraId="34179379" w14:textId="510CAF75" w:rsidR="00306C88" w:rsidRPr="00B30B5E" w:rsidRDefault="00306C88" w:rsidP="00B30B5E">
      <w:pPr>
        <w:pStyle w:val="ListParagraph"/>
        <w:numPr>
          <w:ilvl w:val="0"/>
          <w:numId w:val="20"/>
        </w:numPr>
        <w:spacing w:after="0"/>
        <w:rPr>
          <w:b/>
        </w:rPr>
      </w:pPr>
      <w:r w:rsidRPr="00B30B5E">
        <w:rPr>
          <w:b/>
        </w:rPr>
        <w:t>Windows(Android Studio) / Android(AIDE) : For Development</w:t>
      </w:r>
    </w:p>
    <w:p w14:paraId="7E89EA46" w14:textId="21C048BE" w:rsidR="00306C88" w:rsidRPr="00B30B5E" w:rsidRDefault="009C7B2D" w:rsidP="00B30B5E">
      <w:pPr>
        <w:pStyle w:val="ListParagraph"/>
        <w:numPr>
          <w:ilvl w:val="0"/>
          <w:numId w:val="20"/>
        </w:numPr>
        <w:spacing w:after="0"/>
        <w:rPr>
          <w:b/>
        </w:rPr>
      </w:pPr>
      <w:r w:rsidRPr="00B30B5E">
        <w:rPr>
          <w:b/>
        </w:rPr>
        <w:t xml:space="preserve">Android 8.1.0 or above [Tested by the developer] :  </w:t>
      </w:r>
      <w:r w:rsidR="00306C88" w:rsidRPr="00B30B5E">
        <w:rPr>
          <w:b/>
        </w:rPr>
        <w:t>For testing and deployment</w:t>
      </w:r>
    </w:p>
    <w:p w14:paraId="37ECEB87" w14:textId="77777777" w:rsidR="00874291" w:rsidRDefault="00874291" w:rsidP="00874291">
      <w:pPr>
        <w:spacing w:after="0"/>
        <w:rPr>
          <w:b/>
        </w:rPr>
      </w:pPr>
    </w:p>
    <w:p w14:paraId="308E43E0" w14:textId="686B607A" w:rsidR="00306C88" w:rsidRDefault="007D5AC5" w:rsidP="00874291">
      <w:pPr>
        <w:spacing w:after="0"/>
        <w:rPr>
          <w:b/>
        </w:rPr>
      </w:pPr>
      <w:r>
        <w:rPr>
          <w:b/>
        </w:rPr>
        <w:t>Development Tools</w:t>
      </w:r>
      <w:r w:rsidR="00CC4526">
        <w:rPr>
          <w:b/>
        </w:rPr>
        <w:t xml:space="preserve"> </w:t>
      </w:r>
      <w:r>
        <w:rPr>
          <w:b/>
        </w:rPr>
        <w:t>:</w:t>
      </w:r>
    </w:p>
    <w:p w14:paraId="234F787F" w14:textId="7BB207C3" w:rsidR="007D5AC5" w:rsidRPr="00B30B5E" w:rsidRDefault="00356447" w:rsidP="00B30B5E">
      <w:pPr>
        <w:pStyle w:val="ListParagraph"/>
        <w:numPr>
          <w:ilvl w:val="0"/>
          <w:numId w:val="21"/>
        </w:numPr>
        <w:spacing w:after="0"/>
        <w:rPr>
          <w:b/>
        </w:rPr>
      </w:pPr>
      <w:r w:rsidRPr="00B30B5E">
        <w:rPr>
          <w:b/>
        </w:rPr>
        <w:t>Java Development Kit (JDK) : Version 6 or higher (</w:t>
      </w:r>
      <w:r w:rsidR="001378FB" w:rsidRPr="00B30B5E">
        <w:rPr>
          <w:b/>
        </w:rPr>
        <w:t>T</w:t>
      </w:r>
      <w:r w:rsidRPr="00B30B5E">
        <w:rPr>
          <w:b/>
        </w:rPr>
        <w:t>ested)</w:t>
      </w:r>
    </w:p>
    <w:p w14:paraId="023AD88B" w14:textId="2E36BF4C" w:rsidR="001378FB" w:rsidRPr="00B30B5E" w:rsidRDefault="00B30B5E" w:rsidP="00B30B5E">
      <w:pPr>
        <w:pStyle w:val="ListParagraph"/>
        <w:numPr>
          <w:ilvl w:val="0"/>
          <w:numId w:val="21"/>
        </w:numPr>
        <w:spacing w:after="0"/>
        <w:rPr>
          <w:b/>
        </w:rPr>
      </w:pPr>
      <w:r w:rsidRPr="00B30B5E">
        <w:rPr>
          <w:b/>
        </w:rPr>
        <w:t>A</w:t>
      </w:r>
      <w:r w:rsidR="001378FB" w:rsidRPr="00B30B5E">
        <w:rPr>
          <w:b/>
        </w:rPr>
        <w:t>IDE : Latest</w:t>
      </w:r>
      <w:r w:rsidR="00B73799" w:rsidRPr="00B30B5E">
        <w:rPr>
          <w:b/>
        </w:rPr>
        <w:t xml:space="preserve"> Stable Version</w:t>
      </w:r>
    </w:p>
    <w:p w14:paraId="76F9E781" w14:textId="5150C240" w:rsidR="00B73799" w:rsidRPr="00B30B5E" w:rsidRDefault="00B73799" w:rsidP="00B30B5E">
      <w:pPr>
        <w:pStyle w:val="ListParagraph"/>
        <w:numPr>
          <w:ilvl w:val="0"/>
          <w:numId w:val="21"/>
        </w:numPr>
        <w:spacing w:after="0"/>
        <w:rPr>
          <w:b/>
        </w:rPr>
      </w:pPr>
      <w:r w:rsidRPr="00B30B5E">
        <w:rPr>
          <w:b/>
        </w:rPr>
        <w:t>Android Studio : Latest Stable Version</w:t>
      </w:r>
    </w:p>
    <w:p w14:paraId="211A4B23" w14:textId="47A5FEAC" w:rsidR="00B73799" w:rsidRPr="00B30B5E" w:rsidRDefault="00B73799" w:rsidP="00B30B5E">
      <w:pPr>
        <w:pStyle w:val="ListParagraph"/>
        <w:numPr>
          <w:ilvl w:val="0"/>
          <w:numId w:val="21"/>
        </w:numPr>
        <w:spacing w:after="0"/>
        <w:rPr>
          <w:b/>
        </w:rPr>
      </w:pPr>
      <w:r w:rsidRPr="00B30B5E">
        <w:rPr>
          <w:b/>
        </w:rPr>
        <w:t>Gradle</w:t>
      </w:r>
    </w:p>
    <w:p w14:paraId="04B48D8A" w14:textId="77777777" w:rsidR="00874291" w:rsidRDefault="00874291" w:rsidP="00874291">
      <w:pPr>
        <w:spacing w:after="0"/>
        <w:rPr>
          <w:b/>
        </w:rPr>
      </w:pPr>
    </w:p>
    <w:p w14:paraId="0514659F" w14:textId="7A610EBE" w:rsidR="00CC4526" w:rsidRDefault="00CC4526" w:rsidP="00874291">
      <w:pPr>
        <w:spacing w:after="0"/>
        <w:rPr>
          <w:b/>
        </w:rPr>
      </w:pPr>
      <w:r>
        <w:rPr>
          <w:b/>
        </w:rPr>
        <w:t>Languages :</w:t>
      </w:r>
    </w:p>
    <w:p w14:paraId="787F9AD6" w14:textId="677D5E88" w:rsidR="00CC4526" w:rsidRPr="00E2597F" w:rsidRDefault="00CC4526" w:rsidP="00E2597F">
      <w:pPr>
        <w:pStyle w:val="ListParagraph"/>
        <w:numPr>
          <w:ilvl w:val="0"/>
          <w:numId w:val="22"/>
        </w:numPr>
        <w:spacing w:after="0"/>
        <w:rPr>
          <w:b/>
        </w:rPr>
      </w:pPr>
      <w:r w:rsidRPr="00E2597F">
        <w:rPr>
          <w:b/>
        </w:rPr>
        <w:t xml:space="preserve">Java : </w:t>
      </w:r>
      <w:r w:rsidR="00A834F7" w:rsidRPr="00E2597F">
        <w:rPr>
          <w:b/>
        </w:rPr>
        <w:t>For the app's backend</w:t>
      </w:r>
    </w:p>
    <w:p w14:paraId="0EE7770C" w14:textId="4FA0745A" w:rsidR="00A834F7" w:rsidRPr="00E2597F" w:rsidRDefault="00A834F7" w:rsidP="00E2597F">
      <w:pPr>
        <w:pStyle w:val="ListParagraph"/>
        <w:numPr>
          <w:ilvl w:val="0"/>
          <w:numId w:val="22"/>
        </w:numPr>
        <w:spacing w:after="0"/>
        <w:rPr>
          <w:b/>
        </w:rPr>
      </w:pPr>
      <w:r w:rsidRPr="00E2597F">
        <w:rPr>
          <w:b/>
        </w:rPr>
        <w:t>XML : For designing the user interface (UI)</w:t>
      </w:r>
    </w:p>
    <w:p w14:paraId="1AEAEB54" w14:textId="77777777" w:rsidR="00874291" w:rsidRDefault="00874291" w:rsidP="00874291">
      <w:pPr>
        <w:spacing w:after="0"/>
        <w:rPr>
          <w:b/>
        </w:rPr>
      </w:pPr>
    </w:p>
    <w:p w14:paraId="0E34ABA6" w14:textId="274BD4F3" w:rsidR="00A11F85" w:rsidRDefault="00A11F85" w:rsidP="00874291">
      <w:pPr>
        <w:spacing w:after="0"/>
        <w:rPr>
          <w:b/>
        </w:rPr>
      </w:pPr>
      <w:r>
        <w:rPr>
          <w:b/>
        </w:rPr>
        <w:t>Third Party Tools :</w:t>
      </w:r>
    </w:p>
    <w:p w14:paraId="2335286C" w14:textId="16CAF64D" w:rsidR="00A11F85" w:rsidRPr="00E2597F" w:rsidRDefault="00A11F85" w:rsidP="00E2597F">
      <w:pPr>
        <w:pStyle w:val="ListParagraph"/>
        <w:numPr>
          <w:ilvl w:val="0"/>
          <w:numId w:val="23"/>
        </w:numPr>
        <w:spacing w:after="0"/>
        <w:rPr>
          <w:b/>
        </w:rPr>
      </w:pPr>
      <w:r w:rsidRPr="00E2597F">
        <w:rPr>
          <w:b/>
        </w:rPr>
        <w:t xml:space="preserve">YouTube </w:t>
      </w:r>
      <w:r w:rsidR="003A5D6A" w:rsidRPr="00E2597F">
        <w:rPr>
          <w:b/>
        </w:rPr>
        <w:t>IFrame API : For embedding trailers via WebView</w:t>
      </w:r>
    </w:p>
    <w:p w14:paraId="1FB335B3" w14:textId="77777777" w:rsidR="00874291" w:rsidRDefault="00874291" w:rsidP="00874291">
      <w:pPr>
        <w:spacing w:after="0"/>
        <w:rPr>
          <w:b/>
        </w:rPr>
      </w:pPr>
    </w:p>
    <w:p w14:paraId="1ECC6272" w14:textId="13B07674" w:rsidR="003A5D6A" w:rsidRDefault="003A5D6A" w:rsidP="00874291">
      <w:pPr>
        <w:spacing w:after="0"/>
        <w:rPr>
          <w:b/>
        </w:rPr>
      </w:pPr>
      <w:r>
        <w:rPr>
          <w:b/>
        </w:rPr>
        <w:t xml:space="preserve">Version </w:t>
      </w:r>
      <w:r w:rsidR="00786665">
        <w:rPr>
          <w:b/>
        </w:rPr>
        <w:t>Control :</w:t>
      </w:r>
    </w:p>
    <w:p w14:paraId="73BD0872" w14:textId="1E412A36" w:rsidR="00786665" w:rsidRPr="00E2597F" w:rsidRDefault="00786665" w:rsidP="00E2597F">
      <w:pPr>
        <w:pStyle w:val="ListParagraph"/>
        <w:numPr>
          <w:ilvl w:val="0"/>
          <w:numId w:val="25"/>
        </w:numPr>
        <w:spacing w:after="0"/>
        <w:rPr>
          <w:b/>
        </w:rPr>
      </w:pPr>
      <w:r w:rsidRPr="00E2597F">
        <w:rPr>
          <w:b/>
        </w:rPr>
        <w:t>Git : For version control and code management</w:t>
      </w:r>
    </w:p>
    <w:p w14:paraId="0B7CF17E" w14:textId="35BB6D4E" w:rsidR="00786665" w:rsidRPr="00E2597F" w:rsidRDefault="00786665" w:rsidP="00E2597F">
      <w:pPr>
        <w:pStyle w:val="ListParagraph"/>
        <w:numPr>
          <w:ilvl w:val="0"/>
          <w:numId w:val="25"/>
        </w:numPr>
        <w:spacing w:after="0"/>
        <w:rPr>
          <w:b/>
        </w:rPr>
      </w:pPr>
      <w:r w:rsidRPr="00E2597F">
        <w:rPr>
          <w:b/>
        </w:rPr>
        <w:t xml:space="preserve">Github : </w:t>
      </w:r>
      <w:r w:rsidR="00A64E1A" w:rsidRPr="00E2597F">
        <w:rPr>
          <w:b/>
        </w:rPr>
        <w:t>To store the project repository</w:t>
      </w:r>
    </w:p>
    <w:p w14:paraId="16998A7B" w14:textId="77777777" w:rsidR="00874291" w:rsidRDefault="00874291" w:rsidP="00874291">
      <w:pPr>
        <w:spacing w:after="0"/>
        <w:rPr>
          <w:b/>
        </w:rPr>
      </w:pPr>
    </w:p>
    <w:p w14:paraId="7B90581B" w14:textId="48DB65E0" w:rsidR="00A64E1A" w:rsidRDefault="00A64E1A" w:rsidP="00874291">
      <w:pPr>
        <w:spacing w:after="0"/>
        <w:rPr>
          <w:b/>
        </w:rPr>
      </w:pPr>
      <w:r>
        <w:rPr>
          <w:b/>
        </w:rPr>
        <w:t>Device Requirements (For running the application) :</w:t>
      </w:r>
    </w:p>
    <w:p w14:paraId="60A6124C" w14:textId="1ECAB2F1" w:rsidR="006C3FFC" w:rsidRPr="00E2597F" w:rsidRDefault="00874291" w:rsidP="00E2597F">
      <w:pPr>
        <w:pStyle w:val="ListParagraph"/>
        <w:numPr>
          <w:ilvl w:val="0"/>
          <w:numId w:val="26"/>
        </w:numPr>
        <w:rPr>
          <w:b/>
        </w:rPr>
      </w:pPr>
      <w:r w:rsidRPr="00E2597F">
        <w:rPr>
          <w:b/>
        </w:rPr>
        <w:t xml:space="preserve">Android phone or tablet with </w:t>
      </w:r>
      <w:r w:rsidR="00450608" w:rsidRPr="00E2597F">
        <w:rPr>
          <w:b/>
        </w:rPr>
        <w:t>sufficient storage and processing capability (minimum 2 GB RAM, 16 GB storage recommended)</w:t>
      </w:r>
    </w:p>
    <w:p w14:paraId="0390BDF8" w14:textId="2728BB4C" w:rsidR="00CB0439" w:rsidRDefault="00282384">
      <w:r>
        <w:rPr>
          <w:b/>
          <w:noProof/>
          <w:lang w:eastAsia="en-US"/>
        </w:rPr>
        <w:lastRenderedPageBreak/>
        <w:drawing>
          <wp:anchor distT="0" distB="0" distL="114300" distR="114300" simplePos="0" relativeHeight="251754496" behindDoc="0" locked="0" layoutInCell="1" allowOverlap="1" wp14:anchorId="74D550A2" wp14:editId="283F2913">
            <wp:simplePos x="0" y="0"/>
            <wp:positionH relativeFrom="column">
              <wp:posOffset>0</wp:posOffset>
            </wp:positionH>
            <wp:positionV relativeFrom="paragraph">
              <wp:posOffset>398780</wp:posOffset>
            </wp:positionV>
            <wp:extent cx="6071870" cy="607187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9">
                      <a:extLst>
                        <a:ext uri="{28A0092B-C50C-407E-A947-70E740481C1C}">
                          <a14:useLocalDpi xmlns:a14="http://schemas.microsoft.com/office/drawing/2010/main" val="0"/>
                        </a:ext>
                      </a:extLst>
                    </a:blip>
                    <a:stretch>
                      <a:fillRect/>
                    </a:stretch>
                  </pic:blipFill>
                  <pic:spPr>
                    <a:xfrm>
                      <a:off x="0" y="0"/>
                      <a:ext cx="6071870" cy="6071870"/>
                    </a:xfrm>
                    <a:prstGeom prst="rect">
                      <a:avLst/>
                    </a:prstGeom>
                  </pic:spPr>
                </pic:pic>
              </a:graphicData>
            </a:graphic>
          </wp:anchor>
        </w:drawing>
      </w:r>
      <w:r w:rsidR="00CB0439">
        <w:rPr>
          <w:b/>
        </w:rPr>
        <w:br w:type="page"/>
      </w:r>
    </w:p>
    <w:tbl>
      <w:tblPr>
        <w:tblStyle w:val="ReportTable"/>
        <w:tblW w:w="5433" w:type="pct"/>
        <w:tblLook w:val="04A0" w:firstRow="1" w:lastRow="0" w:firstColumn="1" w:lastColumn="0" w:noHBand="0" w:noVBand="1"/>
        <w:tblCaption w:val="Content table"/>
      </w:tblPr>
      <w:tblGrid>
        <w:gridCol w:w="6084"/>
        <w:gridCol w:w="1929"/>
        <w:gridCol w:w="2377"/>
      </w:tblGrid>
      <w:tr w:rsidR="00EB1690" w14:paraId="25D9559A" w14:textId="77777777" w:rsidTr="00CB043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78690B89" w14:textId="2203B703" w:rsidR="00EB1690" w:rsidRPr="00405C4E" w:rsidRDefault="00405C4E" w:rsidP="00966EBF">
            <w:pPr>
              <w:jc w:val="left"/>
              <w:rPr>
                <w:sz w:val="72"/>
                <w:szCs w:val="72"/>
              </w:rPr>
            </w:pPr>
            <w:r>
              <w:rPr>
                <w:sz w:val="72"/>
                <w:szCs w:val="72"/>
              </w:rPr>
              <w:lastRenderedPageBreak/>
              <w:t>MainActivity.java</w:t>
            </w:r>
          </w:p>
        </w:tc>
        <w:tc>
          <w:tcPr>
            <w:tcW w:w="1929" w:type="dxa"/>
          </w:tcPr>
          <w:p w14:paraId="70EC91D5" w14:textId="77777777" w:rsidR="00EB1690" w:rsidRDefault="00EB1690"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3EA39D61" w14:textId="4FF00430" w:rsidR="00EB1690" w:rsidRDefault="0000108B"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59264" behindDoc="0" locked="0" layoutInCell="1" allowOverlap="1" wp14:anchorId="45DD86D8" wp14:editId="60D4F560">
                  <wp:simplePos x="0" y="0"/>
                  <wp:positionH relativeFrom="column">
                    <wp:posOffset>665480</wp:posOffset>
                  </wp:positionH>
                  <wp:positionV relativeFrom="paragraph">
                    <wp:posOffset>635</wp:posOffset>
                  </wp:positionV>
                  <wp:extent cx="619760" cy="619760"/>
                  <wp:effectExtent l="0" t="0" r="889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1DB5B3BD" w14:textId="27A2E31A" w:rsidR="00EB1690" w:rsidRDefault="00EB1690" w:rsidP="00966EBF">
      <w:pPr>
        <w:spacing w:after="0"/>
      </w:pPr>
    </w:p>
    <w:p w14:paraId="756EE231" w14:textId="77777777" w:rsidR="000D7B2F" w:rsidRDefault="000D7B2F" w:rsidP="00966EBF">
      <w:pPr>
        <w:spacing w:after="0"/>
        <w:rPr>
          <w:rFonts w:ascii="Courier New" w:hAnsi="Courier New" w:cs="Courier New"/>
          <w:sz w:val="16"/>
          <w:szCs w:val="16"/>
        </w:rPr>
        <w:sectPr w:rsidR="000D7B2F">
          <w:footerReference w:type="even" r:id="rId10"/>
          <w:footerReference w:type="default" r:id="rId11"/>
          <w:footerReference w:type="first" r:id="rId12"/>
          <w:pgSz w:w="12240" w:h="15840"/>
          <w:pgMar w:top="1267" w:right="1339" w:bottom="1339" w:left="1339" w:header="720" w:footer="720" w:gutter="0"/>
          <w:cols w:space="720"/>
          <w:titlePg/>
          <w:docGrid w:linePitch="360"/>
        </w:sectPr>
      </w:pPr>
    </w:p>
    <w:p w14:paraId="0F0699D2" w14:textId="24694453"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package com.app.spectraflix;</w:t>
      </w:r>
    </w:p>
    <w:p w14:paraId="0B47B59B" w14:textId="77777777" w:rsidR="00A24D5C" w:rsidRPr="00F4645F" w:rsidRDefault="00A24D5C" w:rsidP="00966EBF">
      <w:pPr>
        <w:spacing w:after="0" w:line="240" w:lineRule="auto"/>
        <w:rPr>
          <w:rFonts w:ascii="Courier New" w:hAnsi="Courier New" w:cs="Courier New"/>
          <w:sz w:val="16"/>
          <w:szCs w:val="16"/>
        </w:rPr>
      </w:pPr>
    </w:p>
    <w:p w14:paraId="590EA42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android.app.Activity;</w:t>
      </w:r>
    </w:p>
    <w:p w14:paraId="21BBF90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android.os.Bundle;</w:t>
      </w:r>
    </w:p>
    <w:p w14:paraId="434E713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android.content.Intent;</w:t>
      </w:r>
    </w:p>
    <w:p w14:paraId="335A30B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android.view.View;</w:t>
      </w:r>
    </w:p>
    <w:p w14:paraId="260C696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android.widget.ImageButton;</w:t>
      </w:r>
    </w:p>
    <w:p w14:paraId="4534445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android.graphics.drawable.ColorDrawable;</w:t>
      </w:r>
    </w:p>
    <w:p w14:paraId="012FD3F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android.graphics.Color;</w:t>
      </w:r>
    </w:p>
    <w:p w14:paraId="22E29FD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android.app.ActionBar;</w:t>
      </w:r>
    </w:p>
    <w:p w14:paraId="6B19D18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android.widget.ImageButton;</w:t>
      </w:r>
    </w:p>
    <w:p w14:paraId="5888A4D0" w14:textId="62EAD0C1"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android.widget.ImageView;</w:t>
      </w:r>
    </w:p>
    <w:p w14:paraId="0D27A39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android.widget.LinearLayout;</w:t>
      </w:r>
    </w:p>
    <w:p w14:paraId="44BBC48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android.view.Gravity;</w:t>
      </w:r>
    </w:p>
    <w:p w14:paraId="726E4AD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android.graphics.Typeface;</w:t>
      </w:r>
    </w:p>
    <w:p w14:paraId="0C3B4E3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android.widget.TextView;</w:t>
      </w:r>
    </w:p>
    <w:p w14:paraId="5A3366F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android.util.DisplayMetrics;</w:t>
      </w:r>
    </w:p>
    <w:p w14:paraId="010228A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android.net.Uri;</w:t>
      </w:r>
    </w:p>
    <w:p w14:paraId="4ADDC84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java.io.File;</w:t>
      </w:r>
    </w:p>
    <w:p w14:paraId="395A696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android.graphics.Bitmap;</w:t>
      </w:r>
    </w:p>
    <w:p w14:paraId="5C8A462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android.graphics.BitmapFactory;</w:t>
      </w:r>
    </w:p>
    <w:p w14:paraId="3FB2D0D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android.Manifest;</w:t>
      </w:r>
    </w:p>
    <w:p w14:paraId="4A028D3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android.content.pm.PackageManager;</w:t>
      </w:r>
    </w:p>
    <w:p w14:paraId="5EEF566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import java.util.List;</w:t>
      </w:r>
    </w:p>
    <w:p w14:paraId="1ED2CA2C" w14:textId="77777777" w:rsidR="00A24D5C" w:rsidRPr="00F4645F" w:rsidRDefault="00A24D5C" w:rsidP="00966EBF">
      <w:pPr>
        <w:spacing w:after="0" w:line="240" w:lineRule="auto"/>
        <w:rPr>
          <w:rFonts w:ascii="Courier New" w:hAnsi="Courier New" w:cs="Courier New"/>
          <w:sz w:val="16"/>
          <w:szCs w:val="16"/>
        </w:rPr>
      </w:pPr>
    </w:p>
    <w:p w14:paraId="17A2AD2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 xml:space="preserve">public class MainActivity extends Activity </w:t>
      </w:r>
    </w:p>
    <w:p w14:paraId="56D9DA0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w:t>
      </w:r>
    </w:p>
    <w:p w14:paraId="7E8F34F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@Override</w:t>
      </w:r>
    </w:p>
    <w:p w14:paraId="56EF8E1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protected void onCreate(Bundle savedInstanceState)</w:t>
      </w:r>
    </w:p>
    <w:p w14:paraId="3F2B088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w:t>
      </w:r>
    </w:p>
    <w:p w14:paraId="70F4279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super.onCreate(savedInstanceState);</w:t>
      </w:r>
    </w:p>
    <w:p w14:paraId="61A0D82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setContentView(R.layout.main);</w:t>
      </w:r>
    </w:p>
    <w:p w14:paraId="72911E7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444AB45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ActionBar actionBar = getActionBar();</w:t>
      </w:r>
    </w:p>
    <w:p w14:paraId="00F44F4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37925E6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if(actionBar != null)</w:t>
      </w:r>
    </w:p>
    <w:p w14:paraId="053CD98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actionBar.setBackgroundDrawable(new ColorDrawable(Color.parseColor("#ACD5C2")));</w:t>
      </w:r>
    </w:p>
    <w:p w14:paraId="0A711CB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3067F6D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if (checkSelfPermission(Manifest.permission.READ_EXTERNAL_STORAGE) != PackageManager.PERMISSION_GRANTED)</w:t>
      </w:r>
    </w:p>
    <w:p w14:paraId="1F7680B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requestPermissions(new String[]{Manifest.permission.READ_EXTERNAL_STORAGE}, 1);</w:t>
      </w:r>
    </w:p>
    <w:p w14:paraId="203391D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756EBDE4" w14:textId="18165090"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Typeface customFont = Typeface.createFromAsset(getAssets(), "fonts/nasalization.ttf");</w:t>
      </w:r>
    </w:p>
    <w:p w14:paraId="3477DD6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7575586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 textView1 = findViewById(R.id.category_label_1);</w:t>
      </w:r>
    </w:p>
    <w:p w14:paraId="31CDA37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textView1.setTypeface(customFont);</w:t>
      </w:r>
    </w:p>
    <w:p w14:paraId="3905C94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2E068A19" w14:textId="4BF4CBC0"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 textView2 = findViewById(R.id.category_label_2);</w:t>
      </w:r>
    </w:p>
    <w:p w14:paraId="4BEC9F7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textView2.setTypeface(customFont);</w:t>
      </w:r>
    </w:p>
    <w:p w14:paraId="4FAFB0B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221C283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 textView3 = findViewById(R.id.category_label_3);</w:t>
      </w:r>
    </w:p>
    <w:p w14:paraId="2D3E980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textView3.setTypeface(customFont);</w:t>
      </w:r>
    </w:p>
    <w:p w14:paraId="5559F45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76FEA9B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 textView4 = findViewById(R.id.category_label_4);</w:t>
      </w:r>
    </w:p>
    <w:p w14:paraId="22C250C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textView4.setTypeface(customFont);</w:t>
      </w:r>
    </w:p>
    <w:p w14:paraId="13A11CF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26E1C8B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 button2 = findViewById(R.id.icon_button2);</w:t>
      </w:r>
    </w:p>
    <w:p w14:paraId="3EDDCDC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button2.setOnClickListener(new View.OnClickListener()</w:t>
      </w:r>
    </w:p>
    <w:p w14:paraId="5E2D099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00D5B0B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@Override</w:t>
      </w:r>
    </w:p>
    <w:p w14:paraId="20E8FB3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public void onClick(View v)</w:t>
      </w:r>
    </w:p>
    <w:p w14:paraId="24F9BF8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1C346D0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 intent = new Intent();</w:t>
      </w:r>
    </w:p>
    <w:p w14:paraId="2247675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intent.setClass(getApplicationContext(), activity2.class);</w:t>
      </w:r>
    </w:p>
    <w:p w14:paraId="28555DB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startActivity(intent);</w:t>
      </w:r>
    </w:p>
    <w:p w14:paraId="6DF958D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overridePendingTransition(0, 0);</w:t>
      </w:r>
    </w:p>
    <w:p w14:paraId="11D2DF8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61D619F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6DAF872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01E0BC4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 button3 = findViewById(R.id.icon_button3);</w:t>
      </w:r>
    </w:p>
    <w:p w14:paraId="25A308C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button3.setOnClickListener(new View.OnClickListener()</w:t>
      </w:r>
    </w:p>
    <w:p w14:paraId="7A942A6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212BDB8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@Override</w:t>
      </w:r>
    </w:p>
    <w:p w14:paraId="2A90CA4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public void onClick(View v)</w:t>
      </w:r>
    </w:p>
    <w:p w14:paraId="0FAD5E5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0908E0D6" w14:textId="7E220AE6"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 intent = new Intent();</w:t>
      </w:r>
    </w:p>
    <w:p w14:paraId="34A6322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intent.setClass(getApplicationContext(), activity3.class);</w:t>
      </w:r>
    </w:p>
    <w:p w14:paraId="66DFF0A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startActivity(intent);</w:t>
      </w:r>
    </w:p>
    <w:p w14:paraId="381FACE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overridePendingTransition(0, 0);</w:t>
      </w:r>
    </w:p>
    <w:p w14:paraId="3239E8C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72A3C44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0FACC0A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7168058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DisplayMetrics displayMetrics = new DisplayMetrics();</w:t>
      </w:r>
    </w:p>
    <w:p w14:paraId="3EA83E9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lastRenderedPageBreak/>
        <w:tab/>
      </w:r>
      <w:r w:rsidRPr="00F4645F">
        <w:rPr>
          <w:rFonts w:ascii="Courier New" w:hAnsi="Courier New" w:cs="Courier New"/>
          <w:sz w:val="16"/>
          <w:szCs w:val="16"/>
        </w:rPr>
        <w:tab/>
        <w:t>getWindowManager().getDefaultDisplay().getMetrics(displayMetrics);</w:t>
      </w:r>
    </w:p>
    <w:p w14:paraId="577521B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int width = displayMetrics.widthPixels;</w:t>
      </w:r>
    </w:p>
    <w:p w14:paraId="439AFF3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2C3D880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DataManager dataManager = (DataManager) getApplication();</w:t>
      </w:r>
    </w:p>
    <w:p w14:paraId="4F97F3A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movies = dataManager.getMovies();</w:t>
      </w:r>
    </w:p>
    <w:p w14:paraId="136AD3E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streamingMovies categories = new streamingMovies();</w:t>
      </w:r>
    </w:p>
    <w:p w14:paraId="044F883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7A29EDF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for(Movie mov : movies)</w:t>
      </w:r>
    </w:p>
    <w:p w14:paraId="359AEED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13C9FE09" w14:textId="7C5D082B"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switch(mov.getCategory())</w:t>
      </w:r>
    </w:p>
    <w:p w14:paraId="472354C5" w14:textId="0DD16A8A"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3177D79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case 1:</w:t>
      </w:r>
    </w:p>
    <w:p w14:paraId="5D95B2E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categories.addAnimatedMovie(mov);</w:t>
      </w:r>
    </w:p>
    <w:p w14:paraId="52FC86C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break;</w:t>
      </w:r>
    </w:p>
    <w:p w14:paraId="3CCC6C9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p>
    <w:p w14:paraId="096EE24E" w14:textId="7640692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case 2:</w:t>
      </w:r>
      <w:r w:rsidR="009C78D4" w:rsidRPr="009C78D4">
        <w:rPr>
          <w:rFonts w:ascii="Courier New" w:hAnsi="Courier New" w:cs="Courier New"/>
          <w:noProof/>
          <w:sz w:val="16"/>
          <w:szCs w:val="16"/>
          <w:lang w:eastAsia="en-US"/>
        </w:rPr>
        <w:t xml:space="preserve"> </w:t>
      </w:r>
    </w:p>
    <w:p w14:paraId="7DEC911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categories.addPopularMovie(mov);</w:t>
      </w:r>
    </w:p>
    <w:p w14:paraId="778624F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break;</w:t>
      </w:r>
    </w:p>
    <w:p w14:paraId="7046332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p>
    <w:p w14:paraId="502594B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case 3:</w:t>
      </w:r>
    </w:p>
    <w:p w14:paraId="4CC7352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categories.addHorrorMovie(mov);</w:t>
      </w:r>
    </w:p>
    <w:p w14:paraId="114FF37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break;</w:t>
      </w:r>
    </w:p>
    <w:p w14:paraId="433CCAB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p>
    <w:p w14:paraId="0E39B33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case 4:</w:t>
      </w:r>
    </w:p>
    <w:p w14:paraId="569BF0B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categories.addDevelopersChoiceMovie(mov);</w:t>
      </w:r>
    </w:p>
    <w:p w14:paraId="376E396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break;</w:t>
      </w:r>
    </w:p>
    <w:p w14:paraId="1A9D029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1479B42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1C00E65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6991EEA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animatedMovies = categories.getAnimatedMovies();</w:t>
      </w:r>
    </w:p>
    <w:p w14:paraId="1E7D3BF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popularMovies = categories.getPopularMovies();</w:t>
      </w:r>
    </w:p>
    <w:p w14:paraId="4572F8A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horrorMovies = categories.getHorrorMovies();</w:t>
      </w:r>
    </w:p>
    <w:p w14:paraId="66BB05A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developersChoiceMovies = categories.getDevelopersChoiceMovies();</w:t>
      </w:r>
    </w:p>
    <w:p w14:paraId="2FD4945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094C6C3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List&lt;Movie&gt;[] moviesList = {animatedMovies, popularMovies, horrorMovies, developersChoiceMovies};</w:t>
      </w:r>
    </w:p>
    <w:p w14:paraId="53DFFE7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int[] scrollViews = {R.id.animated_movies_scroll_view, R.id.popular_movies_scroll_view, R.id.horror_movies_scroll_view, R.id.developers_choice_scroll_view};</w:t>
      </w:r>
    </w:p>
    <w:p w14:paraId="5332644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4F3D454A" w14:textId="035081D2"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for(int i = 0 ; i &lt; 4 ; i++)</w:t>
      </w:r>
    </w:p>
    <w:p w14:paraId="7C9817B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for(Movie mov : moviesList[i])</w:t>
      </w:r>
    </w:p>
    <w:p w14:paraId="71D401D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addStreamingMovie(scrollViews[i], mov, width);</w:t>
      </w:r>
    </w:p>
    <w:p w14:paraId="6D5817F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w:t>
      </w:r>
    </w:p>
    <w:p w14:paraId="679CE7E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p>
    <w:p w14:paraId="09795C2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public void addStreamingMovie(int scrollView, Movie mov, int width)</w:t>
      </w:r>
    </w:p>
    <w:p w14:paraId="0FD1898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w:t>
      </w:r>
    </w:p>
    <w:p w14:paraId="7495EAD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LinearLayout parentLayout = findViewById(scrollView);</w:t>
      </w:r>
    </w:p>
    <w:p w14:paraId="365E278C" w14:textId="77777777" w:rsidR="00A24D5C" w:rsidRPr="00F4645F" w:rsidRDefault="00A24D5C" w:rsidP="00966EBF">
      <w:pPr>
        <w:spacing w:after="0" w:line="240" w:lineRule="auto"/>
        <w:rPr>
          <w:rFonts w:ascii="Courier New" w:hAnsi="Courier New" w:cs="Courier New"/>
          <w:sz w:val="16"/>
          <w:szCs w:val="16"/>
        </w:rPr>
      </w:pPr>
    </w:p>
    <w:p w14:paraId="551FF49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LinearLayout newLayout = new LinearLayout(this);</w:t>
      </w:r>
    </w:p>
    <w:p w14:paraId="45F7DAD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newLayout.setLayoutParams(new LinearLayout.LayoutParams(</w:t>
      </w:r>
    </w:p>
    <w:p w14:paraId="50933F9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 xml:space="preserve">  LinearLayout.LayoutParams.WRAP_CONTENT,</w:t>
      </w:r>
    </w:p>
    <w:p w14:paraId="3BFBB41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 xml:space="preserve">  LinearLayout.LayoutParams.MATCH_PARENT));</w:t>
      </w:r>
    </w:p>
    <w:p w14:paraId="4238923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newLayout.setOrientation(LinearLayout.VERTICAL);</w:t>
      </w:r>
    </w:p>
    <w:p w14:paraId="0F4E739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newLayout.setGravity(Gravity.CENTER);</w:t>
      </w:r>
    </w:p>
    <w:p w14:paraId="4FB459DE" w14:textId="77777777" w:rsidR="00A24D5C" w:rsidRPr="00F4645F" w:rsidRDefault="00A24D5C" w:rsidP="00966EBF">
      <w:pPr>
        <w:spacing w:after="0" w:line="240" w:lineRule="auto"/>
        <w:rPr>
          <w:rFonts w:ascii="Courier New" w:hAnsi="Courier New" w:cs="Courier New"/>
          <w:sz w:val="16"/>
          <w:szCs w:val="16"/>
        </w:rPr>
      </w:pPr>
    </w:p>
    <w:p w14:paraId="54E86B7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ImageView movieTitleView = new ImageView(this);</w:t>
      </w:r>
    </w:p>
    <w:p w14:paraId="736FC1E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LinearLayout.LayoutParams movieTitleParams = new LinearLayout.LayoutParams(200, 150);</w:t>
      </w:r>
    </w:p>
    <w:p w14:paraId="216F40B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movieTitleParams.gravity = Gravity.CENTER;</w:t>
      </w:r>
    </w:p>
    <w:p w14:paraId="44129F7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movieTitleView.setLayoutParams(movieTitleParams);</w:t>
      </w:r>
    </w:p>
    <w:p w14:paraId="197D9E0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0323888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if(mov.getResTitleImagePath() == -1)</w:t>
      </w:r>
    </w:p>
    <w:p w14:paraId="05392F5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7DD9A1A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try</w:t>
      </w:r>
    </w:p>
    <w:p w14:paraId="211A6E7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0E0D168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File file = new File(mov.getTitleImagePath());</w:t>
      </w:r>
    </w:p>
    <w:p w14:paraId="2725716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Uri imageUri = Uri.fromFile(file);</w:t>
      </w:r>
    </w:p>
    <w:p w14:paraId="627CB07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Bitmap bitmap = BitmapFactory.decodeStream(getContentResolver().openInputStream(imageUri));</w:t>
      </w:r>
    </w:p>
    <w:p w14:paraId="648AD7F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movieTitleView.setImageBitmap(bitmap);</w:t>
      </w:r>
    </w:p>
    <w:p w14:paraId="3D8B050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194DAF0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p>
    <w:p w14:paraId="544030D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catch(Exception e)</w:t>
      </w:r>
    </w:p>
    <w:p w14:paraId="3D9EF37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15EECEA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057AE63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56DF788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else</w:t>
      </w:r>
    </w:p>
    <w:p w14:paraId="561F4F4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movieTitleView.setImageResource(mov.getResTitleImagePath());</w:t>
      </w:r>
    </w:p>
    <w:p w14:paraId="0A31ED4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386982E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movieTitleView.setScaleType(ImageView.ScaleType.FIT_CENTER);</w:t>
      </w:r>
    </w:p>
    <w:p w14:paraId="42CEDEC2" w14:textId="77777777" w:rsidR="00A24D5C" w:rsidRPr="00F4645F" w:rsidRDefault="00A24D5C" w:rsidP="00966EBF">
      <w:pPr>
        <w:spacing w:after="0" w:line="240" w:lineRule="auto"/>
        <w:rPr>
          <w:rFonts w:ascii="Courier New" w:hAnsi="Courier New" w:cs="Courier New"/>
          <w:sz w:val="16"/>
          <w:szCs w:val="16"/>
        </w:rPr>
      </w:pPr>
    </w:p>
    <w:p w14:paraId="15449D5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ImageView moviePosterView = new ImageView(this);</w:t>
      </w:r>
    </w:p>
    <w:p w14:paraId="04548C17" w14:textId="2D74228F"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LinearLayout.LayoutParams moviePosterParams = new LinearLayout.LayoutParams(</w:t>
      </w:r>
    </w:p>
    <w:p w14:paraId="3A8F096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 Math.round(width * 0.75), 400);</w:t>
      </w:r>
    </w:p>
    <w:p w14:paraId="1C686CF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moviePosterParams.gravity = Gravity.CENTER;</w:t>
      </w:r>
    </w:p>
    <w:p w14:paraId="6D2A051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moviePosterView.setLayoutParams(moviePosterParams);</w:t>
      </w:r>
    </w:p>
    <w:p w14:paraId="0011513E"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336678F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if(mov.getResImagePath() == -1)</w:t>
      </w:r>
    </w:p>
    <w:p w14:paraId="7D3A589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42668D2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try</w:t>
      </w:r>
    </w:p>
    <w:p w14:paraId="7342C0D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lastRenderedPageBreak/>
        <w:tab/>
      </w:r>
      <w:r w:rsidRPr="00F4645F">
        <w:rPr>
          <w:rFonts w:ascii="Courier New" w:hAnsi="Courier New" w:cs="Courier New"/>
          <w:sz w:val="16"/>
          <w:szCs w:val="16"/>
        </w:rPr>
        <w:tab/>
      </w:r>
      <w:r w:rsidRPr="00F4645F">
        <w:rPr>
          <w:rFonts w:ascii="Courier New" w:hAnsi="Courier New" w:cs="Courier New"/>
          <w:sz w:val="16"/>
          <w:szCs w:val="16"/>
        </w:rPr>
        <w:tab/>
        <w:t>{</w:t>
      </w:r>
    </w:p>
    <w:p w14:paraId="62ED4C4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File file = new File(mov.getImagePath());</w:t>
      </w:r>
    </w:p>
    <w:p w14:paraId="44950F6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Uri imageUri = Uri.fromFile(file);</w:t>
      </w:r>
    </w:p>
    <w:p w14:paraId="257C855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Bitmap bitmap = BitmapFactory.decodeStream(getContentResolver().openInputStream(imageUri));</w:t>
      </w:r>
    </w:p>
    <w:p w14:paraId="35140072"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moviePosterView.setImageBitmap(bitmap);</w:t>
      </w:r>
    </w:p>
    <w:p w14:paraId="5B61E4D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5594D443"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p>
    <w:p w14:paraId="499FE51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catch(Exception e)</w:t>
      </w:r>
    </w:p>
    <w:p w14:paraId="162523B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29D6D97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3261DC3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6F48E01F"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else</w:t>
      </w:r>
    </w:p>
    <w:p w14:paraId="59CAF86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moviePosterView.setImageResource(mov.getResImagePath());</w:t>
      </w:r>
    </w:p>
    <w:p w14:paraId="5AA94E7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2C34993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moviePosterView.setScaleType(ImageView.ScaleType.FIT_CENTER);</w:t>
      </w:r>
    </w:p>
    <w:p w14:paraId="78E6358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moviePosterView.setPadding((int) Math.round(width * 0.05), 0, (int) Math.round(width * 0.05), 0);</w:t>
      </w:r>
    </w:p>
    <w:p w14:paraId="32A093D9" w14:textId="77777777" w:rsidR="00A24D5C" w:rsidRPr="00F4645F" w:rsidRDefault="00A24D5C" w:rsidP="00966EBF">
      <w:pPr>
        <w:spacing w:after="0" w:line="240" w:lineRule="auto"/>
        <w:rPr>
          <w:rFonts w:ascii="Courier New" w:hAnsi="Courier New" w:cs="Courier New"/>
          <w:sz w:val="16"/>
          <w:szCs w:val="16"/>
        </w:rPr>
      </w:pPr>
    </w:p>
    <w:p w14:paraId="5554C5F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 imageButton = new ImageButton(this);</w:t>
      </w:r>
    </w:p>
    <w:p w14:paraId="303BA8A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LinearLayout.LayoutParams buttonParams = new LinearLayout.LayoutParams(100, 75);</w:t>
      </w:r>
    </w:p>
    <w:p w14:paraId="7BC1647B" w14:textId="08284D55"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buttonParams.gravity = Gravity.CENTER;</w:t>
      </w:r>
    </w:p>
    <w:p w14:paraId="4538B8C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imageButton.setLayoutParams(buttonParams);</w:t>
      </w:r>
    </w:p>
    <w:p w14:paraId="2C154199"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imageButton.setImageResource(R.drawable.watching);</w:t>
      </w:r>
    </w:p>
    <w:p w14:paraId="468250D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imageButton.setScaleType(ImageView.ScaleType.FIT_CENTER);</w:t>
      </w:r>
    </w:p>
    <w:p w14:paraId="106516AA" w14:textId="3933C0B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imageButton.setBackground(null);</w:t>
      </w:r>
    </w:p>
    <w:p w14:paraId="11232C3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p>
    <w:p w14:paraId="0D63CCC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final Movie mov_final = mov;</w:t>
      </w:r>
    </w:p>
    <w:p w14:paraId="48B42B90"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imageButton.setOnClickListener(new View.OnClickListener()</w:t>
      </w:r>
    </w:p>
    <w:p w14:paraId="42F80668"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401AAE7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@Override</w:t>
      </w:r>
    </w:p>
    <w:p w14:paraId="5AA47155"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public void onClick(View v)</w:t>
      </w:r>
    </w:p>
    <w:p w14:paraId="719CC31C"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25F60554"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 intent = new Intent();</w:t>
      </w:r>
    </w:p>
    <w:p w14:paraId="6A37409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intent.putExtra("Movie", mov_final);</w:t>
      </w:r>
    </w:p>
    <w:p w14:paraId="64B6530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intent.setClass(getApplicationContext(), PreviewActivity.class);</w:t>
      </w:r>
    </w:p>
    <w:p w14:paraId="419BE96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startActivity(intent);</w:t>
      </w:r>
    </w:p>
    <w:p w14:paraId="1556785A"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r>
      <w:r w:rsidRPr="00F4645F">
        <w:rPr>
          <w:rFonts w:ascii="Courier New" w:hAnsi="Courier New" w:cs="Courier New"/>
          <w:sz w:val="16"/>
          <w:szCs w:val="16"/>
        </w:rPr>
        <w:tab/>
        <w:t>}</w:t>
      </w:r>
    </w:p>
    <w:p w14:paraId="3153DD4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w:t>
      </w:r>
    </w:p>
    <w:p w14:paraId="795DAD2F" w14:textId="77777777" w:rsidR="00A24D5C" w:rsidRPr="00F4645F" w:rsidRDefault="00A24D5C" w:rsidP="00966EBF">
      <w:pPr>
        <w:spacing w:after="0" w:line="240" w:lineRule="auto"/>
        <w:rPr>
          <w:rFonts w:ascii="Courier New" w:hAnsi="Courier New" w:cs="Courier New"/>
          <w:sz w:val="16"/>
          <w:szCs w:val="16"/>
        </w:rPr>
      </w:pPr>
    </w:p>
    <w:p w14:paraId="19C9D897"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newLayout.addView(movieTitleView);</w:t>
      </w:r>
    </w:p>
    <w:p w14:paraId="6F86DDB6"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newLayout.addView(moviePosterView);</w:t>
      </w:r>
    </w:p>
    <w:p w14:paraId="23F48C8D"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newLayout.addView(imageButton);</w:t>
      </w:r>
    </w:p>
    <w:p w14:paraId="77C0B365" w14:textId="77777777" w:rsidR="00A24D5C" w:rsidRPr="00F4645F" w:rsidRDefault="00A24D5C" w:rsidP="00966EBF">
      <w:pPr>
        <w:spacing w:after="0" w:line="240" w:lineRule="auto"/>
        <w:rPr>
          <w:rFonts w:ascii="Courier New" w:hAnsi="Courier New" w:cs="Courier New"/>
          <w:sz w:val="16"/>
          <w:szCs w:val="16"/>
        </w:rPr>
      </w:pPr>
    </w:p>
    <w:p w14:paraId="36AF100B"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r>
      <w:r w:rsidRPr="00F4645F">
        <w:rPr>
          <w:rFonts w:ascii="Courier New" w:hAnsi="Courier New" w:cs="Courier New"/>
          <w:sz w:val="16"/>
          <w:szCs w:val="16"/>
        </w:rPr>
        <w:tab/>
        <w:t>parentLayout.addView(newLayout);</w:t>
      </w:r>
    </w:p>
    <w:p w14:paraId="750754A1" w14:textId="77777777" w:rsidR="00A24D5C" w:rsidRPr="00F4645F"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ab/>
        <w:t>}</w:t>
      </w:r>
    </w:p>
    <w:p w14:paraId="130E1FD4" w14:textId="6A23A83A" w:rsidR="00623996" w:rsidRDefault="00A24D5C" w:rsidP="00966EBF">
      <w:pPr>
        <w:spacing w:after="0" w:line="240" w:lineRule="auto"/>
        <w:rPr>
          <w:rFonts w:ascii="Courier New" w:hAnsi="Courier New" w:cs="Courier New"/>
          <w:sz w:val="16"/>
          <w:szCs w:val="16"/>
        </w:rPr>
      </w:pPr>
      <w:r w:rsidRPr="00F4645F">
        <w:rPr>
          <w:rFonts w:ascii="Courier New" w:hAnsi="Courier New" w:cs="Courier New"/>
          <w:sz w:val="16"/>
          <w:szCs w:val="16"/>
        </w:rPr>
        <w:t>}</w:t>
      </w:r>
    </w:p>
    <w:p w14:paraId="74F99B60" w14:textId="77777777" w:rsidR="00623996" w:rsidRDefault="00623996" w:rsidP="00966EBF">
      <w:pPr>
        <w:spacing w:after="0"/>
        <w:rPr>
          <w:rFonts w:ascii="Courier New" w:hAnsi="Courier New" w:cs="Courier New"/>
          <w:sz w:val="16"/>
          <w:szCs w:val="16"/>
        </w:rPr>
      </w:pPr>
      <w:r>
        <w:rPr>
          <w:rFonts w:ascii="Courier New" w:hAnsi="Courier New" w:cs="Courier New"/>
          <w:sz w:val="16"/>
          <w:szCs w:val="16"/>
        </w:rPr>
        <w:br w:type="page"/>
      </w:r>
    </w:p>
    <w:p w14:paraId="293F6EE9" w14:textId="77777777" w:rsidR="0058600D" w:rsidRDefault="0058600D" w:rsidP="00966EBF">
      <w:pPr>
        <w:spacing w:after="0"/>
        <w:rPr>
          <w:b/>
          <w:sz w:val="72"/>
          <w:szCs w:val="72"/>
        </w:rPr>
        <w:sectPr w:rsidR="0058600D" w:rsidSect="000D7B2F">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503"/>
        <w:gridCol w:w="1686"/>
        <w:gridCol w:w="2201"/>
      </w:tblGrid>
      <w:tr w:rsidR="00623996" w14:paraId="5ED26D6E"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6A076D6" w14:textId="376C6A0D" w:rsidR="00623996" w:rsidRPr="00405C4E" w:rsidRDefault="0030510E" w:rsidP="00966EBF">
            <w:pPr>
              <w:jc w:val="left"/>
              <w:rPr>
                <w:sz w:val="72"/>
                <w:szCs w:val="72"/>
              </w:rPr>
            </w:pPr>
            <w:r>
              <w:rPr>
                <w:sz w:val="72"/>
                <w:szCs w:val="72"/>
              </w:rPr>
              <w:lastRenderedPageBreak/>
              <w:t>BookableMovie</w:t>
            </w:r>
            <w:r w:rsidR="00623996">
              <w:rPr>
                <w:sz w:val="72"/>
                <w:szCs w:val="72"/>
              </w:rPr>
              <w:t>.java</w:t>
            </w:r>
          </w:p>
        </w:tc>
        <w:tc>
          <w:tcPr>
            <w:tcW w:w="1930" w:type="dxa"/>
          </w:tcPr>
          <w:p w14:paraId="14FBD37A" w14:textId="77777777" w:rsidR="00623996" w:rsidRDefault="00623996"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1BEC99BB" w14:textId="77777777" w:rsidR="00623996" w:rsidRDefault="00623996"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65408" behindDoc="0" locked="0" layoutInCell="1" allowOverlap="1" wp14:anchorId="49BCEE46" wp14:editId="700DE10C">
                  <wp:simplePos x="0" y="0"/>
                  <wp:positionH relativeFrom="column">
                    <wp:posOffset>665480</wp:posOffset>
                  </wp:positionH>
                  <wp:positionV relativeFrom="paragraph">
                    <wp:posOffset>635</wp:posOffset>
                  </wp:positionV>
                  <wp:extent cx="619760" cy="619760"/>
                  <wp:effectExtent l="0" t="0" r="889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1F93CB0" w14:textId="77777777" w:rsidR="0058600D" w:rsidRDefault="0058600D" w:rsidP="00966EBF">
      <w:pPr>
        <w:spacing w:after="0" w:line="240" w:lineRule="auto"/>
        <w:rPr>
          <w:rFonts w:ascii="Courier New" w:hAnsi="Courier New" w:cs="Courier New"/>
          <w:sz w:val="16"/>
          <w:szCs w:val="16"/>
        </w:rPr>
        <w:sectPr w:rsidR="0058600D" w:rsidSect="0058600D">
          <w:type w:val="continuous"/>
          <w:pgSz w:w="12240" w:h="15840"/>
          <w:pgMar w:top="1267" w:right="1339" w:bottom="1339" w:left="1339" w:header="720" w:footer="720" w:gutter="0"/>
          <w:cols w:space="720"/>
          <w:titlePg/>
          <w:docGrid w:linePitch="360"/>
        </w:sectPr>
      </w:pPr>
    </w:p>
    <w:p w14:paraId="5D60EAFC" w14:textId="1C79A69B" w:rsidR="00A24D5C" w:rsidRDefault="00A24D5C" w:rsidP="00966EBF">
      <w:pPr>
        <w:spacing w:after="0" w:line="240" w:lineRule="auto"/>
        <w:rPr>
          <w:rFonts w:ascii="Courier New" w:hAnsi="Courier New" w:cs="Courier New"/>
          <w:sz w:val="16"/>
          <w:szCs w:val="16"/>
        </w:rPr>
      </w:pPr>
    </w:p>
    <w:p w14:paraId="4C51D7BC" w14:textId="77777777" w:rsidR="004E3563" w:rsidRDefault="004E3563" w:rsidP="00966EBF">
      <w:pPr>
        <w:spacing w:after="0" w:line="240" w:lineRule="auto"/>
        <w:rPr>
          <w:rFonts w:ascii="Courier New" w:hAnsi="Courier New" w:cs="Courier New"/>
          <w:sz w:val="16"/>
          <w:szCs w:val="16"/>
        </w:rPr>
        <w:sectPr w:rsidR="004E3563" w:rsidSect="000D7B2F">
          <w:type w:val="continuous"/>
          <w:pgSz w:w="12240" w:h="15840"/>
          <w:pgMar w:top="1267" w:right="1339" w:bottom="1339" w:left="1339" w:header="720" w:footer="720" w:gutter="0"/>
          <w:cols w:num="2" w:space="720"/>
          <w:titlePg/>
          <w:docGrid w:linePitch="360"/>
        </w:sectPr>
      </w:pPr>
    </w:p>
    <w:p w14:paraId="350442B2" w14:textId="6340E9AF" w:rsidR="00005202" w:rsidRPr="00B12536" w:rsidRDefault="00005202" w:rsidP="00966EBF">
      <w:pPr>
        <w:spacing w:after="0" w:line="240" w:lineRule="auto"/>
        <w:rPr>
          <w:rFonts w:ascii="Courier New" w:hAnsi="Courier New" w:cs="Courier New"/>
          <w:sz w:val="18"/>
          <w:szCs w:val="18"/>
        </w:rPr>
      </w:pPr>
    </w:p>
    <w:p w14:paraId="4B8F70B8"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package com.app.spectraflix;</w:t>
      </w:r>
    </w:p>
    <w:p w14:paraId="58E41B7C" w14:textId="77777777" w:rsidR="0030510E" w:rsidRPr="007A6A17" w:rsidRDefault="0030510E" w:rsidP="00966EBF">
      <w:pPr>
        <w:spacing w:after="0" w:line="240" w:lineRule="auto"/>
        <w:rPr>
          <w:rFonts w:ascii="Courier New" w:hAnsi="Courier New" w:cs="Courier New"/>
          <w:sz w:val="18"/>
          <w:szCs w:val="18"/>
        </w:rPr>
      </w:pPr>
    </w:p>
    <w:p w14:paraId="41FF3951"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import java.io.Serializable;</w:t>
      </w:r>
    </w:p>
    <w:p w14:paraId="7746A706"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import java.util.List;</w:t>
      </w:r>
    </w:p>
    <w:p w14:paraId="6C827FC5"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import java.util.LinkedList;</w:t>
      </w:r>
    </w:p>
    <w:p w14:paraId="656CACAA" w14:textId="77777777" w:rsidR="0030510E" w:rsidRPr="007A6A17" w:rsidRDefault="0030510E" w:rsidP="00966EBF">
      <w:pPr>
        <w:spacing w:after="0" w:line="240" w:lineRule="auto"/>
        <w:rPr>
          <w:rFonts w:ascii="Courier New" w:hAnsi="Courier New" w:cs="Courier New"/>
          <w:sz w:val="18"/>
          <w:szCs w:val="18"/>
        </w:rPr>
      </w:pPr>
    </w:p>
    <w:p w14:paraId="1528D897"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public class BookableMovie implements Serializable</w:t>
      </w:r>
    </w:p>
    <w:p w14:paraId="5B09E2BC"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w:t>
      </w:r>
    </w:p>
    <w:p w14:paraId="254C23E2"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private int resMovieTitlePath;</w:t>
      </w:r>
    </w:p>
    <w:p w14:paraId="750969EB"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private String movieName, movieTitlePath;</w:t>
      </w:r>
    </w:p>
    <w:p w14:paraId="05314DE4"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List&lt;Cinema&gt; cinemas = new LinkedList&lt;Cinema&gt;();</w:t>
      </w:r>
    </w:p>
    <w:p w14:paraId="4F85DE7F"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5DB59097"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BookableMovie(String movieName, int resMovieTitlePath, String movieTitlePath)</w:t>
      </w:r>
    </w:p>
    <w:p w14:paraId="1978E49F"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4DE77397"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this.movieName = movieName;</w:t>
      </w:r>
    </w:p>
    <w:p w14:paraId="434A3AC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this.resMovieTitlePath = resMovieTitlePath;</w:t>
      </w:r>
    </w:p>
    <w:p w14:paraId="11BEA73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this.movieTitlePath = movieTitlePath;</w:t>
      </w:r>
    </w:p>
    <w:p w14:paraId="5A227DB0"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783CC16B"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4DD52912"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List&lt;Cinema&gt; getCinemas()</w:t>
      </w:r>
    </w:p>
    <w:p w14:paraId="0595737B"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517BE44A"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return this.cinemas;</w:t>
      </w:r>
    </w:p>
    <w:p w14:paraId="18F1C3FA"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0DF8002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7E2B7438"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void addCinema(Cinema cinema)</w:t>
      </w:r>
    </w:p>
    <w:p w14:paraId="6416792F"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4D33EF31"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this.cinemas.add(cinema);</w:t>
      </w:r>
    </w:p>
    <w:p w14:paraId="5C6C12F3"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391FE08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16F646C2"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void removeCinema(Cinema cinema)</w:t>
      </w:r>
    </w:p>
    <w:p w14:paraId="01054989"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42E2C411"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this.cinemas.remove(cinema);</w:t>
      </w:r>
    </w:p>
    <w:p w14:paraId="10889BF8"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63D4253A"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5CA4FB62"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String getMovieName()</w:t>
      </w:r>
    </w:p>
    <w:p w14:paraId="404CCC39"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5D437694"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return this.movieName;</w:t>
      </w:r>
    </w:p>
    <w:p w14:paraId="0028FDBC"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3F9AD356"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31AA735F"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String getMovieTitlePath()</w:t>
      </w:r>
    </w:p>
    <w:p w14:paraId="7318BF4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176FEB3B"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return this.movieTitlePath;</w:t>
      </w:r>
    </w:p>
    <w:p w14:paraId="3B9FEC75"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013F1CEC"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p>
    <w:p w14:paraId="6D454A18"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public int getResMovieTitlePath()</w:t>
      </w:r>
    </w:p>
    <w:p w14:paraId="16387C0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0FFBAB02"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r>
      <w:r w:rsidRPr="007A6A17">
        <w:rPr>
          <w:rFonts w:ascii="Courier New" w:hAnsi="Courier New" w:cs="Courier New"/>
          <w:sz w:val="18"/>
          <w:szCs w:val="18"/>
        </w:rPr>
        <w:tab/>
        <w:t>return this.resMovieTitlePath;</w:t>
      </w:r>
    </w:p>
    <w:p w14:paraId="44DC2C9D" w14:textId="77777777" w:rsidR="0030510E"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ab/>
        <w:t>}</w:t>
      </w:r>
    </w:p>
    <w:p w14:paraId="2201C8AE" w14:textId="199D6359" w:rsidR="00B12536" w:rsidRPr="007A6A17" w:rsidRDefault="0030510E" w:rsidP="00966EBF">
      <w:pPr>
        <w:spacing w:after="0" w:line="240" w:lineRule="auto"/>
        <w:rPr>
          <w:rFonts w:ascii="Courier New" w:hAnsi="Courier New" w:cs="Courier New"/>
          <w:sz w:val="18"/>
          <w:szCs w:val="18"/>
        </w:rPr>
      </w:pPr>
      <w:r w:rsidRPr="007A6A17">
        <w:rPr>
          <w:rFonts w:ascii="Courier New" w:hAnsi="Courier New" w:cs="Courier New"/>
          <w:sz w:val="18"/>
          <w:szCs w:val="18"/>
        </w:rPr>
        <w:t>}</w:t>
      </w:r>
    </w:p>
    <w:p w14:paraId="45F90AA0" w14:textId="77777777" w:rsidR="00B12536" w:rsidRDefault="00B12536" w:rsidP="00966EBF">
      <w:pPr>
        <w:spacing w:after="0"/>
        <w:rPr>
          <w:rFonts w:ascii="Courier New" w:hAnsi="Courier New" w:cs="Courier New"/>
          <w:sz w:val="18"/>
          <w:szCs w:val="18"/>
        </w:rPr>
      </w:pPr>
      <w:r>
        <w:rPr>
          <w:rFonts w:ascii="Courier New" w:hAnsi="Courier New" w:cs="Courier New"/>
          <w:sz w:val="18"/>
          <w:szCs w:val="18"/>
        </w:rPr>
        <w:br w:type="page"/>
      </w:r>
    </w:p>
    <w:tbl>
      <w:tblPr>
        <w:tblStyle w:val="ReportTable"/>
        <w:tblW w:w="5433" w:type="pct"/>
        <w:tblLook w:val="04A0" w:firstRow="1" w:lastRow="0" w:firstColumn="1" w:lastColumn="0" w:noHBand="0" w:noVBand="1"/>
        <w:tblCaption w:val="Content table"/>
      </w:tblPr>
      <w:tblGrid>
        <w:gridCol w:w="6083"/>
        <w:gridCol w:w="1930"/>
        <w:gridCol w:w="2377"/>
      </w:tblGrid>
      <w:tr w:rsidR="00D53C00" w14:paraId="58CCAFD0"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7FB0197" w14:textId="5F29B601" w:rsidR="00D53C00" w:rsidRPr="00405C4E" w:rsidRDefault="005D3C08" w:rsidP="00966EBF">
            <w:pPr>
              <w:jc w:val="left"/>
              <w:rPr>
                <w:sz w:val="72"/>
                <w:szCs w:val="72"/>
              </w:rPr>
            </w:pPr>
            <w:r>
              <w:rPr>
                <w:sz w:val="72"/>
                <w:szCs w:val="72"/>
              </w:rPr>
              <w:lastRenderedPageBreak/>
              <w:t>Cinema</w:t>
            </w:r>
            <w:r w:rsidR="00D53C00">
              <w:rPr>
                <w:sz w:val="72"/>
                <w:szCs w:val="72"/>
              </w:rPr>
              <w:t>.java</w:t>
            </w:r>
          </w:p>
        </w:tc>
        <w:tc>
          <w:tcPr>
            <w:tcW w:w="1930" w:type="dxa"/>
          </w:tcPr>
          <w:p w14:paraId="5378ED7F" w14:textId="77777777" w:rsidR="00D53C00" w:rsidRDefault="00D53C00"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613C13B3" w14:textId="77777777" w:rsidR="00D53C00" w:rsidRDefault="00D53C00"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67456" behindDoc="0" locked="0" layoutInCell="1" allowOverlap="1" wp14:anchorId="3F81AD15" wp14:editId="6CD9D565">
                  <wp:simplePos x="0" y="0"/>
                  <wp:positionH relativeFrom="column">
                    <wp:posOffset>665480</wp:posOffset>
                  </wp:positionH>
                  <wp:positionV relativeFrom="paragraph">
                    <wp:posOffset>635</wp:posOffset>
                  </wp:positionV>
                  <wp:extent cx="619760" cy="619760"/>
                  <wp:effectExtent l="0" t="0" r="889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BBAD581" w14:textId="15B6E8CA" w:rsidR="0030510E" w:rsidRDefault="0030510E" w:rsidP="00966EBF">
      <w:pPr>
        <w:spacing w:after="0" w:line="240" w:lineRule="auto"/>
        <w:rPr>
          <w:rFonts w:ascii="Courier New" w:hAnsi="Courier New" w:cs="Courier New"/>
          <w:sz w:val="18"/>
          <w:szCs w:val="18"/>
        </w:rPr>
      </w:pPr>
    </w:p>
    <w:p w14:paraId="20E8F80C" w14:textId="77777777" w:rsidR="005D3C08" w:rsidRDefault="005D3C08" w:rsidP="00966EBF">
      <w:pPr>
        <w:spacing w:after="0" w:line="240" w:lineRule="auto"/>
        <w:rPr>
          <w:rFonts w:ascii="Courier New" w:hAnsi="Courier New" w:cs="Courier New"/>
          <w:sz w:val="18"/>
          <w:szCs w:val="18"/>
        </w:rPr>
        <w:sectPr w:rsidR="005D3C08" w:rsidSect="004E3563">
          <w:type w:val="continuous"/>
          <w:pgSz w:w="12240" w:h="15840"/>
          <w:pgMar w:top="1267" w:right="1339" w:bottom="1339" w:left="1339" w:header="720" w:footer="720" w:gutter="0"/>
          <w:cols w:space="720"/>
          <w:titlePg/>
          <w:docGrid w:linePitch="360"/>
        </w:sectPr>
      </w:pPr>
    </w:p>
    <w:p w14:paraId="6C66479E" w14:textId="2517E640"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package com.app.spectraflix;</w:t>
      </w:r>
    </w:p>
    <w:p w14:paraId="2AD667D2" w14:textId="77777777" w:rsidR="0001771D" w:rsidRPr="00115CF7" w:rsidRDefault="0001771D" w:rsidP="00966EBF">
      <w:pPr>
        <w:spacing w:after="0" w:line="240" w:lineRule="auto"/>
        <w:rPr>
          <w:rFonts w:ascii="Courier New" w:hAnsi="Courier New" w:cs="Courier New"/>
          <w:sz w:val="16"/>
          <w:szCs w:val="16"/>
        </w:rPr>
      </w:pPr>
    </w:p>
    <w:p w14:paraId="7E599AA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import java.util.List;</w:t>
      </w:r>
    </w:p>
    <w:p w14:paraId="4E8F282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import java.util.LinkedList;</w:t>
      </w:r>
    </w:p>
    <w:p w14:paraId="6504233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import java.time.LocalDateTime;</w:t>
      </w:r>
    </w:p>
    <w:p w14:paraId="6AC857B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import java.io.Serializable;</w:t>
      </w:r>
    </w:p>
    <w:p w14:paraId="22D9D3AF"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import java.time.format.DateTimeFormatter;</w:t>
      </w:r>
    </w:p>
    <w:p w14:paraId="199AB013" w14:textId="77777777" w:rsidR="0001771D" w:rsidRPr="00115CF7" w:rsidRDefault="0001771D" w:rsidP="00966EBF">
      <w:pPr>
        <w:spacing w:after="0" w:line="240" w:lineRule="auto"/>
        <w:rPr>
          <w:rFonts w:ascii="Courier New" w:hAnsi="Courier New" w:cs="Courier New"/>
          <w:sz w:val="16"/>
          <w:szCs w:val="16"/>
        </w:rPr>
      </w:pPr>
    </w:p>
    <w:p w14:paraId="5E61980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public class Cinema implements Serializable</w:t>
      </w:r>
    </w:p>
    <w:p w14:paraId="61121730"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w:t>
      </w:r>
    </w:p>
    <w:p w14:paraId="0E1073B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private String name;</w:t>
      </w:r>
    </w:p>
    <w:p w14:paraId="28330C5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private int[] seatRowCol;</w:t>
      </w:r>
    </w:p>
    <w:p w14:paraId="496C500C"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List&lt;Runtime&gt; runtimes = new LinkedList&lt;Runtime&gt;();</w:t>
      </w:r>
    </w:p>
    <w:p w14:paraId="5B47C74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p>
    <w:p w14:paraId="6BB4F6B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Cinema(String name, int numSeats)</w:t>
      </w:r>
    </w:p>
    <w:p w14:paraId="186990FE"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24EC10E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this.name = name;</w:t>
      </w:r>
      <w:r w:rsidRPr="00115CF7">
        <w:rPr>
          <w:rFonts w:ascii="Courier New" w:hAnsi="Courier New" w:cs="Courier New"/>
          <w:sz w:val="16"/>
          <w:szCs w:val="16"/>
        </w:rPr>
        <w:tab/>
      </w:r>
    </w:p>
    <w:p w14:paraId="0F51435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this.seatRowCol = this.getMinRowCol(numSeats);</w:t>
      </w:r>
    </w:p>
    <w:p w14:paraId="3B9116C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4823B6A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p>
    <w:p w14:paraId="1D22B66E"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String getName()</w:t>
      </w:r>
    </w:p>
    <w:p w14:paraId="57BD4F4F"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1498702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this.name;</w:t>
      </w:r>
    </w:p>
    <w:p w14:paraId="3712611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572313DB"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p>
    <w:p w14:paraId="77BD9F5B"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List&lt;Runtime&gt; getRuntimes()</w:t>
      </w:r>
    </w:p>
    <w:p w14:paraId="40976E5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0C715C1F"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this.runtimes;</w:t>
      </w:r>
    </w:p>
    <w:p w14:paraId="73E7DA8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20B7D2B3"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p>
    <w:p w14:paraId="471AEC8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boolean addRuntime(String startDateTime, String endDateTime)</w:t>
      </w:r>
    </w:p>
    <w:p w14:paraId="6EF0C62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25EF324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DateTimeFormatter formatter = DateTimeFormatter.ofPattern("yyyy-MM-dd HH:mm");</w:t>
      </w:r>
    </w:p>
    <w:p w14:paraId="6468420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LocalDateTime start = LocalDateTime.parse(startDateTime, formatter);</w:t>
      </w:r>
    </w:p>
    <w:p w14:paraId="0EB9F2E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LocalDateTime end = LocalDateTime.parse(endDateTime, formatter);</w:t>
      </w:r>
    </w:p>
    <w:p w14:paraId="0EA7E15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p>
    <w:p w14:paraId="597C3ED0"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for(Runtime rt : this.runtimes)</w:t>
      </w:r>
    </w:p>
    <w:p w14:paraId="0E828F9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41CBB8D9"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LocalDateTime startRt = rt.getStartDateTime(), endRt = rt.getEndDateTime();</w:t>
      </w:r>
    </w:p>
    <w:p w14:paraId="3F7F359F"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if((startRt.isAfter(start) &amp;&amp; startRt.isBefore(end)) || (endRt.isAfter(start) &amp;&amp; endRt.isBefore(end)) || (start.isAfter(startRt) &amp;&amp; start.isBefore(endRt)) || (end.isAfter(startRt) &amp;&amp; end.isBefore(endRt)) || (start.isEqual(startRt) &amp;&amp; end.isEqual(endRt)))</w:t>
      </w:r>
    </w:p>
    <w:p w14:paraId="0E38F7F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return false;</w:t>
      </w:r>
    </w:p>
    <w:p w14:paraId="3A8DAB7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67F74A1E"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p>
    <w:p w14:paraId="14E35DF5" w14:textId="075D826F"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Runtime runtime = new Runtime(startDateTime, endDateTime, this.seatRowCol);</w:t>
      </w:r>
    </w:p>
    <w:p w14:paraId="7198398C"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runtimes.add(runtime);</w:t>
      </w:r>
    </w:p>
    <w:p w14:paraId="77E49CE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true;</w:t>
      </w:r>
    </w:p>
    <w:p w14:paraId="186348AB"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33E79560"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p>
    <w:p w14:paraId="565A41C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Runtime getRuntime(int index)</w:t>
      </w:r>
    </w:p>
    <w:p w14:paraId="5F99D76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2BE8F35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this.runtimes.get(index);</w:t>
      </w:r>
    </w:p>
    <w:p w14:paraId="22CC2C8B"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0DD5A57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p>
    <w:p w14:paraId="58399F52"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int getRuntimesSize()</w:t>
      </w:r>
    </w:p>
    <w:p w14:paraId="35A1E58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1EEE621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this.runtimes.size();</w:t>
      </w:r>
    </w:p>
    <w:p w14:paraId="3A3649E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4FBED1B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p>
    <w:p w14:paraId="667FC09A"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boolean removeRuntime(LocalDateTime start)</w:t>
      </w:r>
    </w:p>
    <w:p w14:paraId="4E0CC87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5B731BA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for(int i = 0 ; i &lt; this.runtimes.size() ; i++)</w:t>
      </w:r>
    </w:p>
    <w:p w14:paraId="69F8A5C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02FC30B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Runtime runtime = runtimes.get(i);</w:t>
      </w:r>
    </w:p>
    <w:p w14:paraId="1FE58E29"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448B7EC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if(runtime.getStartDateTime().isEqual(start))</w:t>
      </w:r>
    </w:p>
    <w:p w14:paraId="368B9ED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w:t>
      </w:r>
    </w:p>
    <w:p w14:paraId="255A66D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runtimes.remove(i);</w:t>
      </w:r>
    </w:p>
    <w:p w14:paraId="1827344C"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return true;</w:t>
      </w:r>
    </w:p>
    <w:p w14:paraId="330E0F51"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w:t>
      </w:r>
    </w:p>
    <w:p w14:paraId="3D6E69BF"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4FDB9DA0"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373AE9C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false;</w:t>
      </w:r>
    </w:p>
    <w:p w14:paraId="6A274B49"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0080211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p>
    <w:p w14:paraId="4E831719"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public int[] getMinRowCol(int num)</w:t>
      </w:r>
    </w:p>
    <w:p w14:paraId="1619F17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7C50A622"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List&lt;int[]&gt; listOfFactors = new LinkedList&lt;int[]&gt;();</w:t>
      </w:r>
    </w:p>
    <w:p w14:paraId="3D0272FE"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220251DE"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for(int i = 1 ; i &lt;= num ; i++)</w:t>
      </w:r>
    </w:p>
    <w:p w14:paraId="4E0B721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282497E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if(num % i != 0)</w:t>
      </w:r>
    </w:p>
    <w:p w14:paraId="1EE5221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continue;</w:t>
      </w:r>
    </w:p>
    <w:p w14:paraId="5759684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else if(i == num / i)</w:t>
      </w:r>
    </w:p>
    <w:p w14:paraId="1C0348A9"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return new int[]{i, i};</w:t>
      </w:r>
    </w:p>
    <w:p w14:paraId="45074A72"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43BFC31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int[] factors = {i, num / i};</w:t>
      </w:r>
    </w:p>
    <w:p w14:paraId="2EAC34BB"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listOfFactors.add(factors);</w:t>
      </w:r>
    </w:p>
    <w:p w14:paraId="1F6FA893"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19A2E38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19004B0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int[] outArr = {num, 1};</w:t>
      </w:r>
    </w:p>
    <w:p w14:paraId="3B4B04DD"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int diff = num - 1;</w:t>
      </w:r>
    </w:p>
    <w:p w14:paraId="48066A67" w14:textId="633DA015"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lastRenderedPageBreak/>
        <w:tab/>
      </w:r>
      <w:r w:rsidRPr="00115CF7">
        <w:rPr>
          <w:rFonts w:ascii="Courier New" w:hAnsi="Courier New" w:cs="Courier New"/>
          <w:sz w:val="16"/>
          <w:szCs w:val="16"/>
        </w:rPr>
        <w:tab/>
      </w:r>
      <w:r w:rsidRPr="00115CF7">
        <w:rPr>
          <w:rFonts w:ascii="Courier New" w:hAnsi="Courier New" w:cs="Courier New"/>
          <w:sz w:val="16"/>
          <w:szCs w:val="16"/>
        </w:rPr>
        <w:tab/>
      </w:r>
    </w:p>
    <w:p w14:paraId="392CBC46" w14:textId="3711139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for(int[] arr : listOfFactors)</w:t>
      </w:r>
    </w:p>
    <w:p w14:paraId="043F8E84"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154B2390"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int numDiff = arr[0] - arr[1];</w:t>
      </w:r>
    </w:p>
    <w:p w14:paraId="7EA01B5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5F458BC8"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if(numDiff &gt; 0 &amp;&amp; numDiff &lt; diff)</w:t>
      </w:r>
    </w:p>
    <w:p w14:paraId="0A1053E6"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w:t>
      </w:r>
    </w:p>
    <w:p w14:paraId="2F6F42AC" w14:textId="4FA2DCD3"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outArr = arr;</w:t>
      </w:r>
    </w:p>
    <w:p w14:paraId="5A5D891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diff = numDiff;</w:t>
      </w:r>
    </w:p>
    <w:p w14:paraId="51611192" w14:textId="4569F5EF"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t>}</w:t>
      </w:r>
    </w:p>
    <w:p w14:paraId="13EBDC31" w14:textId="51988572"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w:t>
      </w:r>
    </w:p>
    <w:p w14:paraId="5A6B0895"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r>
      <w:r w:rsidRPr="00115CF7">
        <w:rPr>
          <w:rFonts w:ascii="Courier New" w:hAnsi="Courier New" w:cs="Courier New"/>
          <w:sz w:val="16"/>
          <w:szCs w:val="16"/>
        </w:rPr>
        <w:tab/>
      </w:r>
    </w:p>
    <w:p w14:paraId="57353297" w14:textId="77777777"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r>
      <w:r w:rsidRPr="00115CF7">
        <w:rPr>
          <w:rFonts w:ascii="Courier New" w:hAnsi="Courier New" w:cs="Courier New"/>
          <w:sz w:val="16"/>
          <w:szCs w:val="16"/>
        </w:rPr>
        <w:tab/>
        <w:t>return outArr;</w:t>
      </w:r>
    </w:p>
    <w:p w14:paraId="2EE2AB5D" w14:textId="1A718EE1" w:rsidR="0001771D"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ab/>
        <w:t>}</w:t>
      </w:r>
    </w:p>
    <w:p w14:paraId="20F8DF45" w14:textId="46CD2283" w:rsidR="00AE57AF" w:rsidRPr="00115CF7" w:rsidRDefault="0001771D" w:rsidP="00966EBF">
      <w:pPr>
        <w:spacing w:after="0" w:line="240" w:lineRule="auto"/>
        <w:rPr>
          <w:rFonts w:ascii="Courier New" w:hAnsi="Courier New" w:cs="Courier New"/>
          <w:sz w:val="16"/>
          <w:szCs w:val="16"/>
        </w:rPr>
      </w:pPr>
      <w:r w:rsidRPr="00115CF7">
        <w:rPr>
          <w:rFonts w:ascii="Courier New" w:hAnsi="Courier New" w:cs="Courier New"/>
          <w:sz w:val="16"/>
          <w:szCs w:val="16"/>
        </w:rPr>
        <w:t>}</w:t>
      </w:r>
    </w:p>
    <w:p w14:paraId="143AB94A" w14:textId="77777777" w:rsidR="0086108E" w:rsidRDefault="0086108E" w:rsidP="00966EBF">
      <w:pPr>
        <w:spacing w:after="0"/>
        <w:rPr>
          <w:b/>
          <w:sz w:val="72"/>
          <w:szCs w:val="72"/>
        </w:rPr>
        <w:sectPr w:rsidR="0086108E" w:rsidSect="0086108E">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4"/>
        <w:gridCol w:w="1929"/>
        <w:gridCol w:w="2377"/>
      </w:tblGrid>
      <w:tr w:rsidR="00E024D0" w14:paraId="14C7A18D"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273B24FA" w14:textId="551EA8B3" w:rsidR="00E024D0" w:rsidRPr="00405C4E" w:rsidRDefault="00E024D0" w:rsidP="00966EBF">
            <w:pPr>
              <w:jc w:val="left"/>
              <w:rPr>
                <w:sz w:val="72"/>
                <w:szCs w:val="72"/>
              </w:rPr>
            </w:pPr>
            <w:r>
              <w:rPr>
                <w:sz w:val="72"/>
                <w:szCs w:val="72"/>
              </w:rPr>
              <w:t>DataManager.java</w:t>
            </w:r>
          </w:p>
        </w:tc>
        <w:tc>
          <w:tcPr>
            <w:tcW w:w="1930" w:type="dxa"/>
          </w:tcPr>
          <w:p w14:paraId="230663FD" w14:textId="77777777" w:rsidR="00E024D0" w:rsidRDefault="00E024D0"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7369A3B" w14:textId="77777777" w:rsidR="00E024D0" w:rsidRDefault="00E024D0"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75648" behindDoc="0" locked="0" layoutInCell="1" allowOverlap="1" wp14:anchorId="4562DDF4" wp14:editId="7CE9AFBB">
                  <wp:simplePos x="0" y="0"/>
                  <wp:positionH relativeFrom="column">
                    <wp:posOffset>665480</wp:posOffset>
                  </wp:positionH>
                  <wp:positionV relativeFrom="paragraph">
                    <wp:posOffset>635</wp:posOffset>
                  </wp:positionV>
                  <wp:extent cx="619760" cy="61976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A1411ED" w14:textId="584E5DBF" w:rsidR="00A41850" w:rsidRDefault="00A41850" w:rsidP="00966EBF">
      <w:pPr>
        <w:spacing w:after="0" w:line="240" w:lineRule="auto"/>
        <w:rPr>
          <w:rFonts w:ascii="Courier New" w:hAnsi="Courier New" w:cs="Courier New"/>
          <w:sz w:val="18"/>
          <w:szCs w:val="18"/>
        </w:rPr>
        <w:sectPr w:rsidR="00A41850" w:rsidSect="00550C78">
          <w:type w:val="continuous"/>
          <w:pgSz w:w="12240" w:h="15840"/>
          <w:pgMar w:top="1267" w:right="1339" w:bottom="1339" w:left="1339" w:header="720" w:footer="720" w:gutter="0"/>
          <w:cols w:space="720"/>
          <w:titlePg/>
          <w:docGrid w:linePitch="360"/>
        </w:sectPr>
      </w:pPr>
    </w:p>
    <w:p w14:paraId="498D6913" w14:textId="4147018F" w:rsidR="00E024D0" w:rsidRDefault="00E024D0" w:rsidP="00966EBF">
      <w:pPr>
        <w:spacing w:after="0" w:line="240" w:lineRule="auto"/>
        <w:rPr>
          <w:rFonts w:ascii="Courier New" w:hAnsi="Courier New" w:cs="Courier New"/>
          <w:sz w:val="18"/>
          <w:szCs w:val="18"/>
        </w:rPr>
      </w:pPr>
    </w:p>
    <w:p w14:paraId="5104E959" w14:textId="77777777" w:rsidR="00E024D0" w:rsidRDefault="00E024D0" w:rsidP="00966EBF">
      <w:pPr>
        <w:spacing w:after="0" w:line="240" w:lineRule="auto"/>
        <w:rPr>
          <w:rFonts w:ascii="Courier New" w:hAnsi="Courier New" w:cs="Courier New"/>
          <w:sz w:val="16"/>
          <w:szCs w:val="16"/>
        </w:rPr>
        <w:sectPr w:rsidR="00E024D0" w:rsidSect="00A41850">
          <w:type w:val="continuous"/>
          <w:pgSz w:w="12240" w:h="15840"/>
          <w:pgMar w:top="1267" w:right="1339" w:bottom="1339" w:left="1339" w:header="720" w:footer="720" w:gutter="0"/>
          <w:cols w:num="2" w:space="720"/>
          <w:titlePg/>
          <w:docGrid w:linePitch="360"/>
        </w:sectPr>
      </w:pPr>
    </w:p>
    <w:p w14:paraId="4478E74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package com.app.spectraflix;</w:t>
      </w:r>
    </w:p>
    <w:p w14:paraId="6D4E6B5B" w14:textId="61B4FA46" w:rsidR="00E024D0" w:rsidRPr="00DB4AAA" w:rsidRDefault="00E024D0" w:rsidP="00966EBF">
      <w:pPr>
        <w:spacing w:after="0" w:line="240" w:lineRule="auto"/>
        <w:rPr>
          <w:rFonts w:ascii="Courier New" w:hAnsi="Courier New" w:cs="Courier New"/>
          <w:sz w:val="16"/>
          <w:szCs w:val="16"/>
        </w:rPr>
      </w:pPr>
    </w:p>
    <w:p w14:paraId="747981F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import android.app.Application;</w:t>
      </w:r>
    </w:p>
    <w:p w14:paraId="747B969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import java.util.LinkedList;</w:t>
      </w:r>
    </w:p>
    <w:p w14:paraId="444D82D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import java.util.List;</w:t>
      </w:r>
    </w:p>
    <w:p w14:paraId="6CA227EE" w14:textId="77777777" w:rsidR="00E024D0" w:rsidRPr="00DB4AAA" w:rsidRDefault="00E024D0" w:rsidP="00966EBF">
      <w:pPr>
        <w:spacing w:after="0" w:line="240" w:lineRule="auto"/>
        <w:rPr>
          <w:rFonts w:ascii="Courier New" w:hAnsi="Courier New" w:cs="Courier New"/>
          <w:sz w:val="16"/>
          <w:szCs w:val="16"/>
        </w:rPr>
      </w:pPr>
    </w:p>
    <w:p w14:paraId="23E2D8E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public class DataManager extends Application</w:t>
      </w:r>
    </w:p>
    <w:p w14:paraId="50A7470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w:t>
      </w:r>
    </w:p>
    <w:p w14:paraId="3C5C5A64"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private List&lt;Movie&gt; movies;</w:t>
      </w:r>
    </w:p>
    <w:p w14:paraId="3E04846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List&lt;BookableMovie&gt; bookableMovies;</w:t>
      </w:r>
    </w:p>
    <w:p w14:paraId="4E58F1C2" w14:textId="77777777" w:rsidR="00E024D0" w:rsidRPr="00DB4AAA" w:rsidRDefault="00E024D0" w:rsidP="00966EBF">
      <w:pPr>
        <w:spacing w:after="0" w:line="240" w:lineRule="auto"/>
        <w:rPr>
          <w:rFonts w:ascii="Courier New" w:hAnsi="Courier New" w:cs="Courier New"/>
          <w:sz w:val="16"/>
          <w:szCs w:val="16"/>
        </w:rPr>
      </w:pPr>
    </w:p>
    <w:p w14:paraId="453F871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@Override</w:t>
      </w:r>
    </w:p>
    <w:p w14:paraId="312ED24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void onCreate()</w:t>
      </w:r>
    </w:p>
    <w:p w14:paraId="6C46B65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6FCE877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super.onCreate();</w:t>
      </w:r>
    </w:p>
    <w:p w14:paraId="6130BCB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25C4D7D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 = new LinkedList&lt;Movie&gt;();</w:t>
      </w:r>
    </w:p>
    <w:p w14:paraId="0B99AD7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219FD3C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Movie("Moana", "", "", R.drawable.moana, R.drawable.moana_title, "LKFuXETZUsI", "", "https://commondatastorage.googleapis.com/gtv-videos-bucket/sample/BigBuckBunny.mp4", "", "Moana, daughter of chief Tui, embarks on a journey to return the heart of goddess Te Fitti from Maui, a demigod, after the plants and the fish on her island start dying due to a blight.", 1));</w:t>
      </w:r>
    </w:p>
    <w:p w14:paraId="0B8CE35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Movie("Zootopia", "", "", R.drawable.zootopia, R.drawable.zootopia_title, "jWM0ct-OLsM", "&lt;iframe width = \"100%\" height=\"100%\" src = \"https://drive.google.com/file/d/1LUvPO6INLgLZg2EegeKuTDXKe5uKp2ct/preview\" allow = \"autoplay\" sandbox = \"allow-same-origin allow-scripts\" allowfullscreen = \"true\" scrolling = \"no\"&gt;&lt;/iframe&gt;", "", "", "When Judy Hopps, a rookie officer in the Zootopia Police Department, sniffs out a sinister plot, she enlists the help of a con artist to solve the case in order to prove her abilities to Chief Bogo.", 1));</w:t>
      </w:r>
    </w:p>
    <w:p w14:paraId="36FB7812"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 xml:space="preserve">this.movies.add(new Movie("Toy Story 3", "", "", R.drawable.toy_story_3, R.drawable.toy_story_3_title, "2BlMNH1QTeE", "", "https://commondatastorage.googleapis.com/gtv-videos-bucket/sample/ForBiggerBlazes.mp4", "", </w:t>
      </w:r>
      <w:r w:rsidRPr="00DB4AAA">
        <w:rPr>
          <w:rFonts w:ascii="Courier New" w:hAnsi="Courier New" w:cs="Courier New"/>
          <w:sz w:val="16"/>
          <w:szCs w:val="16"/>
        </w:rPr>
        <w:t>"Before Andy leaves for college, his toys are mistakenly delivered to a day care centre. Woody convinces the other toys that they were not dumped and leads them on an expedition back home.", 1));</w:t>
      </w:r>
    </w:p>
    <w:p w14:paraId="683A2C1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Movie("Frozen II", "", "", R.drawable.frozen_2, R.drawable.frozen_2_title, "Zi4LMpSDccc", "&lt;iframe width = \"100%\" height=\"100%\" src = \"https://drive.google.com/file/d/1FilPpbqmjmbtYBu_1k7QJ-1G1tQZGzLN/preview\" allow = \"autoplay\" sandbox = \"allow-same-origin allow-scripts\" allowfullscreen = \"true\" scrolling = \"no\"&gt;&lt;/iframe&gt;", "", "", "Three years after her coronation when Elsa celebrates Autumn, she hears a mysterious voice. She follows that voice along with Anna and their friends as they are forced to uncover the truth.", 1));</w:t>
      </w:r>
    </w:p>
    <w:p w14:paraId="1ABA819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Movie("Oppenheimer", "", "", R.drawable.oppenheimer, R.drawable.oppenheimer_title, "uYPbbksJxIg", "", "https://commondatastorage.googleapis.com/gtv-videos-bucket/sample/ForBiggerFun.mp4", "", "During World War II, Lt. Gen. Leslie Groves Jr. appoints physicist J. Robert Oppenheimer to work on the top-secret Manhattan Project. Oppenheimer and a team of scientists spend years developing and designing the atomic bomb. Their work comes to fruition on July 16, 1945, as they witness the world's first nuclear explosion, forever changing the course of history.", 2));</w:t>
      </w:r>
    </w:p>
    <w:p w14:paraId="000A54C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Movie("Free Guy", "", "", R.drawable.free_guy, R.drawable.free_guy_title, "X2m-08cOAbc", "", "https://commondatastorage.googleapis.com/gtv-videos-bucket/sample/ForBiggerJoyrides.mp4", "", "Guy lives a seemingly peaceful life as a bank teller. However, an encounter with a pretty but mysterious woman makes him realise that he is a non-playable character in a massive online video game.", 2));</w:t>
      </w:r>
    </w:p>
    <w:p w14:paraId="2762FE62" w14:textId="1ADD9A6A"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Movie("Kill", "", "", R.drawable.kill, R.drawable.kill_title, "da7lKeeS67c", "", "https://commondatastorage.googleapis.com/gtv-</w:t>
      </w:r>
      <w:r w:rsidRPr="00DB4AAA">
        <w:rPr>
          <w:rFonts w:ascii="Courier New" w:hAnsi="Courier New" w:cs="Courier New"/>
          <w:sz w:val="16"/>
          <w:szCs w:val="16"/>
        </w:rPr>
        <w:lastRenderedPageBreak/>
        <w:t>videos-bucket/sample/ForBiggerMeltdowns.mp4", "", "A train to New Delhi becomes a combat battleground as a pair of commandos faces off against an army of invading bandits.", 2));</w:t>
      </w:r>
    </w:p>
    <w:p w14:paraId="1BC5AFE6"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Movie("Srikanth", "", "", R.drawable.srikanth, R.drawable.srikanth_title, "OMeuJP5iBWY", "", "", "", "In a world where the odds are against him, Srikanth defies the norms and makes his way from rural India to becoming the first visually impaired student at MIT.", 2));</w:t>
      </w:r>
    </w:p>
    <w:p w14:paraId="09F9D7C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Movie("The Conjuring", "", "", R.drawable.the_conjuring, R.drawable.the_conjuring_title, "k10ETZ41q5o", "", "https://commondatastorage.googleapis.com/gtv-videos-bucket/sample/ElephantsDream.mp4", "", "Rod and Carolyn find their pet dog dead under mysterious circumstances and experience a spirit that harms their daughter Andrea. They finally call investigators who can help them get out of the mess.", 3));</w:t>
      </w:r>
    </w:p>
    <w:p w14:paraId="50D8DE1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Movie("The Conjuring 2", "", "", R.drawable.the_conjuring_2, R.drawable.the_conjuring_2_title, "VFsmuRPClr4", "&lt;iframe width = \"100%\" height=\"100%\" src = \"https://drive.google.com/file/d/1B6OqDkR45Z2MmPkCoRvKEkg6b5Ol7DWv/preview\" allow = \"autoplay\" sandbox = \"allow-same-origin allow-scripts\" allowfullscreen = \"true\" scrolling = \"no\"&gt;&lt;/iframe&gt;", "", "", "Peggy, a single mother of four children, seeks the help of occult investigators Ed and Lorraine Warren when she and her children witness strange, paranormal events in their house.", 3));</w:t>
      </w:r>
    </w:p>
    <w:p w14:paraId="2ACCF38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Movie("Annabelle Creation", "", "", R.drawable.annabelle_creation, R.drawable.annabelle_creation_title, "KisPhy7T__Q", "", "https://commondatastorage.googleapis.com/gtv-videos-bucket/sample/Sintel.mp4", "", "A doll-maker and his wife embed the spirit of their deceased daughter inside a doll. Years later, a nun and several girls from a shuttered orphanage become victims of the possessed doll, Anabelle.", 3));</w:t>
      </w:r>
    </w:p>
    <w:p w14:paraId="13A7F78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Movie("The Nun II", "", "", R.drawable.the_nun_2, R.drawable.the_nun_2_title, "QF-oyCwaArU", "", "", "", "In 1956 France, a priest is murdered, and it seems an evil is spreading. Sister Irene once again comes face to face with a demonic force.", 3));</w:t>
      </w:r>
    </w:p>
    <w:p w14:paraId="2DCF122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Movie("Interstellar", "", "", R.drawable.interstellar, R.drawable.interstellar_title, "zSWdZVtXT7E", "", "https://commondatastorage.googleapis.com/gtv-videos-bucket/sample/TearsOfSteel.mp4", "", "When Earth becomes uninhabitable in the future, a farmer and ex-NASA pilot, Joseph Cooper, is tasked to pilot a spacecraft, along with a team of researchers, to find a new planet for humans.", 4));</w:t>
      </w:r>
    </w:p>
    <w:p w14:paraId="7BF8AA39"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Movie("The Boy In The Striped Pyjamas", "", "", R.drawable.the_boy_in_the_striped_pyjamas, R.drawable.the_boy_in_the_striped_pyjamas_titl</w:t>
      </w:r>
      <w:r w:rsidRPr="00DB4AAA">
        <w:rPr>
          <w:rFonts w:ascii="Courier New" w:hAnsi="Courier New" w:cs="Courier New"/>
          <w:sz w:val="16"/>
          <w:szCs w:val="16"/>
        </w:rPr>
        <w:t>e, "uwysOfnX2Qg", "&lt;iframe width = \"100%\" height=\"100%\" src = \"https://drive.google.com/file/d/17VcFkKk7mvDxVvqRE5E41KcA5Ziby9Ob/preview\" allow = \"autoplay\" sandbox = \"allow-same-origin allow-scripts\" allowfullscreen = \"true\" scrolling = \"no\"&gt;&lt;/iframe&gt;", "", "", "Bruno, the son of a Nazi commander, meets Shmuel, a Jewish boy living in a concentration camp. Later, both the children become friends while being oblivious to the reality of the situation.", 4));</w:t>
      </w:r>
    </w:p>
    <w:p w14:paraId="0DA74C2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Movie("RRR", "", "", R.drawable.rrr, R.drawable.rrr_title, "GY4BgdUSpbE", "", "http://commondatastorage.googleapis.com/gtv-videos-bucket/sample/ForBiggerEscapes.mp4", "", "A fearless revolutionary and an officer in the British force, who once shared a deep bond, decide to join forces and chart out an inspirational path of freedom against the despotic rulers.", 4));</w:t>
      </w:r>
    </w:p>
    <w:p w14:paraId="662199AF" w14:textId="255E5EDD"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this.movies.add(new Movie("Ralph Breaks The Internet", "", "", R.drawable.ralph_breaks_the_internet, R.drawable.ralph_breaks_the_internet_title, "_BcYBFC6zfY", "", "", "", "On a quest to save the video game 'Sugar Rush' and to find a replacement, Ralph and his best friend Vanellope travel to the World Wide Web through a Wi-Fi router they find at the arcade.", 4));</w:t>
      </w:r>
    </w:p>
    <w:p w14:paraId="3211B1C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6BDE0C0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this.bookableMovies = new LinkedList&lt;BookableMovie&gt;();</w:t>
      </w:r>
    </w:p>
    <w:p w14:paraId="407FBE6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7FB97F2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 cinema1 = new Cinema("Theater A", 24);</w:t>
      </w:r>
    </w:p>
    <w:p w14:paraId="0A505C1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cinema1.addRuntime("2024-10-14 11:15", "2024-10-14 14:00");</w:t>
      </w:r>
    </w:p>
    <w:p w14:paraId="47EA3660"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cinema1.addRuntime("2024-10-15 11:15", "2024-10-15 14:00");</w:t>
      </w:r>
    </w:p>
    <w:p w14:paraId="7F34CE0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27D1A60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 cinema2 = new Cinema("Theater B", 36);</w:t>
      </w:r>
    </w:p>
    <w:p w14:paraId="30DA7A1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cinema2.addRuntime("2024-10-17 07:00", "2024-10-17 10:00");</w:t>
      </w:r>
    </w:p>
    <w:p w14:paraId="488B66C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cinema2.addRuntime("2024-10-15 17:35", "2024-10-15 20:20");</w:t>
      </w:r>
    </w:p>
    <w:p w14:paraId="26F2BBA2"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4914F970"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BookableMovie movie1 = new BookableMovie("Free Guy", R.drawable.free_guy_title,null);</w:t>
      </w:r>
    </w:p>
    <w:p w14:paraId="44B21162"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movie1.addCinema(cinema1);</w:t>
      </w:r>
    </w:p>
    <w:p w14:paraId="7E51B251"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movie1.addCinema(cinema2);</w:t>
      </w:r>
    </w:p>
    <w:p w14:paraId="1F32C5D6"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79DC78A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BookableMovie movie2 = new BookableMovie("Moana", R.drawable.moana_title, null);</w:t>
      </w:r>
    </w:p>
    <w:p w14:paraId="1A0EB88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movie2.addCinema(cinema2);</w:t>
      </w:r>
    </w:p>
    <w:p w14:paraId="41C9DCB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782487B4"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BookableMovie movie3 = new BookableMovie("Interstellar", R.drawable.interstellar_title, null);</w:t>
      </w:r>
    </w:p>
    <w:p w14:paraId="2C770BF0"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movie3.addCinema(cinema1);</w:t>
      </w:r>
    </w:p>
    <w:p w14:paraId="6E11C04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3A0AC960"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BookableMovie movie4 = new BookableMovie("RRR", R.drawable.rrr_title, null);</w:t>
      </w:r>
    </w:p>
    <w:p w14:paraId="4ADC305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movie4.addCinema(cinema2);</w:t>
      </w:r>
    </w:p>
    <w:p w14:paraId="7C36F92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p>
    <w:p w14:paraId="640149E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this.bookableMovies.add(movie1);</w:t>
      </w:r>
    </w:p>
    <w:p w14:paraId="207DCD36" w14:textId="7087FB64"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lastRenderedPageBreak/>
        <w:tab/>
      </w:r>
      <w:r w:rsidRPr="00DB4AAA">
        <w:rPr>
          <w:rFonts w:ascii="Courier New" w:hAnsi="Courier New" w:cs="Courier New"/>
          <w:sz w:val="16"/>
          <w:szCs w:val="16"/>
        </w:rPr>
        <w:tab/>
        <w:t>this.bookableMovies.add(movie2);</w:t>
      </w:r>
    </w:p>
    <w:p w14:paraId="1536485E" w14:textId="3F1E5901"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this.bookableMovies.add(movie3);</w:t>
      </w:r>
    </w:p>
    <w:p w14:paraId="5E82F704" w14:textId="4DD8028C"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this.bookableMovies.add(movie4);</w:t>
      </w:r>
    </w:p>
    <w:p w14:paraId="614B4F7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21352BA1" w14:textId="77777777" w:rsidR="00E024D0" w:rsidRPr="00DB4AAA" w:rsidRDefault="00E024D0" w:rsidP="00966EBF">
      <w:pPr>
        <w:spacing w:after="0" w:line="240" w:lineRule="auto"/>
        <w:rPr>
          <w:rFonts w:ascii="Courier New" w:hAnsi="Courier New" w:cs="Courier New"/>
          <w:sz w:val="16"/>
          <w:szCs w:val="16"/>
        </w:rPr>
      </w:pPr>
    </w:p>
    <w:p w14:paraId="0FD78254"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List&lt;Movie&gt; getMovies()</w:t>
      </w:r>
    </w:p>
    <w:p w14:paraId="59AF84E4"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3D89F76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return this.movies;</w:t>
      </w:r>
    </w:p>
    <w:p w14:paraId="70E4ABF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0FA701FF" w14:textId="77777777" w:rsidR="00E024D0" w:rsidRPr="00DB4AAA" w:rsidRDefault="00E024D0" w:rsidP="00966EBF">
      <w:pPr>
        <w:spacing w:after="0" w:line="240" w:lineRule="auto"/>
        <w:rPr>
          <w:rFonts w:ascii="Courier New" w:hAnsi="Courier New" w:cs="Courier New"/>
          <w:sz w:val="16"/>
          <w:szCs w:val="16"/>
        </w:rPr>
      </w:pPr>
    </w:p>
    <w:p w14:paraId="15045B7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void addMovie(Movie mov)</w:t>
      </w:r>
    </w:p>
    <w:p w14:paraId="6336D20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49244DE7"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this.movies.add(mov);</w:t>
      </w:r>
    </w:p>
    <w:p w14:paraId="10CD7E52"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3673DCBE" w14:textId="77777777" w:rsidR="00E024D0" w:rsidRPr="00DB4AAA" w:rsidRDefault="00E024D0" w:rsidP="00966EBF">
      <w:pPr>
        <w:spacing w:after="0" w:line="240" w:lineRule="auto"/>
        <w:rPr>
          <w:rFonts w:ascii="Courier New" w:hAnsi="Courier New" w:cs="Courier New"/>
          <w:sz w:val="16"/>
          <w:szCs w:val="16"/>
        </w:rPr>
      </w:pPr>
    </w:p>
    <w:p w14:paraId="15E82D6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void removeMovie(String title)</w:t>
      </w:r>
    </w:p>
    <w:p w14:paraId="0722B418"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5963B0D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for(int i = 0 ; i &lt; this.movies.size() ; i++)</w:t>
      </w:r>
    </w:p>
    <w:p w14:paraId="60851EA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t>if(this.movies.get(i).getTitle().toLowerCase().equals(title.toLowerCase()))</w:t>
      </w:r>
    </w:p>
    <w:p w14:paraId="6DF6872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t>this.movies.remove(i);</w:t>
      </w:r>
    </w:p>
    <w:p w14:paraId="25AB8E67" w14:textId="0D3CD413"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4182D7E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p>
    <w:p w14:paraId="53A20552"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List&lt;BookableMovie&gt; getBookableMovies()</w:t>
      </w:r>
    </w:p>
    <w:p w14:paraId="09B3086A"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3456740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return this.bookableMovies;</w:t>
      </w:r>
    </w:p>
    <w:p w14:paraId="73ADAF6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692F8046"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p>
    <w:p w14:paraId="5E58E68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void removeBookableMovie(String movieName)</w:t>
      </w:r>
    </w:p>
    <w:p w14:paraId="1391A95C"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561AE4B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for(int i = 0 ; i &lt; this.bookableMovies.size() ; i++)</w:t>
      </w:r>
    </w:p>
    <w:p w14:paraId="60C6414F"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t>if(this.bookableMovies.get(i).getMovieName().toLowerCase().equals(movieName.toLowerCase()))</w:t>
      </w:r>
    </w:p>
    <w:p w14:paraId="30C4704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r>
      <w:r w:rsidRPr="00DB4AAA">
        <w:rPr>
          <w:rFonts w:ascii="Courier New" w:hAnsi="Courier New" w:cs="Courier New"/>
          <w:sz w:val="16"/>
          <w:szCs w:val="16"/>
        </w:rPr>
        <w:tab/>
        <w:t>this.bookableMovies.remove(i);</w:t>
      </w:r>
    </w:p>
    <w:p w14:paraId="7B153CCB"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78CA3D7D"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p>
    <w:p w14:paraId="01A5ED7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public void addBookableMovie(BookableMovie mov)</w:t>
      </w:r>
    </w:p>
    <w:p w14:paraId="55935D85"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1177A41E"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r>
      <w:r w:rsidRPr="00DB4AAA">
        <w:rPr>
          <w:rFonts w:ascii="Courier New" w:hAnsi="Courier New" w:cs="Courier New"/>
          <w:sz w:val="16"/>
          <w:szCs w:val="16"/>
        </w:rPr>
        <w:tab/>
        <w:t>this.bookableMovies.add(mov);</w:t>
      </w:r>
    </w:p>
    <w:p w14:paraId="35DFC7F3" w14:textId="77777777" w:rsidR="00E024D0" w:rsidRPr="00DB4AAA" w:rsidRDefault="00E024D0" w:rsidP="00966EBF">
      <w:pPr>
        <w:spacing w:after="0" w:line="240" w:lineRule="auto"/>
        <w:rPr>
          <w:rFonts w:ascii="Courier New" w:hAnsi="Courier New" w:cs="Courier New"/>
          <w:sz w:val="16"/>
          <w:szCs w:val="16"/>
        </w:rPr>
      </w:pPr>
      <w:r w:rsidRPr="00DB4AAA">
        <w:rPr>
          <w:rFonts w:ascii="Courier New" w:hAnsi="Courier New" w:cs="Courier New"/>
          <w:sz w:val="16"/>
          <w:szCs w:val="16"/>
        </w:rPr>
        <w:tab/>
        <w:t>}</w:t>
      </w:r>
    </w:p>
    <w:p w14:paraId="74407AF3" w14:textId="77777777" w:rsidR="00A41850" w:rsidRDefault="00E024D0" w:rsidP="00966EBF">
      <w:pPr>
        <w:spacing w:after="0" w:line="240" w:lineRule="auto"/>
        <w:rPr>
          <w:rFonts w:ascii="Courier New" w:hAnsi="Courier New" w:cs="Courier New"/>
          <w:sz w:val="16"/>
          <w:szCs w:val="16"/>
        </w:rPr>
        <w:sectPr w:rsidR="00A41850" w:rsidSect="00A41850">
          <w:type w:val="continuous"/>
          <w:pgSz w:w="12240" w:h="15840"/>
          <w:pgMar w:top="1267" w:right="1339" w:bottom="1339" w:left="1339" w:header="720" w:footer="720" w:gutter="0"/>
          <w:cols w:num="2" w:space="720"/>
          <w:titlePg/>
          <w:docGrid w:linePitch="360"/>
        </w:sectPr>
      </w:pPr>
      <w:r w:rsidRPr="00DB4AAA">
        <w:rPr>
          <w:rFonts w:ascii="Courier New" w:hAnsi="Courier New" w:cs="Courier New"/>
          <w:sz w:val="16"/>
          <w:szCs w:val="16"/>
        </w:rPr>
        <w:t>}</w:t>
      </w:r>
    </w:p>
    <w:p w14:paraId="48E9C0D2" w14:textId="1F009428" w:rsidR="006B62F5" w:rsidRDefault="006B62F5" w:rsidP="00966EBF">
      <w:pPr>
        <w:spacing w:after="0" w:line="240" w:lineRule="auto"/>
        <w:rPr>
          <w:rFonts w:ascii="Courier New" w:hAnsi="Courier New" w:cs="Courier New"/>
          <w:sz w:val="16"/>
          <w:szCs w:val="16"/>
        </w:rPr>
      </w:pPr>
    </w:p>
    <w:tbl>
      <w:tblPr>
        <w:tblStyle w:val="ReportTable"/>
        <w:tblW w:w="5433" w:type="pct"/>
        <w:tblLook w:val="04A0" w:firstRow="1" w:lastRow="0" w:firstColumn="1" w:lastColumn="0" w:noHBand="0" w:noVBand="1"/>
        <w:tblCaption w:val="Content table"/>
      </w:tblPr>
      <w:tblGrid>
        <w:gridCol w:w="6083"/>
        <w:gridCol w:w="1930"/>
        <w:gridCol w:w="2377"/>
      </w:tblGrid>
      <w:tr w:rsidR="006B62F5" w14:paraId="6B8BF829"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A970FE1" w14:textId="5A14F612" w:rsidR="006B62F5" w:rsidRPr="00405C4E" w:rsidRDefault="006B62F5" w:rsidP="00966EBF">
            <w:pPr>
              <w:jc w:val="left"/>
              <w:rPr>
                <w:sz w:val="72"/>
                <w:szCs w:val="72"/>
              </w:rPr>
            </w:pPr>
            <w:r w:rsidRPr="006B62F5">
              <w:rPr>
                <w:sz w:val="72"/>
                <w:szCs w:val="72"/>
              </w:rPr>
              <w:t xml:space="preserve"> </w:t>
            </w:r>
            <w:r>
              <w:rPr>
                <w:sz w:val="72"/>
                <w:szCs w:val="72"/>
              </w:rPr>
              <w:t>EnterDetails.java</w:t>
            </w:r>
          </w:p>
        </w:tc>
        <w:tc>
          <w:tcPr>
            <w:tcW w:w="1930" w:type="dxa"/>
          </w:tcPr>
          <w:p w14:paraId="2049118B" w14:textId="77777777" w:rsidR="006B62F5" w:rsidRDefault="006B62F5"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2E32BD11" w14:textId="77777777" w:rsidR="006B62F5" w:rsidRDefault="006B62F5"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80768" behindDoc="0" locked="0" layoutInCell="1" allowOverlap="1" wp14:anchorId="42CC437C" wp14:editId="3145B3F1">
                  <wp:simplePos x="0" y="0"/>
                  <wp:positionH relativeFrom="column">
                    <wp:posOffset>665480</wp:posOffset>
                  </wp:positionH>
                  <wp:positionV relativeFrom="paragraph">
                    <wp:posOffset>635</wp:posOffset>
                  </wp:positionV>
                  <wp:extent cx="619760" cy="619760"/>
                  <wp:effectExtent l="0" t="0" r="889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3BC2591" w14:textId="7637B95F" w:rsidR="006B62F5" w:rsidRDefault="006B62F5" w:rsidP="00966EBF">
      <w:pPr>
        <w:spacing w:after="0" w:line="240" w:lineRule="auto"/>
        <w:rPr>
          <w:rFonts w:ascii="Courier New" w:hAnsi="Courier New" w:cs="Courier New"/>
          <w:sz w:val="16"/>
          <w:szCs w:val="16"/>
        </w:rPr>
      </w:pPr>
    </w:p>
    <w:p w14:paraId="13FA2271" w14:textId="77777777" w:rsidR="006B62F5" w:rsidRDefault="006B62F5" w:rsidP="00966EBF">
      <w:pPr>
        <w:spacing w:after="0" w:line="240" w:lineRule="auto"/>
        <w:rPr>
          <w:rFonts w:ascii="Courier New" w:hAnsi="Courier New" w:cs="Courier New"/>
          <w:sz w:val="16"/>
          <w:szCs w:val="16"/>
        </w:rPr>
        <w:sectPr w:rsidR="006B62F5" w:rsidSect="00FA78CF">
          <w:type w:val="continuous"/>
          <w:pgSz w:w="12240" w:h="15840"/>
          <w:pgMar w:top="1267" w:right="1339" w:bottom="1339" w:left="1339" w:header="720" w:footer="720" w:gutter="0"/>
          <w:cols w:space="720"/>
          <w:titlePg/>
          <w:docGrid w:linePitch="360"/>
        </w:sectPr>
      </w:pPr>
    </w:p>
    <w:p w14:paraId="7E07F8C7" w14:textId="0E3ABD6C"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package com.app.spectraflix;</w:t>
      </w:r>
    </w:p>
    <w:p w14:paraId="12DFDF2F" w14:textId="40F7BD77" w:rsidR="006B62F5" w:rsidRPr="002A6AE7" w:rsidRDefault="006B62F5" w:rsidP="00966EBF">
      <w:pPr>
        <w:spacing w:after="0" w:line="240" w:lineRule="auto"/>
        <w:rPr>
          <w:rFonts w:ascii="Courier New" w:hAnsi="Courier New" w:cs="Courier New"/>
          <w:sz w:val="16"/>
          <w:szCs w:val="16"/>
        </w:rPr>
      </w:pPr>
    </w:p>
    <w:p w14:paraId="3181CF5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android.os.Bundle;</w:t>
      </w:r>
    </w:p>
    <w:p w14:paraId="5BFBF819"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android.app.Activity;</w:t>
      </w:r>
    </w:p>
    <w:p w14:paraId="6C69B976"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android.widget.Spinner;</w:t>
      </w:r>
    </w:p>
    <w:p w14:paraId="2EFCD0A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android.widget.AdapterView;</w:t>
      </w:r>
    </w:p>
    <w:p w14:paraId="33DDD9B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android.widget.ArrayAdapter;</w:t>
      </w:r>
    </w:p>
    <w:p w14:paraId="60F5C75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android.widget.ImageView;</w:t>
      </w:r>
    </w:p>
    <w:p w14:paraId="4FEC9B6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android.widget.ImageButton;</w:t>
      </w:r>
    </w:p>
    <w:p w14:paraId="4313DAD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android.graphics.Typeface;</w:t>
      </w:r>
    </w:p>
    <w:p w14:paraId="6BBEA0E6"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android.widget.TextView;</w:t>
      </w:r>
    </w:p>
    <w:p w14:paraId="0B2F860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android.view.View;</w:t>
      </w:r>
    </w:p>
    <w:p w14:paraId="39347DF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android.view.Gravity;</w:t>
      </w:r>
    </w:p>
    <w:p w14:paraId="2DD0A5D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android.util.DisplayMetrics;</w:t>
      </w:r>
    </w:p>
    <w:p w14:paraId="3877561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android.widget.EditText;</w:t>
      </w:r>
    </w:p>
    <w:p w14:paraId="552F8009"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android.widget.LinearLayout;</w:t>
      </w:r>
    </w:p>
    <w:p w14:paraId="1A4FA98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android.widget.RelativeLayout;</w:t>
      </w:r>
    </w:p>
    <w:p w14:paraId="7D271B6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android.content.Intent;</w:t>
      </w:r>
    </w:p>
    <w:p w14:paraId="6052E7D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java.util.List;</w:t>
      </w:r>
    </w:p>
    <w:p w14:paraId="6795814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java.time.LocalDateTime;</w:t>
      </w:r>
    </w:p>
    <w:p w14:paraId="6D8CFD3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import java.time.format.DateTimeFormatter;</w:t>
      </w:r>
    </w:p>
    <w:p w14:paraId="54DA4BCB" w14:textId="77777777" w:rsidR="006B62F5" w:rsidRPr="002A6AE7" w:rsidRDefault="006B62F5" w:rsidP="00966EBF">
      <w:pPr>
        <w:spacing w:after="0" w:line="240" w:lineRule="auto"/>
        <w:rPr>
          <w:rFonts w:ascii="Courier New" w:hAnsi="Courier New" w:cs="Courier New"/>
          <w:sz w:val="16"/>
          <w:szCs w:val="16"/>
        </w:rPr>
      </w:pPr>
    </w:p>
    <w:p w14:paraId="559A827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public class EnterDetails extends Activity</w:t>
      </w:r>
    </w:p>
    <w:p w14:paraId="238CC3C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w:t>
      </w:r>
    </w:p>
    <w:p w14:paraId="6A3FCFB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private String selectedCinema;</w:t>
      </w:r>
    </w:p>
    <w:p w14:paraId="2D103CD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private String selectedRuntime;</w:t>
      </w:r>
    </w:p>
    <w:p w14:paraId="62FB58D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p>
    <w:p w14:paraId="5F8B8A7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@Override</w:t>
      </w:r>
    </w:p>
    <w:p w14:paraId="074CD69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protected void onCreate(Bundle savedInstanceState)</w:t>
      </w:r>
    </w:p>
    <w:p w14:paraId="29D06DD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w:t>
      </w:r>
    </w:p>
    <w:p w14:paraId="3C13946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super.onCreate(savedInstanceState);</w:t>
      </w:r>
    </w:p>
    <w:p w14:paraId="5631C49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setContentView(R.layout.enter_details);</w:t>
      </w:r>
    </w:p>
    <w:p w14:paraId="4E50523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7A6DDA2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if(getActionBar() != null)</w:t>
      </w:r>
    </w:p>
    <w:p w14:paraId="6356AE0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getActionBar().hide();</w:t>
      </w:r>
    </w:p>
    <w:p w14:paraId="0F604F9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7CDA1B09" w14:textId="6699A701"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DisplayMetrics displayMetrics = new DisplayMetrics();</w:t>
      </w:r>
    </w:p>
    <w:p w14:paraId="564C1789"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getWindowManager().getDefaultDisplay().getMetrics(displayMetrics);</w:t>
      </w:r>
    </w:p>
    <w:p w14:paraId="402FD8E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int width = displayMetrics.widthPixels;</w:t>
      </w:r>
    </w:p>
    <w:p w14:paraId="06A20D76"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int height = displayMetrics.heightPixels;</w:t>
      </w:r>
    </w:p>
    <w:p w14:paraId="11EB2A0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05B8374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Typeface customFont = Typeface.createFromAsset(getAssets(), "fonts/nasalization.ttf");</w:t>
      </w:r>
    </w:p>
    <w:p w14:paraId="072E0F8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0D16EC1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TextView detailsTextView = findViewById(R.id.details_label);</w:t>
      </w:r>
    </w:p>
    <w:p w14:paraId="436AEDD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detailsTextView.setTypeface(customFont);</w:t>
      </w:r>
    </w:p>
    <w:p w14:paraId="78341F2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029B521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RelativeLayout relativeLayout = findViewById(R.id.RelativeLayout);</w:t>
      </w:r>
    </w:p>
    <w:p w14:paraId="1BA9F8A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62B4070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 imageButton = new ImageButton(this);</w:t>
      </w:r>
    </w:p>
    <w:p w14:paraId="2F7DFCB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lastRenderedPageBreak/>
        <w:tab/>
      </w:r>
      <w:r w:rsidRPr="002A6AE7">
        <w:rPr>
          <w:rFonts w:ascii="Courier New" w:hAnsi="Courier New" w:cs="Courier New"/>
          <w:sz w:val="16"/>
          <w:szCs w:val="16"/>
        </w:rPr>
        <w:tab/>
        <w:t>LinearLayout.LayoutParams buttonParams = new LinearLayout.LayoutParams(width / 8, height / 12);</w:t>
      </w:r>
    </w:p>
    <w:p w14:paraId="0F54F7A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buttonParams.gravity = Gravity.CENTER;</w:t>
      </w:r>
    </w:p>
    <w:p w14:paraId="49ACE50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imageButton.setLayoutParams(buttonParams);</w:t>
      </w:r>
    </w:p>
    <w:p w14:paraId="08DC36D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imageButton.setImageResource(R.drawable.back);</w:t>
      </w:r>
    </w:p>
    <w:p w14:paraId="032F6C2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imageButton.setScaleType(ImageView.ScaleType.FIT_START);</w:t>
      </w:r>
    </w:p>
    <w:p w14:paraId="4D55F76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imageButton.setBackground(null);</w:t>
      </w:r>
    </w:p>
    <w:p w14:paraId="76010A5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imageButton.setOnClickListener(new View.OnClickListener()</w:t>
      </w:r>
    </w:p>
    <w:p w14:paraId="20F6162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1BBD984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5387FD7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public void onClick(View v)</w:t>
      </w:r>
    </w:p>
    <w:p w14:paraId="23147D8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641F703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 intent = new Intent();</w:t>
      </w:r>
    </w:p>
    <w:p w14:paraId="2520CA3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intent.setClass(getApplicationContext(), activity2.class);</w:t>
      </w:r>
    </w:p>
    <w:p w14:paraId="75FA90D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startActivity(intent);</w:t>
      </w:r>
    </w:p>
    <w:p w14:paraId="2892B74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1F8D394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07DABAD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6D3DF15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relativeLayout.addView(imageButton);</w:t>
      </w:r>
    </w:p>
    <w:p w14:paraId="7C5F80E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76E0D4B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Intent intent = getIntent();</w:t>
      </w:r>
    </w:p>
    <w:p w14:paraId="2A4C5BC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BookableMovie movie = (BookableMovie) intent.getSerializableExtra("BookableMovie");</w:t>
      </w:r>
    </w:p>
    <w:p w14:paraId="4E68994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1DCE4D4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Spinner cinemaSpinner = findViewById(R.id.cinemaSpinner);</w:t>
      </w:r>
    </w:p>
    <w:p w14:paraId="0E76A37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786AA2F6"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List&lt;Cinema&gt; cinemas = movie.getCinemas();</w:t>
      </w:r>
    </w:p>
    <w:p w14:paraId="2DFAAC2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String[] cinemaNames = new String[cinemas.size()];</w:t>
      </w:r>
    </w:p>
    <w:p w14:paraId="04AC417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5F5778F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for(int i = 0 ; i &lt; cinemas.size() ; i++)</w:t>
      </w:r>
    </w:p>
    <w:p w14:paraId="39C9AC86"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cinemaNames[i] = cinemas.get(i).getName();</w:t>
      </w:r>
    </w:p>
    <w:p w14:paraId="08EC5B0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6E6C3CC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ArrayAdapter&lt;String&gt; cinemaAdapter = new ArrayAdapter&lt;&gt;(this, android.R.layout.simple_spinner_item, cinemaNames);</w:t>
      </w:r>
    </w:p>
    <w:p w14:paraId="4963C0E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cinemaAdapter.setDropDownViewResource(android.R.layout.simple_spinner_dropdown_item);</w:t>
      </w:r>
    </w:p>
    <w:p w14:paraId="12ED5E6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cinemaSpinner.setAdapter(cinemaAdapter);</w:t>
      </w:r>
    </w:p>
    <w:p w14:paraId="374A62A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3BB6F84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final List&lt;Cinema&gt; cinemas_final = cinemas;</w:t>
      </w:r>
    </w:p>
    <w:p w14:paraId="755FBFA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cinemaSpinner.setOnItemSelectedListener(new AdapterView.OnItemSelectedListener()</w:t>
      </w:r>
    </w:p>
    <w:p w14:paraId="7548D0F8" w14:textId="1B2C5DC8"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0585AFC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74B65975" w14:textId="53B79999"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public void onItemSelected(AdapterView&lt;?&gt; parent, View view, int position, long id)</w:t>
      </w:r>
    </w:p>
    <w:p w14:paraId="1292E5B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2883CCB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selectedCinema = parent.getItemAtPosition(position).toString();</w:t>
      </w:r>
    </w:p>
    <w:p w14:paraId="6352430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Cinema cinema = null;</w:t>
      </w:r>
    </w:p>
    <w:p w14:paraId="65E2519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3661C75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for(Cinema cinema_item : cinemas_final)</w:t>
      </w:r>
    </w:p>
    <w:p w14:paraId="6029C74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if(cinema_item.getName().equals(selectedCinema))</w:t>
      </w:r>
    </w:p>
    <w:p w14:paraId="3DCF954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cinema = cinema_item;</w:t>
      </w:r>
    </w:p>
    <w:p w14:paraId="5F9DFF5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4B59517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List&lt;Runtime&gt; runtimes = cinema.getRuntimes();</w:t>
      </w:r>
    </w:p>
    <w:p w14:paraId="3C97508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String[] runtimes_string = new String[runtimes.size()];</w:t>
      </w:r>
    </w:p>
    <w:p w14:paraId="13F8D5B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4C2A6C7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for(int i = 0 ; i &lt; runtimes.size() ; i++)</w:t>
      </w:r>
    </w:p>
    <w:p w14:paraId="129025E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runtimes_string[i] = runtimes.get(i).getStartDateTime().format(DateTimeFormatter.ofPattern("yyyy-MM-dd HH:mm"));</w:t>
      </w:r>
    </w:p>
    <w:p w14:paraId="3F0A5DB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0BB91C2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Spinner runtimeSpinner = findViewById(R.id.runtimeSpinner);</w:t>
      </w:r>
    </w:p>
    <w:p w14:paraId="577AD21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1DDBDF0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ArrayAdapter&lt;String&gt; runtimeAdapter = new ArrayAdapter&lt;&gt;(EnterDetails.this, android.R.layout.simple_spinner_item, runtimes_string);</w:t>
      </w:r>
    </w:p>
    <w:p w14:paraId="1708F63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runtimeAdapter.setDropDownViewResource(android.R.layout.simple_spinner_dropdown_item);</w:t>
      </w:r>
    </w:p>
    <w:p w14:paraId="4DDAD64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runtimeSpinner.setAdapter(runtimeAdapter);</w:t>
      </w:r>
    </w:p>
    <w:p w14:paraId="5F5A448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2503720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runtimeSpinner.setOnItemSelectedListener(new AdapterView.OnItemSelectedListener()</w:t>
      </w:r>
    </w:p>
    <w:p w14:paraId="103ACDA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3AF0B90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3FF79D0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public void onItemSelected(AdapterView&lt;?&gt; parent, View view, int position, long id)</w:t>
      </w:r>
    </w:p>
    <w:p w14:paraId="194F308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0E05FDA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selectedRuntime = parent.getItemAtPosition(position).toString();</w:t>
      </w:r>
    </w:p>
    <w:p w14:paraId="16E1534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5D45841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4EE86AE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4558E00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public void onNothingSelected(AdapterView&lt;?&gt; parent)</w:t>
      </w:r>
    </w:p>
    <w:p w14:paraId="7D973F69"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2E689B4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7E1AB20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612DE88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393E5F4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28DA17A3" w14:textId="30003943"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lastRenderedPageBreak/>
        <w:tab/>
      </w:r>
      <w:r w:rsidRPr="002A6AE7">
        <w:rPr>
          <w:rFonts w:ascii="Courier New" w:hAnsi="Courier New" w:cs="Courier New"/>
          <w:sz w:val="16"/>
          <w:szCs w:val="16"/>
        </w:rPr>
        <w:tab/>
      </w:r>
      <w:r w:rsidRPr="002A6AE7">
        <w:rPr>
          <w:rFonts w:ascii="Courier New" w:hAnsi="Courier New" w:cs="Courier New"/>
          <w:sz w:val="16"/>
          <w:szCs w:val="16"/>
        </w:rPr>
        <w:tab/>
        <w:t>public void onNothingSelected(AdapterView&lt;?&gt; parent)</w:t>
      </w:r>
    </w:p>
    <w:p w14:paraId="51C990D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3CC5A28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04F7FD0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38B2473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LinearLayout linearLayout = findViewById(R.id.LinearLayout);</w:t>
      </w:r>
    </w:p>
    <w:p w14:paraId="2A63BF4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4FAD277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ImageButton nextButton = new ImageButton(this);</w:t>
      </w:r>
    </w:p>
    <w:p w14:paraId="40D0981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LinearLayout.LayoutParams nextButtonParams = new LinearLayout.LayoutParams(width / 6, height / 6);</w:t>
      </w:r>
    </w:p>
    <w:p w14:paraId="1D676E3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nextButtonParams.gravity = Gravity.CENTER;</w:t>
      </w:r>
    </w:p>
    <w:p w14:paraId="23FD09B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nextButton.setLayoutParams(nextButtonParams);</w:t>
      </w:r>
    </w:p>
    <w:p w14:paraId="3D6B102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nextButton.setImageResource(R.drawable.next_screen);</w:t>
      </w:r>
    </w:p>
    <w:p w14:paraId="4F58152A"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nextButton.setScaleType(ImageView.ScaleType.FIT_CENTER);</w:t>
      </w:r>
    </w:p>
    <w:p w14:paraId="0130DA6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nextButton.setBackground(null);</w:t>
      </w:r>
    </w:p>
    <w:p w14:paraId="4A377BB5"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4D91A3E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final BookableMovie mov_final = movie;</w:t>
      </w:r>
    </w:p>
    <w:p w14:paraId="6748948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nextButton.setOnClickListener(new View.OnClickListener()</w:t>
      </w:r>
    </w:p>
    <w:p w14:paraId="6675E15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5351D31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@Override</w:t>
      </w:r>
    </w:p>
    <w:p w14:paraId="051B099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public void onClick(View v)</w:t>
      </w:r>
    </w:p>
    <w:p w14:paraId="794AEA12"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4A02B20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EditText editName = findViewById(R.id.editName);</w:t>
      </w:r>
    </w:p>
    <w:p w14:paraId="6475336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String enteredName = editName.getText().toString();</w:t>
      </w:r>
    </w:p>
    <w:p w14:paraId="7F42B7DB"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3D9455E7"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EditText editPhoneNum = findViewById(R.id.editPhoneNum);</w:t>
      </w:r>
    </w:p>
    <w:p w14:paraId="7EB056C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String enteredPhoneNum = editPhoneNum.getText().toString();</w:t>
      </w:r>
    </w:p>
    <w:p w14:paraId="4DFF1F83"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4F68B609"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EditText editEmail = findViewById(R.id.editEmail);</w:t>
      </w:r>
    </w:p>
    <w:p w14:paraId="7F1C621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String enteredEmail = editEmail.getText().toString();</w:t>
      </w:r>
    </w:p>
    <w:p w14:paraId="7EECF37C"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6345CD1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final String[] data = {enteredName, enteredPhoneNum, enteredEmail, selectedCinema, selectedRuntime};</w:t>
      </w:r>
    </w:p>
    <w:p w14:paraId="07DAAF2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p>
    <w:p w14:paraId="6B7D0D1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 intent = new Intent();</w:t>
      </w:r>
    </w:p>
    <w:p w14:paraId="376BA9C8" w14:textId="5BCC2189"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intent.putExtra("Data", data);</w:t>
      </w:r>
    </w:p>
    <w:p w14:paraId="385D3EB0"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intent.putExtra("BookableMovie", mov_final);</w:t>
      </w:r>
    </w:p>
    <w:p w14:paraId="6C3AC864"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intent.setClass(getApplicationContext(), SelectSeat.class);</w:t>
      </w:r>
    </w:p>
    <w:p w14:paraId="26269818"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startActivity(intent);</w:t>
      </w:r>
    </w:p>
    <w:p w14:paraId="31A59C9F"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r w:rsidRPr="002A6AE7">
        <w:rPr>
          <w:rFonts w:ascii="Courier New" w:hAnsi="Courier New" w:cs="Courier New"/>
          <w:sz w:val="16"/>
          <w:szCs w:val="16"/>
        </w:rPr>
        <w:tab/>
        <w:t>}</w:t>
      </w:r>
    </w:p>
    <w:p w14:paraId="397659AD"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w:t>
      </w:r>
    </w:p>
    <w:p w14:paraId="0C5B1A7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r>
    </w:p>
    <w:p w14:paraId="1E1402AE"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r>
      <w:r w:rsidRPr="002A6AE7">
        <w:rPr>
          <w:rFonts w:ascii="Courier New" w:hAnsi="Courier New" w:cs="Courier New"/>
          <w:sz w:val="16"/>
          <w:szCs w:val="16"/>
        </w:rPr>
        <w:tab/>
        <w:t>linearLayout.addView(nextButton);</w:t>
      </w:r>
    </w:p>
    <w:p w14:paraId="00B79BD1" w14:textId="77777777" w:rsidR="006B62F5" w:rsidRPr="002A6AE7"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ab/>
        <w:t>}</w:t>
      </w:r>
    </w:p>
    <w:p w14:paraId="1EE142CC" w14:textId="77777777" w:rsidR="006B62F5" w:rsidRPr="00DB4AAA" w:rsidRDefault="006B62F5" w:rsidP="00966EBF">
      <w:pPr>
        <w:spacing w:after="0" w:line="240" w:lineRule="auto"/>
        <w:rPr>
          <w:rFonts w:ascii="Courier New" w:hAnsi="Courier New" w:cs="Courier New"/>
          <w:sz w:val="16"/>
          <w:szCs w:val="16"/>
        </w:rPr>
      </w:pPr>
      <w:r w:rsidRPr="002A6AE7">
        <w:rPr>
          <w:rFonts w:ascii="Courier New" w:hAnsi="Courier New" w:cs="Courier New"/>
          <w:sz w:val="16"/>
          <w:szCs w:val="16"/>
        </w:rPr>
        <w:t>}</w:t>
      </w:r>
    </w:p>
    <w:p w14:paraId="65067FD4" w14:textId="555C16F6" w:rsidR="00E024D0" w:rsidRDefault="00E024D0" w:rsidP="00966EBF">
      <w:pPr>
        <w:spacing w:after="0" w:line="240" w:lineRule="auto"/>
        <w:rPr>
          <w:rFonts w:ascii="Courier New" w:hAnsi="Courier New" w:cs="Courier New"/>
          <w:sz w:val="16"/>
          <w:szCs w:val="16"/>
        </w:rPr>
      </w:pPr>
    </w:p>
    <w:p w14:paraId="1C499330" w14:textId="77777777" w:rsidR="00D56BCA" w:rsidRDefault="00D56BCA" w:rsidP="00966EBF">
      <w:pPr>
        <w:spacing w:after="0"/>
        <w:rPr>
          <w:b/>
          <w:sz w:val="72"/>
          <w:szCs w:val="72"/>
        </w:rPr>
        <w:sectPr w:rsidR="00D56BCA" w:rsidSect="00B41192">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D56BCA" w14:paraId="532808B6"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7CECF01" w14:textId="7A8DA5E1" w:rsidR="00D56BCA" w:rsidRPr="00405C4E" w:rsidRDefault="008863CC" w:rsidP="00966EBF">
            <w:pPr>
              <w:jc w:val="left"/>
              <w:rPr>
                <w:sz w:val="72"/>
                <w:szCs w:val="72"/>
              </w:rPr>
            </w:pPr>
            <w:r>
              <w:rPr>
                <w:sz w:val="72"/>
                <w:szCs w:val="72"/>
              </w:rPr>
              <w:t>Mo</w:t>
            </w:r>
            <w:r w:rsidR="0030503B">
              <w:rPr>
                <w:sz w:val="72"/>
                <w:szCs w:val="72"/>
              </w:rPr>
              <w:t>vie</w:t>
            </w:r>
            <w:r w:rsidR="00D56BCA">
              <w:rPr>
                <w:sz w:val="72"/>
                <w:szCs w:val="72"/>
              </w:rPr>
              <w:t>.java</w:t>
            </w:r>
          </w:p>
        </w:tc>
        <w:tc>
          <w:tcPr>
            <w:tcW w:w="1930" w:type="dxa"/>
          </w:tcPr>
          <w:p w14:paraId="03E84663" w14:textId="77777777" w:rsidR="00D56BCA" w:rsidRDefault="00D56BCA"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0E10276" w14:textId="77777777" w:rsidR="00D56BCA" w:rsidRDefault="00D56BCA"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82816" behindDoc="0" locked="0" layoutInCell="1" allowOverlap="1" wp14:anchorId="41E30F86" wp14:editId="3ED77214">
                  <wp:simplePos x="0" y="0"/>
                  <wp:positionH relativeFrom="column">
                    <wp:posOffset>665480</wp:posOffset>
                  </wp:positionH>
                  <wp:positionV relativeFrom="paragraph">
                    <wp:posOffset>635</wp:posOffset>
                  </wp:positionV>
                  <wp:extent cx="619760" cy="619760"/>
                  <wp:effectExtent l="0" t="0" r="889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92378F1" w14:textId="77777777" w:rsidR="00BE1313" w:rsidRDefault="00BE1313" w:rsidP="00966EBF">
      <w:pPr>
        <w:spacing w:after="0"/>
        <w:rPr>
          <w:rFonts w:ascii="Courier New" w:hAnsi="Courier New" w:cs="Courier New"/>
          <w:sz w:val="18"/>
          <w:szCs w:val="18"/>
        </w:rPr>
        <w:sectPr w:rsidR="00BE1313" w:rsidSect="00D56BCA">
          <w:type w:val="continuous"/>
          <w:pgSz w:w="12240" w:h="15840"/>
          <w:pgMar w:top="1267" w:right="1339" w:bottom="1339" w:left="1339" w:header="720" w:footer="720" w:gutter="0"/>
          <w:cols w:space="720"/>
          <w:titlePg/>
          <w:docGrid w:linePitch="360"/>
        </w:sectPr>
      </w:pPr>
    </w:p>
    <w:p w14:paraId="2D5B0CD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package com.app.spectraflix;</w:t>
      </w:r>
    </w:p>
    <w:p w14:paraId="1907B64C" w14:textId="77777777" w:rsidR="00FC6CFA" w:rsidRPr="00CF0776" w:rsidRDefault="00FC6CFA" w:rsidP="00966EBF">
      <w:pPr>
        <w:spacing w:after="0" w:line="240" w:lineRule="auto"/>
        <w:rPr>
          <w:rFonts w:ascii="Courier New" w:hAnsi="Courier New" w:cs="Courier New"/>
          <w:sz w:val="16"/>
          <w:szCs w:val="16"/>
        </w:rPr>
      </w:pPr>
    </w:p>
    <w:p w14:paraId="57E94B9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import java.io.Serializable;</w:t>
      </w:r>
    </w:p>
    <w:p w14:paraId="2C04B7DE" w14:textId="77777777" w:rsidR="00FC6CFA" w:rsidRPr="00CF0776" w:rsidRDefault="00FC6CFA" w:rsidP="00966EBF">
      <w:pPr>
        <w:spacing w:after="0" w:line="240" w:lineRule="auto"/>
        <w:rPr>
          <w:rFonts w:ascii="Courier New" w:hAnsi="Courier New" w:cs="Courier New"/>
          <w:sz w:val="16"/>
          <w:szCs w:val="16"/>
        </w:rPr>
      </w:pPr>
    </w:p>
    <w:p w14:paraId="4C0E905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public class Movie implements Serializable</w:t>
      </w:r>
    </w:p>
    <w:p w14:paraId="65C471D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w:t>
      </w:r>
    </w:p>
    <w:p w14:paraId="3C50E25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private String title, imagePath, titleImagePath, trailerId, movieEmbedCode, movieURL, localPath, description;</w:t>
      </w:r>
    </w:p>
    <w:p w14:paraId="0608AA4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private int resImagePath, resTitleImagePath, category;</w:t>
      </w:r>
    </w:p>
    <w:p w14:paraId="157A45B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0ED1F72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Movie(String title, String imagePath, String titleImagePath, int resImagePath, int resTitleImagePath, String trailerId, String movieEmbedCode, String movieURL, String localPath, String description, int category)</w:t>
      </w:r>
    </w:p>
    <w:p w14:paraId="2803029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1687EF0B"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this.title = title;</w:t>
      </w:r>
    </w:p>
    <w:p w14:paraId="77EA40B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this.imagePath = imagePath;</w:t>
      </w:r>
    </w:p>
    <w:p w14:paraId="70C10CB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this.titleImagePath = titleImagePath;</w:t>
      </w:r>
    </w:p>
    <w:p w14:paraId="39117B5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this.trailerId = trailerId;</w:t>
      </w:r>
    </w:p>
    <w:p w14:paraId="6EB638C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this.resImagePath = resImagePath;</w:t>
      </w:r>
    </w:p>
    <w:p w14:paraId="5FAD51FB"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this.resTitleImagePath = resTitleImagePath;</w:t>
      </w:r>
    </w:p>
    <w:p w14:paraId="172EF7C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this.description = description;</w:t>
      </w:r>
    </w:p>
    <w:p w14:paraId="7FE569B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this.movieEmbedCode = movieEmbedCode;</w:t>
      </w:r>
    </w:p>
    <w:p w14:paraId="1F1536B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this.movieURL = movieURL;</w:t>
      </w:r>
    </w:p>
    <w:p w14:paraId="0BE1155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this.localPath = localPath;</w:t>
      </w:r>
    </w:p>
    <w:p w14:paraId="54FBDAE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this.category = category;</w:t>
      </w:r>
    </w:p>
    <w:p w14:paraId="5D08DFC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87CA5D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20F1E6F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getTitle()</w:t>
      </w:r>
    </w:p>
    <w:p w14:paraId="7B3679B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73E8D94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this.title;</w:t>
      </w:r>
    </w:p>
    <w:p w14:paraId="46E3F9EB"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2F77BB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5B52296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int getCategory()</w:t>
      </w:r>
    </w:p>
    <w:p w14:paraId="7A0AE29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lastRenderedPageBreak/>
        <w:tab/>
        <w:t>{</w:t>
      </w:r>
    </w:p>
    <w:p w14:paraId="0EA32E4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this.category;</w:t>
      </w:r>
    </w:p>
    <w:p w14:paraId="2532D32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29DA461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35BFEDE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getImagePath()</w:t>
      </w:r>
    </w:p>
    <w:p w14:paraId="1F16489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4EC10B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this.imagePath;</w:t>
      </w:r>
    </w:p>
    <w:p w14:paraId="5F491A7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1289EC2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503462BD"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getTitleImagePath()</w:t>
      </w:r>
    </w:p>
    <w:p w14:paraId="04BCC1B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85FF67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this.titleImagePath;</w:t>
      </w:r>
    </w:p>
    <w:p w14:paraId="747E6E5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15D0F2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5A1A059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int getResImagePath()</w:t>
      </w:r>
    </w:p>
    <w:p w14:paraId="3354FF7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EDA60D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this.resImagePath;</w:t>
      </w:r>
    </w:p>
    <w:p w14:paraId="7AC2BAD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1B8627D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04B422D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int getResTitleImagePath()</w:t>
      </w:r>
    </w:p>
    <w:p w14:paraId="0DA8D4D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20F9197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this.resTitleImagePath;</w:t>
      </w:r>
    </w:p>
    <w:p w14:paraId="0F51AA6B"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B037E5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6012EE0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getDescription()</w:t>
      </w:r>
    </w:p>
    <w:p w14:paraId="514175C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74F3B5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this.description;</w:t>
      </w:r>
    </w:p>
    <w:p w14:paraId="15A4445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9DF496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660FAEE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getTrailerId()</w:t>
      </w:r>
    </w:p>
    <w:p w14:paraId="02B701B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1C9526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this.trailerId;</w:t>
      </w:r>
    </w:p>
    <w:p w14:paraId="636ADE22"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15D8AF5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34CB998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getMovieEmbedCode()</w:t>
      </w:r>
    </w:p>
    <w:p w14:paraId="01CD089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1CE4B37"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this.movieEmbedCode;</w:t>
      </w:r>
    </w:p>
    <w:p w14:paraId="52283AB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C61AF7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7A951D0D"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getLocalPath()</w:t>
      </w:r>
    </w:p>
    <w:p w14:paraId="45887E2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205D40F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this.localPath;</w:t>
      </w:r>
    </w:p>
    <w:p w14:paraId="34921B8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4379F3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44E3637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String getMovieURL()</w:t>
      </w:r>
    </w:p>
    <w:p w14:paraId="626B69F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DCD79E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return this.movieURL;</w:t>
      </w:r>
    </w:p>
    <w:p w14:paraId="5ECB7EB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3FC8475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01656B7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setTitle(String title)</w:t>
      </w:r>
    </w:p>
    <w:p w14:paraId="2AD850B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79CE42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this.title = title;</w:t>
      </w:r>
    </w:p>
    <w:p w14:paraId="68E8AA0E"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0D0B7F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222F947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setImagePath(String imagePath)</w:t>
      </w:r>
    </w:p>
    <w:p w14:paraId="165F897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A29C48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this.imagePath = imagePath;</w:t>
      </w:r>
    </w:p>
    <w:p w14:paraId="5F65DD5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1E8379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24A909B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setResImagePath(int resImagePath)</w:t>
      </w:r>
    </w:p>
    <w:p w14:paraId="03E6D9B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A3A533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this.resImagePath = resImagePath;</w:t>
      </w:r>
    </w:p>
    <w:p w14:paraId="3A9623E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2CEBB84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6A0A069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setResTitleImagePath(int resTitleImagePath)</w:t>
      </w:r>
    </w:p>
    <w:p w14:paraId="1DAC880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7EEC64D0"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this.resTitleImagePath = resTitleImagePath;</w:t>
      </w:r>
    </w:p>
    <w:p w14:paraId="4DE476B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0AA83A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388A44BD"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setDescription(String description)</w:t>
      </w:r>
    </w:p>
    <w:p w14:paraId="2B7BC5AD"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65B4E7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this.description = description;</w:t>
      </w:r>
    </w:p>
    <w:p w14:paraId="37DE3C8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3C47582"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02DCE91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setTitleImagePath(String titleImagePath)</w:t>
      </w:r>
    </w:p>
    <w:p w14:paraId="6FE73AF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14CF3D75"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this.titleImagePath = titleImagePath;</w:t>
      </w:r>
    </w:p>
    <w:p w14:paraId="6D755C6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A68119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1577FD6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setTrailerId(String trailerId)</w:t>
      </w:r>
    </w:p>
    <w:p w14:paraId="3741956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A0CD48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this.trailerId = trailerId;</w:t>
      </w:r>
    </w:p>
    <w:p w14:paraId="0942FA0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97F432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523FE9C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setMovieEmbedCode(String movieEmbedCode)</w:t>
      </w:r>
    </w:p>
    <w:p w14:paraId="78F7B953"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28D9D0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this.movieEmbedCode = movieEmbedCode;</w:t>
      </w:r>
    </w:p>
    <w:p w14:paraId="1DCE5417"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0F7CA67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3C0AC7DF"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setCategory(int category)</w:t>
      </w:r>
    </w:p>
    <w:p w14:paraId="04A2890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A6FDBA2"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this.category = category;</w:t>
      </w:r>
    </w:p>
    <w:p w14:paraId="6049CCFC"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0A49D86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4DFFE71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setMovieURL(String movieURL)</w:t>
      </w:r>
    </w:p>
    <w:p w14:paraId="6D517156"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6875E67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this.movieURL = movieURL;</w:t>
      </w:r>
    </w:p>
    <w:p w14:paraId="0E17C871"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41713CAA"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p>
    <w:p w14:paraId="303126A4"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public void setLocalPath(String localPath)</w:t>
      </w:r>
    </w:p>
    <w:p w14:paraId="68A43618"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7EBC32B9"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r>
      <w:r w:rsidRPr="00CF0776">
        <w:rPr>
          <w:rFonts w:ascii="Courier New" w:hAnsi="Courier New" w:cs="Courier New"/>
          <w:sz w:val="16"/>
          <w:szCs w:val="16"/>
        </w:rPr>
        <w:tab/>
        <w:t>this.localPath = localPath;</w:t>
      </w:r>
    </w:p>
    <w:p w14:paraId="14F2D4A7" w14:textId="77777777" w:rsidR="00FC6CFA"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ab/>
        <w:t>}</w:t>
      </w:r>
    </w:p>
    <w:p w14:paraId="50FC762A" w14:textId="77777777" w:rsidR="0030503B" w:rsidRPr="00CF0776" w:rsidRDefault="00FC6CFA" w:rsidP="00966EBF">
      <w:pPr>
        <w:spacing w:after="0" w:line="240" w:lineRule="auto"/>
        <w:rPr>
          <w:rFonts w:ascii="Courier New" w:hAnsi="Courier New" w:cs="Courier New"/>
          <w:sz w:val="16"/>
          <w:szCs w:val="16"/>
        </w:rPr>
      </w:pPr>
      <w:r w:rsidRPr="00CF0776">
        <w:rPr>
          <w:rFonts w:ascii="Courier New" w:hAnsi="Courier New" w:cs="Courier New"/>
          <w:sz w:val="16"/>
          <w:szCs w:val="16"/>
        </w:rPr>
        <w:t>}</w:t>
      </w:r>
    </w:p>
    <w:p w14:paraId="0EC1BB3A" w14:textId="77777777" w:rsidR="001A72AC" w:rsidRDefault="001A72AC" w:rsidP="00966EBF">
      <w:pPr>
        <w:spacing w:after="0"/>
        <w:rPr>
          <w:b/>
          <w:sz w:val="72"/>
          <w:szCs w:val="72"/>
        </w:rPr>
        <w:sectPr w:rsidR="001A72AC" w:rsidSect="00FC6CFA">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725"/>
        <w:gridCol w:w="1557"/>
        <w:gridCol w:w="2108"/>
      </w:tblGrid>
      <w:tr w:rsidR="0030503B" w14:paraId="2D0312F8"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004E1B4E" w14:textId="77EFD771" w:rsidR="0030503B" w:rsidRPr="00405C4E" w:rsidRDefault="0030503B" w:rsidP="00966EBF">
            <w:pPr>
              <w:jc w:val="left"/>
              <w:rPr>
                <w:sz w:val="72"/>
                <w:szCs w:val="72"/>
              </w:rPr>
            </w:pPr>
            <w:r>
              <w:rPr>
                <w:sz w:val="72"/>
                <w:szCs w:val="72"/>
              </w:rPr>
              <w:t>Movie</w:t>
            </w:r>
            <w:r w:rsidR="0023774A">
              <w:rPr>
                <w:sz w:val="72"/>
                <w:szCs w:val="72"/>
              </w:rPr>
              <w:t>LocalView</w:t>
            </w:r>
            <w:r>
              <w:rPr>
                <w:sz w:val="72"/>
                <w:szCs w:val="72"/>
              </w:rPr>
              <w:t>.java</w:t>
            </w:r>
          </w:p>
        </w:tc>
        <w:tc>
          <w:tcPr>
            <w:tcW w:w="1930" w:type="dxa"/>
          </w:tcPr>
          <w:p w14:paraId="4F7A1DFB" w14:textId="77777777" w:rsidR="0030503B" w:rsidRDefault="0030503B"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1ADD0B31" w14:textId="77777777" w:rsidR="0030503B" w:rsidRDefault="0030503B"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84864" behindDoc="0" locked="0" layoutInCell="1" allowOverlap="1" wp14:anchorId="69FB8876" wp14:editId="71AF04EF">
                  <wp:simplePos x="0" y="0"/>
                  <wp:positionH relativeFrom="column">
                    <wp:posOffset>665480</wp:posOffset>
                  </wp:positionH>
                  <wp:positionV relativeFrom="paragraph">
                    <wp:posOffset>635</wp:posOffset>
                  </wp:positionV>
                  <wp:extent cx="619760" cy="619760"/>
                  <wp:effectExtent l="0" t="0" r="889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4F40F7AE" w14:textId="1CFDD5B6" w:rsidR="00FC6CFA" w:rsidRPr="00CF0776" w:rsidRDefault="00FC6CFA" w:rsidP="00966EBF">
      <w:pPr>
        <w:spacing w:after="0"/>
        <w:rPr>
          <w:rFonts w:ascii="Courier New" w:hAnsi="Courier New" w:cs="Courier New"/>
          <w:sz w:val="16"/>
          <w:szCs w:val="16"/>
        </w:rPr>
        <w:sectPr w:rsidR="00FC6CFA" w:rsidRPr="00CF0776" w:rsidSect="001A72AC">
          <w:type w:val="continuous"/>
          <w:pgSz w:w="12240" w:h="15840"/>
          <w:pgMar w:top="1267" w:right="1339" w:bottom="1339" w:left="1339" w:header="720" w:footer="720" w:gutter="0"/>
          <w:cols w:space="720"/>
          <w:titlePg/>
          <w:docGrid w:linePitch="360"/>
        </w:sectPr>
      </w:pPr>
    </w:p>
    <w:p w14:paraId="508EC7C6"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package com.app.spectraflix;</w:t>
      </w:r>
    </w:p>
    <w:p w14:paraId="1092C755" w14:textId="77777777" w:rsidR="00253AB0" w:rsidRPr="00260CE9" w:rsidRDefault="00253AB0" w:rsidP="00966EBF">
      <w:pPr>
        <w:spacing w:after="0" w:line="240" w:lineRule="auto"/>
        <w:rPr>
          <w:rFonts w:ascii="Courier New" w:hAnsi="Courier New" w:cs="Courier New"/>
          <w:sz w:val="18"/>
          <w:szCs w:val="18"/>
        </w:rPr>
      </w:pPr>
    </w:p>
    <w:p w14:paraId="69F5B788"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lastRenderedPageBreak/>
        <w:t>import android.app.Activity;</w:t>
      </w:r>
    </w:p>
    <w:p w14:paraId="128ECA54"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import android.os.Bundle;</w:t>
      </w:r>
    </w:p>
    <w:p w14:paraId="0AF4BDE7"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import android.widget.VideoView;</w:t>
      </w:r>
    </w:p>
    <w:p w14:paraId="6A260209"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import android.widget.MediaController;</w:t>
      </w:r>
    </w:p>
    <w:p w14:paraId="4F28F92C"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import android.content.Intent;</w:t>
      </w:r>
    </w:p>
    <w:p w14:paraId="71EBE805" w14:textId="77777777" w:rsidR="00253AB0" w:rsidRPr="00260CE9" w:rsidRDefault="00253AB0" w:rsidP="00966EBF">
      <w:pPr>
        <w:spacing w:after="0" w:line="240" w:lineRule="auto"/>
        <w:rPr>
          <w:rFonts w:ascii="Courier New" w:hAnsi="Courier New" w:cs="Courier New"/>
          <w:sz w:val="18"/>
          <w:szCs w:val="18"/>
        </w:rPr>
      </w:pPr>
    </w:p>
    <w:p w14:paraId="0230FC42"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public class MovieLocalView extends Activity</w:t>
      </w:r>
    </w:p>
    <w:p w14:paraId="2C4A2DF2"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w:t>
      </w:r>
    </w:p>
    <w:p w14:paraId="34D158B6"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t>@Override</w:t>
      </w:r>
    </w:p>
    <w:p w14:paraId="5E4506A5"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t>protected void onCreate(Bundle savedInstanceState)</w:t>
      </w:r>
    </w:p>
    <w:p w14:paraId="191CE18D"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t>{</w:t>
      </w:r>
    </w:p>
    <w:p w14:paraId="0405B07F"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super.onCreate(savedInstanceState);</w:t>
      </w:r>
    </w:p>
    <w:p w14:paraId="6950BC8B"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setContentView(R.layout.movie_url_view);</w:t>
      </w:r>
    </w:p>
    <w:p w14:paraId="595E1A7A"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r>
    </w:p>
    <w:p w14:paraId="0A2AAF70"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if (getActionBar() != null)</w:t>
      </w:r>
    </w:p>
    <w:p w14:paraId="22990B7E"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r>
      <w:r w:rsidRPr="00260CE9">
        <w:rPr>
          <w:rFonts w:ascii="Courier New" w:hAnsi="Courier New" w:cs="Courier New"/>
          <w:sz w:val="18"/>
          <w:szCs w:val="18"/>
        </w:rPr>
        <w:tab/>
        <w:t>getActionBar().hide();</w:t>
      </w:r>
    </w:p>
    <w:p w14:paraId="645AB644"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r>
    </w:p>
    <w:p w14:paraId="070F3236"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Intent intent = getIntent();</w:t>
      </w:r>
    </w:p>
    <w:p w14:paraId="6D05FD7C"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String moviePath = intent.getStringExtra("MoviePath");</w:t>
      </w:r>
    </w:p>
    <w:p w14:paraId="19DA5CE9" w14:textId="77777777" w:rsidR="00253AB0" w:rsidRPr="00260CE9" w:rsidRDefault="00253AB0" w:rsidP="00966EBF">
      <w:pPr>
        <w:spacing w:after="0" w:line="240" w:lineRule="auto"/>
        <w:rPr>
          <w:rFonts w:ascii="Courier New" w:hAnsi="Courier New" w:cs="Courier New"/>
          <w:sz w:val="18"/>
          <w:szCs w:val="18"/>
        </w:rPr>
      </w:pPr>
    </w:p>
    <w:p w14:paraId="692B089F"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VideoView videoView = findViewById(R.id.videoView);</w:t>
      </w:r>
    </w:p>
    <w:p w14:paraId="32F69B85"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MediaController mediaController = new MediaController(this);</w:t>
      </w:r>
    </w:p>
    <w:p w14:paraId="39B91C67"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videoView.setMediaController(mediaController);</w:t>
      </w:r>
    </w:p>
    <w:p w14:paraId="0D836227"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mediaController.setAnchorView(videoView);</w:t>
      </w:r>
    </w:p>
    <w:p w14:paraId="045937A1"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videoView.setVideoPath(moviePath);</w:t>
      </w:r>
    </w:p>
    <w:p w14:paraId="6DB7DD93"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r>
      <w:r w:rsidRPr="00260CE9">
        <w:rPr>
          <w:rFonts w:ascii="Courier New" w:hAnsi="Courier New" w:cs="Courier New"/>
          <w:sz w:val="18"/>
          <w:szCs w:val="18"/>
        </w:rPr>
        <w:tab/>
        <w:t>videoView.start();</w:t>
      </w:r>
    </w:p>
    <w:p w14:paraId="41BC322F" w14:textId="77777777" w:rsidR="00253AB0"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ab/>
        <w:t>}</w:t>
      </w:r>
    </w:p>
    <w:p w14:paraId="46B1C373" w14:textId="6BDE108F" w:rsidR="00AE57AF" w:rsidRPr="00260CE9" w:rsidRDefault="00253AB0" w:rsidP="00966EBF">
      <w:pPr>
        <w:spacing w:after="0" w:line="240" w:lineRule="auto"/>
        <w:rPr>
          <w:rFonts w:ascii="Courier New" w:hAnsi="Courier New" w:cs="Courier New"/>
          <w:sz w:val="18"/>
          <w:szCs w:val="18"/>
        </w:rPr>
      </w:pPr>
      <w:r w:rsidRPr="00260CE9">
        <w:rPr>
          <w:rFonts w:ascii="Courier New" w:hAnsi="Courier New" w:cs="Courier New"/>
          <w:sz w:val="18"/>
          <w:szCs w:val="18"/>
        </w:rPr>
        <w:t>}</w:t>
      </w:r>
    </w:p>
    <w:p w14:paraId="6467E257" w14:textId="77777777" w:rsidR="006B62F5" w:rsidRDefault="006B62F5" w:rsidP="00966EBF">
      <w:pPr>
        <w:spacing w:after="0"/>
        <w:rPr>
          <w:rFonts w:ascii="Courier New" w:hAnsi="Courier New" w:cs="Courier New"/>
          <w:sz w:val="16"/>
          <w:szCs w:val="16"/>
        </w:rPr>
      </w:pPr>
    </w:p>
    <w:tbl>
      <w:tblPr>
        <w:tblStyle w:val="ReportTable"/>
        <w:tblW w:w="5433" w:type="pct"/>
        <w:tblLook w:val="04A0" w:firstRow="1" w:lastRow="0" w:firstColumn="1" w:lastColumn="0" w:noHBand="0" w:noVBand="1"/>
        <w:tblCaption w:val="Content table"/>
      </w:tblPr>
      <w:tblGrid>
        <w:gridCol w:w="7140"/>
        <w:gridCol w:w="1316"/>
        <w:gridCol w:w="1934"/>
      </w:tblGrid>
      <w:tr w:rsidR="00EC1B43" w14:paraId="3B20A386"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778C719" w14:textId="77777777" w:rsidR="00EC1B43" w:rsidRPr="00405C4E" w:rsidRDefault="00EC1B43" w:rsidP="00966EBF">
            <w:pPr>
              <w:jc w:val="left"/>
              <w:rPr>
                <w:sz w:val="72"/>
                <w:szCs w:val="72"/>
              </w:rPr>
            </w:pPr>
            <w:r>
              <w:rPr>
                <w:sz w:val="72"/>
                <w:szCs w:val="72"/>
              </w:rPr>
              <w:t>MovieTrailerView.java</w:t>
            </w:r>
          </w:p>
        </w:tc>
        <w:tc>
          <w:tcPr>
            <w:tcW w:w="1930" w:type="dxa"/>
          </w:tcPr>
          <w:p w14:paraId="1F7AF2C2" w14:textId="77777777" w:rsidR="00EC1B43" w:rsidRDefault="00EC1B43"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ABFCCCD" w14:textId="77777777" w:rsidR="00EC1B43" w:rsidRDefault="00EC1B43"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93056" behindDoc="0" locked="0" layoutInCell="1" allowOverlap="1" wp14:anchorId="0E5E0BAA" wp14:editId="48F22ACF">
                  <wp:simplePos x="0" y="0"/>
                  <wp:positionH relativeFrom="column">
                    <wp:posOffset>665480</wp:posOffset>
                  </wp:positionH>
                  <wp:positionV relativeFrom="paragraph">
                    <wp:posOffset>635</wp:posOffset>
                  </wp:positionV>
                  <wp:extent cx="619760" cy="619760"/>
                  <wp:effectExtent l="0" t="0" r="889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E2E175B" w14:textId="77777777" w:rsidR="00EC1B43" w:rsidRDefault="00EC1B43" w:rsidP="00966EBF">
      <w:pPr>
        <w:spacing w:after="0"/>
        <w:rPr>
          <w:rFonts w:ascii="Courier New" w:hAnsi="Courier New" w:cs="Courier New"/>
          <w:sz w:val="16"/>
          <w:szCs w:val="16"/>
        </w:rPr>
        <w:sectPr w:rsidR="00EC1B43" w:rsidSect="00B53872">
          <w:type w:val="continuous"/>
          <w:pgSz w:w="12240" w:h="15840"/>
          <w:pgMar w:top="1267" w:right="1339" w:bottom="1339" w:left="1339" w:header="720" w:footer="720" w:gutter="0"/>
          <w:cols w:space="720"/>
          <w:titlePg/>
          <w:docGrid w:linePitch="360"/>
        </w:sectPr>
      </w:pPr>
    </w:p>
    <w:p w14:paraId="7942E96D"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package com.app.spectraflix;</w:t>
      </w:r>
    </w:p>
    <w:p w14:paraId="1702060B" w14:textId="77777777" w:rsidR="00EC1B43" w:rsidRPr="005C2E45" w:rsidRDefault="00EC1B43" w:rsidP="00966EBF">
      <w:pPr>
        <w:spacing w:after="0" w:line="240" w:lineRule="auto"/>
        <w:rPr>
          <w:rFonts w:ascii="Courier New" w:hAnsi="Courier New" w:cs="Courier New"/>
          <w:sz w:val="16"/>
          <w:szCs w:val="16"/>
        </w:rPr>
      </w:pPr>
    </w:p>
    <w:p w14:paraId="43AE88D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android.os.Bundle;</w:t>
      </w:r>
    </w:p>
    <w:p w14:paraId="19C3BC4E"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android.webkit.WebSettings;</w:t>
      </w:r>
    </w:p>
    <w:p w14:paraId="051BB1EA"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android.webkit.WebView;</w:t>
      </w:r>
    </w:p>
    <w:p w14:paraId="12850C9E"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android.webkit.WebViewClient;</w:t>
      </w:r>
    </w:p>
    <w:p w14:paraId="1541BC2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android.app.Activity;</w:t>
      </w:r>
    </w:p>
    <w:p w14:paraId="15DAF058"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android.widget.RelativeLayout;</w:t>
      </w:r>
    </w:p>
    <w:p w14:paraId="0B4315D9"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android.widget.LinearLayout;</w:t>
      </w:r>
    </w:p>
    <w:p w14:paraId="27A9C9F3"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android.content.Intent;</w:t>
      </w:r>
    </w:p>
    <w:p w14:paraId="37B537E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android.util.DisplayMetrics;</w:t>
      </w:r>
    </w:p>
    <w:p w14:paraId="3E2DB35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android.widget.ImageButton;</w:t>
      </w:r>
    </w:p>
    <w:p w14:paraId="7A44F893"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android.view.Gravity;</w:t>
      </w:r>
    </w:p>
    <w:p w14:paraId="43010A8D"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android.view.View;</w:t>
      </w:r>
    </w:p>
    <w:p w14:paraId="19FE9379"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import android.widget.ImageView;</w:t>
      </w:r>
    </w:p>
    <w:p w14:paraId="566C5109" w14:textId="77777777" w:rsidR="00EC1B43" w:rsidRPr="005C2E45" w:rsidRDefault="00EC1B43" w:rsidP="00966EBF">
      <w:pPr>
        <w:spacing w:after="0" w:line="240" w:lineRule="auto"/>
        <w:rPr>
          <w:rFonts w:ascii="Courier New" w:hAnsi="Courier New" w:cs="Courier New"/>
          <w:sz w:val="16"/>
          <w:szCs w:val="16"/>
        </w:rPr>
      </w:pPr>
    </w:p>
    <w:p w14:paraId="146DBC6F"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public class MovieTrailerView extends Activity</w:t>
      </w:r>
    </w:p>
    <w:p w14:paraId="50E2B2F5"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w:t>
      </w:r>
    </w:p>
    <w:p w14:paraId="23F84988"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t>@Override</w:t>
      </w:r>
    </w:p>
    <w:p w14:paraId="0729A8CC"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t>protected void onCreate(Bundle savedInstanceState)</w:t>
      </w:r>
    </w:p>
    <w:p w14:paraId="643D4B09"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t>{</w:t>
      </w:r>
    </w:p>
    <w:p w14:paraId="1E748990"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super.onCreate(savedInstanceState);</w:t>
      </w:r>
    </w:p>
    <w:p w14:paraId="77CE255D"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setContentView(R.layout.movie_webview);</w:t>
      </w:r>
    </w:p>
    <w:p w14:paraId="3A7C48A3"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4CFB65C3"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if (getActionBar() != null)</w:t>
      </w:r>
    </w:p>
    <w:p w14:paraId="637BCDC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getActionBar().hide();</w:t>
      </w:r>
    </w:p>
    <w:p w14:paraId="1F92CA6D"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5D6C7DB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DisplayMetrics dM = new DisplayMetrics();</w:t>
      </w:r>
    </w:p>
    <w:p w14:paraId="26204960"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getWindowManager().getDefaultDisplay().getMetrics(dM);</w:t>
      </w:r>
    </w:p>
    <w:p w14:paraId="3FABA49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int width = dM.widthPixels;</w:t>
      </w:r>
    </w:p>
    <w:p w14:paraId="36D52D76"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int height = dM.heightPixels;</w:t>
      </w:r>
    </w:p>
    <w:p w14:paraId="2B3DD917"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7EBE1D4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RelativeLayout relativeLayout = findViewById(R.id.RelativeLayout);</w:t>
      </w:r>
    </w:p>
    <w:p w14:paraId="5E76D38F"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0F9F04F8"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ImageButton imageButton = new ImageButton(this);</w:t>
      </w:r>
    </w:p>
    <w:p w14:paraId="628E66C6"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LinearLayout.LayoutParams buttonParams = new LinearLayout.LayoutParams(width / 8, height / 12);</w:t>
      </w:r>
    </w:p>
    <w:p w14:paraId="0C099B1D"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buttonParams.gravity = Gravity.CENTER;</w:t>
      </w:r>
    </w:p>
    <w:p w14:paraId="67907190"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imageButton.setLayoutParams(buttonParams);</w:t>
      </w:r>
    </w:p>
    <w:p w14:paraId="2B618CD6"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imageButton.setImageResource(R.drawable.back);</w:t>
      </w:r>
    </w:p>
    <w:p w14:paraId="5864BA5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lastRenderedPageBreak/>
        <w:tab/>
      </w:r>
      <w:r w:rsidRPr="005C2E45">
        <w:rPr>
          <w:rFonts w:ascii="Courier New" w:hAnsi="Courier New" w:cs="Courier New"/>
          <w:sz w:val="16"/>
          <w:szCs w:val="16"/>
        </w:rPr>
        <w:tab/>
        <w:t>imageButton.setScaleType(ImageView.ScaleType.FIT_START);</w:t>
      </w:r>
    </w:p>
    <w:p w14:paraId="2B4CA7B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imageButton.setBackground(null);</w:t>
      </w:r>
    </w:p>
    <w:p w14:paraId="36CA0B37"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imageButton.setOnClickListener(new View.OnClickListener()</w:t>
      </w:r>
    </w:p>
    <w:p w14:paraId="001D15A0"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t>
      </w:r>
    </w:p>
    <w:p w14:paraId="76D34A07"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@Override</w:t>
      </w:r>
    </w:p>
    <w:p w14:paraId="22CBE38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public void onClick(View v)</w:t>
      </w:r>
    </w:p>
    <w:p w14:paraId="02E3C8EC"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w:t>
      </w:r>
    </w:p>
    <w:p w14:paraId="779FBF47"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Intent intent = new Intent();</w:t>
      </w:r>
    </w:p>
    <w:p w14:paraId="4679F3D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intent.setClass(getApplicationContext(), MainActivity.class);</w:t>
      </w:r>
    </w:p>
    <w:p w14:paraId="4F8B6E6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startActivity(intent);</w:t>
      </w:r>
    </w:p>
    <w:p w14:paraId="3317E261"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r w:rsidRPr="005C2E45">
        <w:rPr>
          <w:rFonts w:ascii="Courier New" w:hAnsi="Courier New" w:cs="Courier New"/>
          <w:sz w:val="16"/>
          <w:szCs w:val="16"/>
        </w:rPr>
        <w:tab/>
        <w:t>}</w:t>
      </w:r>
    </w:p>
    <w:p w14:paraId="36545F1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t>
      </w:r>
    </w:p>
    <w:p w14:paraId="5DD16DA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46691150"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relativeLayout.addView(imageButton);</w:t>
      </w:r>
    </w:p>
    <w:p w14:paraId="47C9FBE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r>
    </w:p>
    <w:p w14:paraId="2AD0F46E"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Intent intent = getIntent();</w:t>
      </w:r>
    </w:p>
    <w:p w14:paraId="2D3DE5F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String movieTrailerId = intent.getStringExtra("MovieTrailerId");</w:t>
      </w:r>
    </w:p>
    <w:p w14:paraId="3AAB416B"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String trailerEmbedCode = "&lt;iframe id=\"player\" type=\"text/html\" width=\"100%\" height=\"100%\" src=\"https://www.youtube.com/embed/" + movieTrailerId + "?enablejsapi=1\" frameborder=\"0\"&gt;&lt;/iframe&gt;";</w:t>
      </w:r>
    </w:p>
    <w:p w14:paraId="56F96ACE" w14:textId="77777777" w:rsidR="00EC1B43" w:rsidRPr="005C2E45" w:rsidRDefault="00EC1B43" w:rsidP="00966EBF">
      <w:pPr>
        <w:spacing w:after="0" w:line="240" w:lineRule="auto"/>
        <w:rPr>
          <w:rFonts w:ascii="Courier New" w:hAnsi="Courier New" w:cs="Courier New"/>
          <w:sz w:val="16"/>
          <w:szCs w:val="16"/>
        </w:rPr>
      </w:pPr>
    </w:p>
    <w:p w14:paraId="39833EDF"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WebView webView = findViewById(R.id.webView);</w:t>
      </w:r>
    </w:p>
    <w:p w14:paraId="7B0FC946"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WebSettings webSettings = webView.getSettings();</w:t>
      </w:r>
    </w:p>
    <w:p w14:paraId="27A98196"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webSettings.setJavaScriptEnabled(true);</w:t>
      </w:r>
    </w:p>
    <w:p w14:paraId="2CDD1469"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webView.setWebViewClient(new WebViewClient());</w:t>
      </w:r>
    </w:p>
    <w:p w14:paraId="3864CD79"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r>
      <w:r w:rsidRPr="005C2E45">
        <w:rPr>
          <w:rFonts w:ascii="Courier New" w:hAnsi="Courier New" w:cs="Courier New"/>
          <w:sz w:val="16"/>
          <w:szCs w:val="16"/>
        </w:rPr>
        <w:tab/>
        <w:t>webView.loadData(trailerEmbedCode, "text/html", "UTF-8");</w:t>
      </w:r>
    </w:p>
    <w:p w14:paraId="0E2B5FD2" w14:textId="77777777" w:rsidR="00EC1B43" w:rsidRPr="005C2E45"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ab/>
        <w:t>}</w:t>
      </w:r>
    </w:p>
    <w:p w14:paraId="3107ABFE" w14:textId="77777777" w:rsidR="00EC1B43" w:rsidRDefault="00EC1B43" w:rsidP="00966EBF">
      <w:pPr>
        <w:spacing w:after="0" w:line="240" w:lineRule="auto"/>
        <w:rPr>
          <w:rFonts w:ascii="Courier New" w:hAnsi="Courier New" w:cs="Courier New"/>
          <w:sz w:val="16"/>
          <w:szCs w:val="16"/>
        </w:rPr>
      </w:pPr>
      <w:r w:rsidRPr="005C2E45">
        <w:rPr>
          <w:rFonts w:ascii="Courier New" w:hAnsi="Courier New" w:cs="Courier New"/>
          <w:sz w:val="16"/>
          <w:szCs w:val="16"/>
        </w:rPr>
        <w:t>}</w:t>
      </w:r>
    </w:p>
    <w:p w14:paraId="21B82034" w14:textId="77777777" w:rsidR="00E90CC1" w:rsidRDefault="00E90CC1" w:rsidP="00966EBF">
      <w:pPr>
        <w:spacing w:after="0"/>
        <w:rPr>
          <w:b/>
          <w:sz w:val="72"/>
          <w:szCs w:val="72"/>
        </w:rPr>
        <w:sectPr w:rsidR="00E90CC1" w:rsidSect="00EC1B43">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380"/>
        <w:gridCol w:w="1757"/>
        <w:gridCol w:w="2253"/>
      </w:tblGrid>
      <w:tr w:rsidR="00D7166E" w14:paraId="4C6677DF"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3F9460E4" w14:textId="40D40B09" w:rsidR="00D7166E" w:rsidRPr="00405C4E" w:rsidRDefault="00D7166E" w:rsidP="00966EBF">
            <w:pPr>
              <w:jc w:val="left"/>
              <w:rPr>
                <w:sz w:val="72"/>
                <w:szCs w:val="72"/>
              </w:rPr>
            </w:pPr>
            <w:r>
              <w:rPr>
                <w:sz w:val="72"/>
                <w:szCs w:val="72"/>
              </w:rPr>
              <w:t>MovieURLView.java</w:t>
            </w:r>
          </w:p>
        </w:tc>
        <w:tc>
          <w:tcPr>
            <w:tcW w:w="1930" w:type="dxa"/>
          </w:tcPr>
          <w:p w14:paraId="3A55E797" w14:textId="77777777" w:rsidR="00D7166E" w:rsidRDefault="00D7166E"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CA260C1" w14:textId="77777777" w:rsidR="00D7166E" w:rsidRDefault="00D7166E"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95104" behindDoc="0" locked="0" layoutInCell="1" allowOverlap="1" wp14:anchorId="5184C234" wp14:editId="6D1B19EF">
                  <wp:simplePos x="0" y="0"/>
                  <wp:positionH relativeFrom="column">
                    <wp:posOffset>665480</wp:posOffset>
                  </wp:positionH>
                  <wp:positionV relativeFrom="paragraph">
                    <wp:posOffset>635</wp:posOffset>
                  </wp:positionV>
                  <wp:extent cx="619760" cy="619760"/>
                  <wp:effectExtent l="0" t="0" r="889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1E311E19" w14:textId="77777777" w:rsidR="00E90CC1" w:rsidRDefault="00E90CC1" w:rsidP="00966EBF">
      <w:pPr>
        <w:spacing w:after="0"/>
        <w:rPr>
          <w:rFonts w:ascii="Courier New" w:hAnsi="Courier New" w:cs="Courier New"/>
          <w:sz w:val="16"/>
          <w:szCs w:val="16"/>
        </w:rPr>
        <w:sectPr w:rsidR="00E90CC1" w:rsidSect="00E90CC1">
          <w:type w:val="continuous"/>
          <w:pgSz w:w="12240" w:h="15840"/>
          <w:pgMar w:top="1267" w:right="1339" w:bottom="1339" w:left="1339" w:header="720" w:footer="720" w:gutter="0"/>
          <w:cols w:space="720"/>
          <w:titlePg/>
          <w:docGrid w:linePitch="360"/>
        </w:sectPr>
      </w:pPr>
    </w:p>
    <w:p w14:paraId="121182DA" w14:textId="6BE07D3A" w:rsidR="00D7166E" w:rsidRDefault="00D7166E" w:rsidP="00966EBF">
      <w:pPr>
        <w:spacing w:after="0"/>
        <w:rPr>
          <w:rFonts w:ascii="Courier New" w:hAnsi="Courier New" w:cs="Courier New"/>
          <w:sz w:val="16"/>
          <w:szCs w:val="16"/>
        </w:rPr>
      </w:pPr>
    </w:p>
    <w:p w14:paraId="44D59AB2"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package com.app.spectraflix;</w:t>
      </w:r>
    </w:p>
    <w:p w14:paraId="519C6CAA" w14:textId="77777777" w:rsidR="00D7166E" w:rsidRPr="002E2305" w:rsidRDefault="00D7166E" w:rsidP="00966EBF">
      <w:pPr>
        <w:spacing w:after="0" w:line="240" w:lineRule="auto"/>
        <w:rPr>
          <w:rFonts w:ascii="Courier New" w:hAnsi="Courier New" w:cs="Courier New"/>
          <w:sz w:val="16"/>
          <w:szCs w:val="16"/>
        </w:rPr>
      </w:pPr>
    </w:p>
    <w:p w14:paraId="790192F7"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android.app.Activity;</w:t>
      </w:r>
    </w:p>
    <w:p w14:paraId="4C700C6F"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android.os.Bundle;</w:t>
      </w:r>
    </w:p>
    <w:p w14:paraId="0199DE29"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android.net.Uri;</w:t>
      </w:r>
    </w:p>
    <w:p w14:paraId="06EC8A96"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android.widget.VideoView;</w:t>
      </w:r>
    </w:p>
    <w:p w14:paraId="3B8D5F1B"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android.content.Intent;</w:t>
      </w:r>
    </w:p>
    <w:p w14:paraId="39866025"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import android.widget.MediaController;</w:t>
      </w:r>
    </w:p>
    <w:p w14:paraId="7323389D" w14:textId="77777777" w:rsidR="00D7166E" w:rsidRPr="002E2305" w:rsidRDefault="00D7166E" w:rsidP="00966EBF">
      <w:pPr>
        <w:spacing w:after="0" w:line="240" w:lineRule="auto"/>
        <w:rPr>
          <w:rFonts w:ascii="Courier New" w:hAnsi="Courier New" w:cs="Courier New"/>
          <w:sz w:val="16"/>
          <w:szCs w:val="16"/>
        </w:rPr>
      </w:pPr>
    </w:p>
    <w:p w14:paraId="293FE2B0"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public class MovieURLView extends Activity</w:t>
      </w:r>
    </w:p>
    <w:p w14:paraId="12E832F6"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w:t>
      </w:r>
    </w:p>
    <w:p w14:paraId="70F7C39B" w14:textId="77777777" w:rsidR="00D7166E" w:rsidRPr="002E2305" w:rsidRDefault="00D7166E" w:rsidP="00966EBF">
      <w:pPr>
        <w:spacing w:after="0" w:line="240" w:lineRule="auto"/>
        <w:rPr>
          <w:rFonts w:ascii="Courier New" w:hAnsi="Courier New" w:cs="Courier New"/>
          <w:sz w:val="16"/>
          <w:szCs w:val="16"/>
        </w:rPr>
      </w:pPr>
    </w:p>
    <w:p w14:paraId="6C181302"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t>private VideoView videoView;</w:t>
      </w:r>
    </w:p>
    <w:p w14:paraId="729E1DBF" w14:textId="77777777" w:rsidR="00D7166E" w:rsidRPr="002E2305" w:rsidRDefault="00D7166E" w:rsidP="00966EBF">
      <w:pPr>
        <w:spacing w:after="0" w:line="240" w:lineRule="auto"/>
        <w:rPr>
          <w:rFonts w:ascii="Courier New" w:hAnsi="Courier New" w:cs="Courier New"/>
          <w:sz w:val="16"/>
          <w:szCs w:val="16"/>
        </w:rPr>
      </w:pPr>
    </w:p>
    <w:p w14:paraId="36E8297D"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t>@Override</w:t>
      </w:r>
    </w:p>
    <w:p w14:paraId="038C790E"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t>protected void onCreate(Bundle savedInstanceState)</w:t>
      </w:r>
    </w:p>
    <w:p w14:paraId="3F0CBCFE"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t>{</w:t>
      </w:r>
    </w:p>
    <w:p w14:paraId="66BB2ADF"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super.onCreate(savedInstanceState);</w:t>
      </w:r>
    </w:p>
    <w:p w14:paraId="35689B9B"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setContentView(R.layout.movie_url_view);</w:t>
      </w:r>
    </w:p>
    <w:p w14:paraId="0926670C"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r>
    </w:p>
    <w:p w14:paraId="214BF3C1"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if (getActionBar() != null)</w:t>
      </w:r>
    </w:p>
    <w:p w14:paraId="79D2F605"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r>
      <w:r w:rsidRPr="002E2305">
        <w:rPr>
          <w:rFonts w:ascii="Courier New" w:hAnsi="Courier New" w:cs="Courier New"/>
          <w:sz w:val="16"/>
          <w:szCs w:val="16"/>
        </w:rPr>
        <w:tab/>
        <w:t>getActionBar().hide();</w:t>
      </w:r>
    </w:p>
    <w:p w14:paraId="2D3525E3"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r>
    </w:p>
    <w:p w14:paraId="6AFB49E8"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Intent intent = getIntent();</w:t>
      </w:r>
    </w:p>
    <w:p w14:paraId="454F3E52"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String movieURL = intent.getStringExtra("MovieURL");</w:t>
      </w:r>
    </w:p>
    <w:p w14:paraId="0C169F24" w14:textId="77777777" w:rsidR="00D7166E" w:rsidRPr="002E2305" w:rsidRDefault="00D7166E" w:rsidP="00966EBF">
      <w:pPr>
        <w:spacing w:after="0" w:line="240" w:lineRule="auto"/>
        <w:rPr>
          <w:rFonts w:ascii="Courier New" w:hAnsi="Courier New" w:cs="Courier New"/>
          <w:sz w:val="16"/>
          <w:szCs w:val="16"/>
        </w:rPr>
      </w:pPr>
    </w:p>
    <w:p w14:paraId="5AE3E944"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videoView = findViewById(R.id.videoView);</w:t>
      </w:r>
    </w:p>
    <w:p w14:paraId="7478B097"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r>
    </w:p>
    <w:p w14:paraId="551B775B"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Uri uri = Uri.parse(movieURL);</w:t>
      </w:r>
    </w:p>
    <w:p w14:paraId="19BECA7C"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videoView.setVideoURI(uri);</w:t>
      </w:r>
    </w:p>
    <w:p w14:paraId="476AA427"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MediaController mediaController = new MediaController(this);</w:t>
      </w:r>
    </w:p>
    <w:p w14:paraId="61285358"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mediaController.setAnchorView(videoView);</w:t>
      </w:r>
    </w:p>
    <w:p w14:paraId="63123560"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videoView.setMediaController(mediaController);</w:t>
      </w:r>
    </w:p>
    <w:p w14:paraId="4C969EFB"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r>
      <w:r w:rsidRPr="002E2305">
        <w:rPr>
          <w:rFonts w:ascii="Courier New" w:hAnsi="Courier New" w:cs="Courier New"/>
          <w:sz w:val="16"/>
          <w:szCs w:val="16"/>
        </w:rPr>
        <w:tab/>
        <w:t>videoView.start();</w:t>
      </w:r>
    </w:p>
    <w:p w14:paraId="495DEDBB" w14:textId="77777777" w:rsidR="00D7166E" w:rsidRPr="002E2305"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ab/>
        <w:t>}</w:t>
      </w:r>
    </w:p>
    <w:p w14:paraId="33760403" w14:textId="77777777" w:rsidR="00D7166E" w:rsidRDefault="00D7166E" w:rsidP="00966EBF">
      <w:pPr>
        <w:spacing w:after="0" w:line="240" w:lineRule="auto"/>
        <w:rPr>
          <w:rFonts w:ascii="Courier New" w:hAnsi="Courier New" w:cs="Courier New"/>
          <w:sz w:val="16"/>
          <w:szCs w:val="16"/>
        </w:rPr>
      </w:pPr>
      <w:r w:rsidRPr="002E2305">
        <w:rPr>
          <w:rFonts w:ascii="Courier New" w:hAnsi="Courier New" w:cs="Courier New"/>
          <w:sz w:val="16"/>
          <w:szCs w:val="16"/>
        </w:rPr>
        <w:t>}</w:t>
      </w:r>
    </w:p>
    <w:p w14:paraId="46644829" w14:textId="426EEAB0" w:rsidR="008B752B" w:rsidRDefault="008B752B" w:rsidP="00966EBF">
      <w:pPr>
        <w:spacing w:after="0"/>
        <w:rPr>
          <w:rFonts w:ascii="Courier New" w:hAnsi="Courier New" w:cs="Courier New"/>
          <w:sz w:val="16"/>
          <w:szCs w:val="16"/>
        </w:rPr>
      </w:pPr>
      <w:r>
        <w:rPr>
          <w:rFonts w:ascii="Courier New" w:hAnsi="Courier New" w:cs="Courier New"/>
          <w:sz w:val="16"/>
          <w:szCs w:val="16"/>
        </w:rPr>
        <w:br w:type="page"/>
      </w:r>
    </w:p>
    <w:p w14:paraId="342E3256" w14:textId="77777777" w:rsidR="00EC1B43" w:rsidRDefault="00EC1B43" w:rsidP="00966EBF">
      <w:pPr>
        <w:spacing w:after="0"/>
        <w:rPr>
          <w:rFonts w:ascii="Courier New" w:hAnsi="Courier New" w:cs="Courier New"/>
          <w:sz w:val="16"/>
          <w:szCs w:val="16"/>
        </w:rPr>
        <w:sectPr w:rsidR="00EC1B43" w:rsidSect="00EC1B43">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601"/>
        <w:gridCol w:w="1629"/>
        <w:gridCol w:w="2160"/>
      </w:tblGrid>
      <w:tr w:rsidR="004916E4" w14:paraId="2E10C64D"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D742E05" w14:textId="77777777" w:rsidR="004916E4" w:rsidRPr="00405C4E" w:rsidRDefault="004916E4" w:rsidP="00966EBF">
            <w:pPr>
              <w:jc w:val="left"/>
              <w:rPr>
                <w:sz w:val="72"/>
                <w:szCs w:val="72"/>
              </w:rPr>
            </w:pPr>
            <w:r>
              <w:rPr>
                <w:sz w:val="72"/>
                <w:szCs w:val="72"/>
              </w:rPr>
              <w:lastRenderedPageBreak/>
              <w:t>MovieWebView.java</w:t>
            </w:r>
          </w:p>
        </w:tc>
        <w:tc>
          <w:tcPr>
            <w:tcW w:w="1930" w:type="dxa"/>
          </w:tcPr>
          <w:p w14:paraId="7D1641A4" w14:textId="77777777" w:rsidR="004916E4" w:rsidRDefault="004916E4"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9E129E3" w14:textId="77777777" w:rsidR="004916E4" w:rsidRDefault="004916E4"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699200" behindDoc="0" locked="0" layoutInCell="1" allowOverlap="1" wp14:anchorId="0E6FD9E6" wp14:editId="740712E9">
                  <wp:simplePos x="0" y="0"/>
                  <wp:positionH relativeFrom="column">
                    <wp:posOffset>665480</wp:posOffset>
                  </wp:positionH>
                  <wp:positionV relativeFrom="paragraph">
                    <wp:posOffset>635</wp:posOffset>
                  </wp:positionV>
                  <wp:extent cx="619760" cy="619760"/>
                  <wp:effectExtent l="0" t="0" r="8890"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549453D5" w14:textId="77777777" w:rsidR="004916E4" w:rsidRDefault="004916E4" w:rsidP="00966EBF">
      <w:pPr>
        <w:spacing w:after="0"/>
        <w:rPr>
          <w:rFonts w:ascii="Courier New" w:hAnsi="Courier New" w:cs="Courier New"/>
          <w:sz w:val="16"/>
          <w:szCs w:val="16"/>
        </w:rPr>
        <w:sectPr w:rsidR="004916E4" w:rsidSect="005C2E45">
          <w:type w:val="continuous"/>
          <w:pgSz w:w="12240" w:h="15840"/>
          <w:pgMar w:top="1267" w:right="1339" w:bottom="1339" w:left="1339" w:header="720" w:footer="720" w:gutter="0"/>
          <w:cols w:space="720"/>
          <w:titlePg/>
          <w:docGrid w:linePitch="360"/>
        </w:sectPr>
      </w:pPr>
    </w:p>
    <w:p w14:paraId="596106BE" w14:textId="77777777" w:rsidR="004916E4" w:rsidRPr="00EB4DEE" w:rsidRDefault="004916E4" w:rsidP="00966EBF">
      <w:pPr>
        <w:spacing w:after="0" w:line="240" w:lineRule="auto"/>
        <w:rPr>
          <w:rFonts w:ascii="Courier New" w:hAnsi="Courier New" w:cs="Courier New"/>
          <w:sz w:val="16"/>
          <w:szCs w:val="16"/>
        </w:rPr>
      </w:pPr>
    </w:p>
    <w:p w14:paraId="507346ED" w14:textId="352EB4B6" w:rsidR="000F4829" w:rsidRDefault="00A40C57" w:rsidP="00966EBF">
      <w:pPr>
        <w:spacing w:after="0"/>
        <w:rPr>
          <w:rFonts w:ascii="Courier New" w:hAnsi="Courier New" w:cs="Courier New"/>
          <w:sz w:val="16"/>
          <w:szCs w:val="16"/>
        </w:rPr>
        <w:sectPr w:rsidR="000F4829" w:rsidSect="005C2E45">
          <w:type w:val="continuous"/>
          <w:pgSz w:w="12240" w:h="15840"/>
          <w:pgMar w:top="1267" w:right="1339" w:bottom="1339" w:left="1339" w:header="720" w:footer="720" w:gutter="0"/>
          <w:cols w:space="720"/>
          <w:titlePg/>
          <w:docGrid w:linePitch="360"/>
        </w:sectPr>
      </w:pPr>
      <w:r>
        <w:rPr>
          <w:rFonts w:ascii="Courier New" w:hAnsi="Courier New" w:cs="Courier New"/>
          <w:sz w:val="16"/>
          <w:szCs w:val="16"/>
        </w:rPr>
        <w:t xml:space="preserve"> </w:t>
      </w:r>
      <w:r w:rsidR="00B14203">
        <w:rPr>
          <w:rFonts w:ascii="Courier New" w:hAnsi="Courier New" w:cs="Courier New"/>
          <w:sz w:val="16"/>
          <w:szCs w:val="16"/>
        </w:rPr>
        <w:t xml:space="preserve">    </w:t>
      </w:r>
    </w:p>
    <w:p w14:paraId="2A69F4B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package com.app.spectraflix;</w:t>
      </w:r>
    </w:p>
    <w:p w14:paraId="3DDE1448" w14:textId="77777777" w:rsidR="000F4829" w:rsidRPr="00EB4DEE" w:rsidRDefault="000F4829" w:rsidP="00966EBF">
      <w:pPr>
        <w:spacing w:after="0" w:line="240" w:lineRule="auto"/>
        <w:rPr>
          <w:rFonts w:ascii="Courier New" w:hAnsi="Courier New" w:cs="Courier New"/>
          <w:sz w:val="16"/>
          <w:szCs w:val="16"/>
        </w:rPr>
      </w:pPr>
    </w:p>
    <w:p w14:paraId="0BBCD50B"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android.os.Bundle;</w:t>
      </w:r>
    </w:p>
    <w:p w14:paraId="6645B40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android.webkit.WebSettings;</w:t>
      </w:r>
    </w:p>
    <w:p w14:paraId="1B1850C1"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android.webkit.WebView;</w:t>
      </w:r>
    </w:p>
    <w:p w14:paraId="0EDEB84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android.webkit.WebViewClient;</w:t>
      </w:r>
    </w:p>
    <w:p w14:paraId="1150768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android.app.Activity;</w:t>
      </w:r>
    </w:p>
    <w:p w14:paraId="56DFE0C0"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android.widget.RelativeLayout;</w:t>
      </w:r>
    </w:p>
    <w:p w14:paraId="65BDF911"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android.widget.LinearLayout;</w:t>
      </w:r>
    </w:p>
    <w:p w14:paraId="440900C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android.content.Intent;</w:t>
      </w:r>
    </w:p>
    <w:p w14:paraId="286FB8F2"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android.util.DisplayMetrics;</w:t>
      </w:r>
    </w:p>
    <w:p w14:paraId="6116EFE8"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android.widget.ImageButton;</w:t>
      </w:r>
    </w:p>
    <w:p w14:paraId="47FE88DF"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android.view.Gravity;</w:t>
      </w:r>
    </w:p>
    <w:p w14:paraId="0AD5BAF1"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android.view.View;</w:t>
      </w:r>
    </w:p>
    <w:p w14:paraId="4471608E"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import android.widget.ImageView;</w:t>
      </w:r>
    </w:p>
    <w:p w14:paraId="4C91F97B" w14:textId="77777777" w:rsidR="000F4829" w:rsidRPr="00EB4DEE" w:rsidRDefault="000F4829" w:rsidP="00966EBF">
      <w:pPr>
        <w:spacing w:after="0" w:line="240" w:lineRule="auto"/>
        <w:rPr>
          <w:rFonts w:ascii="Courier New" w:hAnsi="Courier New" w:cs="Courier New"/>
          <w:sz w:val="16"/>
          <w:szCs w:val="16"/>
        </w:rPr>
      </w:pPr>
    </w:p>
    <w:p w14:paraId="171CD1FB"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public class MovieWebView extends Activity</w:t>
      </w:r>
    </w:p>
    <w:p w14:paraId="47B04C0C"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w:t>
      </w:r>
    </w:p>
    <w:p w14:paraId="5162353C"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t>@Override</w:t>
      </w:r>
    </w:p>
    <w:p w14:paraId="3FA12693"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t>protected void onCreate(Bundle savedInstanceState)</w:t>
      </w:r>
    </w:p>
    <w:p w14:paraId="24519ED6"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t>{</w:t>
      </w:r>
    </w:p>
    <w:p w14:paraId="6A472B84"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super.onCreate(savedInstanceState);</w:t>
      </w:r>
    </w:p>
    <w:p w14:paraId="475D5480"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setContentView(R.layout.movie_webview);</w:t>
      </w:r>
    </w:p>
    <w:p w14:paraId="627F7B6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4FAE1481"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if (getActionBar() != null)</w:t>
      </w:r>
    </w:p>
    <w:p w14:paraId="64557CE4"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getActionBar().hide();</w:t>
      </w:r>
    </w:p>
    <w:p w14:paraId="3EA5237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604EC15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DisplayMetrics dM = new DisplayMetrics();</w:t>
      </w:r>
    </w:p>
    <w:p w14:paraId="485BB4B1"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getWindowManager().getDefaultDisplay().getMetrics(dM);</w:t>
      </w:r>
    </w:p>
    <w:p w14:paraId="012FC9D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int width = dM.widthPixels;</w:t>
      </w:r>
    </w:p>
    <w:p w14:paraId="215EE0EC"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int height = dM.heightPixels;</w:t>
      </w:r>
    </w:p>
    <w:p w14:paraId="4FE790D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01AC0B38"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RelativeLayout relativeLayout = findViewById(R.id.RelativeLayout);</w:t>
      </w:r>
    </w:p>
    <w:p w14:paraId="4037183E"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1CA9E582"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 imageButton = new ImageButton(this);</w:t>
      </w:r>
    </w:p>
    <w:p w14:paraId="3CD674AF"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LinearLayout.LayoutParams buttonParams = new LinearLayout.LayoutParams(width / 8, height / 12);</w:t>
      </w:r>
    </w:p>
    <w:p w14:paraId="0A4729DB"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buttonParams.gravity = Gravity.CENTER;</w:t>
      </w:r>
    </w:p>
    <w:p w14:paraId="671D6696"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imageButton.setLayoutParams(buttonParams);</w:t>
      </w:r>
    </w:p>
    <w:p w14:paraId="6DF572E3"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imageButton.setImageResource(R.drawable.back);</w:t>
      </w:r>
    </w:p>
    <w:p w14:paraId="7C456BF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imageButton.setScaleType(ImageView.ScaleType.FIT_START);</w:t>
      </w:r>
    </w:p>
    <w:p w14:paraId="0E4BEC8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imageButton.setBackground(null);</w:t>
      </w:r>
    </w:p>
    <w:p w14:paraId="11BDAC0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imageButton.setOnClickListener(new View.OnClickListener()</w:t>
      </w:r>
    </w:p>
    <w:p w14:paraId="347CFF67"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t>
      </w:r>
    </w:p>
    <w:p w14:paraId="3A5EE61D"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@Override</w:t>
      </w:r>
    </w:p>
    <w:p w14:paraId="65AEBC40"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public void onClick(View v)</w:t>
      </w:r>
    </w:p>
    <w:p w14:paraId="7B78DBA8"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w:t>
      </w:r>
    </w:p>
    <w:p w14:paraId="668FB843"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Intent intent = new Intent();</w:t>
      </w:r>
    </w:p>
    <w:p w14:paraId="329CC27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intent.setClass(getApplicationContext(), MainActivity.class);</w:t>
      </w:r>
    </w:p>
    <w:p w14:paraId="42DD778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startActivity(intent);</w:t>
      </w:r>
    </w:p>
    <w:p w14:paraId="453F01CF"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r w:rsidRPr="00EB4DEE">
        <w:rPr>
          <w:rFonts w:ascii="Courier New" w:hAnsi="Courier New" w:cs="Courier New"/>
          <w:sz w:val="16"/>
          <w:szCs w:val="16"/>
        </w:rPr>
        <w:tab/>
        <w:t>}</w:t>
      </w:r>
    </w:p>
    <w:p w14:paraId="1D35298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t>
      </w:r>
    </w:p>
    <w:p w14:paraId="1B871D40"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2979E7BC"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relativeLayout.addView(imageButton);</w:t>
      </w:r>
    </w:p>
    <w:p w14:paraId="44BBD5B6"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75028CB8"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Intent intent = getIntent();</w:t>
      </w:r>
    </w:p>
    <w:p w14:paraId="7DDD545E"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String movieEmbedCode = intent.getStringExtra("MovieEmbedCode");</w:t>
      </w:r>
    </w:p>
    <w:p w14:paraId="2EFA9F26" w14:textId="77777777" w:rsidR="000F4829" w:rsidRPr="00EB4DEE" w:rsidRDefault="000F4829" w:rsidP="00966EBF">
      <w:pPr>
        <w:spacing w:after="0" w:line="240" w:lineRule="auto"/>
        <w:rPr>
          <w:rFonts w:ascii="Courier New" w:hAnsi="Courier New" w:cs="Courier New"/>
          <w:sz w:val="16"/>
          <w:szCs w:val="16"/>
        </w:rPr>
      </w:pPr>
    </w:p>
    <w:p w14:paraId="5FB8382A"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WebView webView = findViewById(R.id.webView);</w:t>
      </w:r>
    </w:p>
    <w:p w14:paraId="394F8869"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3B31063A"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WebSettings webSettings = webView.getSettings();</w:t>
      </w:r>
    </w:p>
    <w:p w14:paraId="62C8AFFE"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webSettings.setJavaScriptEnabled(true);</w:t>
      </w:r>
    </w:p>
    <w:p w14:paraId="481483B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r>
    </w:p>
    <w:p w14:paraId="560D87D3"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webView.setWebViewClient(new WebViewClient());</w:t>
      </w:r>
    </w:p>
    <w:p w14:paraId="60209805"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r>
      <w:r w:rsidRPr="00EB4DEE">
        <w:rPr>
          <w:rFonts w:ascii="Courier New" w:hAnsi="Courier New" w:cs="Courier New"/>
          <w:sz w:val="16"/>
          <w:szCs w:val="16"/>
        </w:rPr>
        <w:tab/>
        <w:t>webView.loadData(movieEmbedCode, "text/html", "UTF-8");</w:t>
      </w:r>
    </w:p>
    <w:p w14:paraId="5D74E702"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ab/>
        <w:t>}</w:t>
      </w:r>
    </w:p>
    <w:p w14:paraId="68CF26D8" w14:textId="77777777" w:rsidR="000F4829" w:rsidRPr="00EB4DEE" w:rsidRDefault="000F4829" w:rsidP="00966EBF">
      <w:pPr>
        <w:spacing w:after="0" w:line="240" w:lineRule="auto"/>
        <w:rPr>
          <w:rFonts w:ascii="Courier New" w:hAnsi="Courier New" w:cs="Courier New"/>
          <w:sz w:val="16"/>
          <w:szCs w:val="16"/>
        </w:rPr>
      </w:pPr>
      <w:r w:rsidRPr="00EB4DEE">
        <w:rPr>
          <w:rFonts w:ascii="Courier New" w:hAnsi="Courier New" w:cs="Courier New"/>
          <w:sz w:val="16"/>
          <w:szCs w:val="16"/>
        </w:rPr>
        <w:t>}</w:t>
      </w:r>
    </w:p>
    <w:p w14:paraId="0A7DD27F" w14:textId="352F98E5" w:rsidR="00B53872" w:rsidRPr="00D7166E" w:rsidRDefault="00B53872" w:rsidP="00966EBF">
      <w:pPr>
        <w:spacing w:after="0"/>
        <w:rPr>
          <w:rFonts w:ascii="Courier New" w:hAnsi="Courier New" w:cs="Courier New"/>
          <w:sz w:val="16"/>
          <w:szCs w:val="16"/>
        </w:rPr>
        <w:sectPr w:rsidR="00B53872" w:rsidRPr="00D7166E" w:rsidSect="00FE3533">
          <w:type w:val="continuous"/>
          <w:pgSz w:w="12240" w:h="15840"/>
          <w:pgMar w:top="1267" w:right="1339" w:bottom="1339" w:left="1339" w:header="720" w:footer="720" w:gutter="0"/>
          <w:cols w:num="2" w:space="720"/>
          <w:titlePg/>
          <w:docGrid w:linePitch="360"/>
        </w:sectPr>
      </w:pPr>
    </w:p>
    <w:p w14:paraId="2CC35827" w14:textId="77777777" w:rsidR="007D6851" w:rsidRDefault="007D6851" w:rsidP="00966EBF">
      <w:pPr>
        <w:spacing w:after="0"/>
        <w:rPr>
          <w:b/>
          <w:sz w:val="72"/>
          <w:szCs w:val="72"/>
        </w:rPr>
        <w:sectPr w:rsidR="007D6851" w:rsidSect="007D6851">
          <w:type w:val="continuous"/>
          <w:pgSz w:w="12240" w:h="15840"/>
          <w:pgMar w:top="1267" w:right="1339" w:bottom="1339" w:left="1339" w:header="720" w:footer="720" w:gutter="0"/>
          <w:cols w:num="2" w:space="720"/>
          <w:titlePg/>
          <w:docGrid w:linePitch="360"/>
        </w:sectPr>
      </w:pPr>
    </w:p>
    <w:p w14:paraId="7B6530E8" w14:textId="50FB58BE" w:rsidR="00FA42B5" w:rsidRDefault="00FA42B5" w:rsidP="00966EBF">
      <w:pPr>
        <w:spacing w:after="0"/>
        <w:rPr>
          <w:rFonts w:ascii="Courier New" w:hAnsi="Courier New" w:cs="Courier New"/>
          <w:sz w:val="16"/>
          <w:szCs w:val="16"/>
        </w:rPr>
      </w:pPr>
    </w:p>
    <w:p w14:paraId="71D2EF18" w14:textId="77777777" w:rsidR="001240EF" w:rsidRDefault="001240EF" w:rsidP="00966EBF">
      <w:pPr>
        <w:spacing w:after="0"/>
        <w:rPr>
          <w:b/>
          <w:sz w:val="72"/>
          <w:szCs w:val="72"/>
        </w:rPr>
        <w:sectPr w:rsidR="001240EF" w:rsidSect="00EB4DEE">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492"/>
        <w:gridCol w:w="1692"/>
        <w:gridCol w:w="2206"/>
      </w:tblGrid>
      <w:tr w:rsidR="00FA42B5" w14:paraId="0F346C21"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74123E25" w14:textId="38970739" w:rsidR="00FA42B5" w:rsidRPr="00405C4E" w:rsidRDefault="00CC048C" w:rsidP="00966EBF">
            <w:pPr>
              <w:jc w:val="left"/>
              <w:rPr>
                <w:sz w:val="72"/>
                <w:szCs w:val="72"/>
              </w:rPr>
            </w:pPr>
            <w:r>
              <w:rPr>
                <w:sz w:val="72"/>
                <w:szCs w:val="72"/>
              </w:rPr>
              <w:t>PreviewActivity</w:t>
            </w:r>
            <w:r w:rsidR="00FA42B5">
              <w:rPr>
                <w:sz w:val="72"/>
                <w:szCs w:val="72"/>
              </w:rPr>
              <w:t>.java</w:t>
            </w:r>
          </w:p>
        </w:tc>
        <w:tc>
          <w:tcPr>
            <w:tcW w:w="1930" w:type="dxa"/>
          </w:tcPr>
          <w:p w14:paraId="7AE71A08" w14:textId="77777777" w:rsidR="00FA42B5" w:rsidRDefault="00FA42B5" w:rsidP="00966EBF">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EDEAA35" w14:textId="77777777" w:rsidR="00FA42B5" w:rsidRDefault="00FA42B5" w:rsidP="00966EBF">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01248" behindDoc="0" locked="0" layoutInCell="1" allowOverlap="1" wp14:anchorId="6924DC4B" wp14:editId="46240CD3">
                  <wp:simplePos x="0" y="0"/>
                  <wp:positionH relativeFrom="column">
                    <wp:posOffset>665480</wp:posOffset>
                  </wp:positionH>
                  <wp:positionV relativeFrom="paragraph">
                    <wp:posOffset>635</wp:posOffset>
                  </wp:positionV>
                  <wp:extent cx="619760" cy="619760"/>
                  <wp:effectExtent l="0" t="0" r="889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31EC153C" w14:textId="77777777" w:rsidR="001240EF" w:rsidRDefault="001240EF" w:rsidP="00966EBF">
      <w:pPr>
        <w:spacing w:after="0"/>
        <w:rPr>
          <w:rFonts w:ascii="Courier New" w:hAnsi="Courier New" w:cs="Courier New"/>
          <w:sz w:val="16"/>
          <w:szCs w:val="16"/>
        </w:rPr>
        <w:sectPr w:rsidR="001240EF" w:rsidSect="001240EF">
          <w:type w:val="continuous"/>
          <w:pgSz w:w="12240" w:h="15840"/>
          <w:pgMar w:top="1267" w:right="1339" w:bottom="1339" w:left="1339" w:header="720" w:footer="720" w:gutter="0"/>
          <w:cols w:space="720"/>
          <w:titlePg/>
          <w:docGrid w:linePitch="360"/>
        </w:sectPr>
      </w:pPr>
    </w:p>
    <w:p w14:paraId="5E8B5E4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package com.app.spectraflix;</w:t>
      </w:r>
    </w:p>
    <w:p w14:paraId="23ABDB33" w14:textId="77777777" w:rsidR="00F41DAE" w:rsidRPr="008D39A2" w:rsidRDefault="00F41DAE" w:rsidP="00966EBF">
      <w:pPr>
        <w:spacing w:after="0" w:line="240" w:lineRule="auto"/>
        <w:rPr>
          <w:rFonts w:ascii="Courier New" w:hAnsi="Courier New" w:cs="Courier New"/>
          <w:sz w:val="16"/>
          <w:szCs w:val="16"/>
        </w:rPr>
      </w:pPr>
    </w:p>
    <w:p w14:paraId="1305097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android.os.Bundle;</w:t>
      </w:r>
    </w:p>
    <w:p w14:paraId="4349278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android.util.DisplayMetrics;</w:t>
      </w:r>
    </w:p>
    <w:p w14:paraId="687EEF5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android.widget.LinearLayout;</w:t>
      </w:r>
    </w:p>
    <w:p w14:paraId="68B1A3E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android.widget.RelativeLayout;</w:t>
      </w:r>
    </w:p>
    <w:p w14:paraId="01E94B4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android.widget.ScrollView;</w:t>
      </w:r>
    </w:p>
    <w:p w14:paraId="6DF8C5E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android.view.View;</w:t>
      </w:r>
    </w:p>
    <w:p w14:paraId="7BCCAE6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android.widget.TextView;</w:t>
      </w:r>
    </w:p>
    <w:p w14:paraId="764B3F1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android.widget.ImageView;</w:t>
      </w:r>
    </w:p>
    <w:p w14:paraId="3FC1476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android.widget.ImageButton;</w:t>
      </w:r>
    </w:p>
    <w:p w14:paraId="74DDFF3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android.net.Uri;</w:t>
      </w:r>
    </w:p>
    <w:p w14:paraId="0395641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java.io.File;</w:t>
      </w:r>
    </w:p>
    <w:p w14:paraId="152D57F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android.graphics.Bitmap;</w:t>
      </w:r>
    </w:p>
    <w:p w14:paraId="07946C8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android.graphics.BitmapFactory;</w:t>
      </w:r>
    </w:p>
    <w:p w14:paraId="64137F8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android.view.Gravity;</w:t>
      </w:r>
    </w:p>
    <w:p w14:paraId="5B10691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android.content.Intent;</w:t>
      </w:r>
    </w:p>
    <w:p w14:paraId="1F9D35C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android.app.Activity;</w:t>
      </w:r>
    </w:p>
    <w:p w14:paraId="6D26097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android.graphics.Typeface;</w:t>
      </w:r>
    </w:p>
    <w:p w14:paraId="6746B83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android.graphics.drawable.Drawable;</w:t>
      </w:r>
    </w:p>
    <w:p w14:paraId="1F1695B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android.widget.Button;</w:t>
      </w:r>
    </w:p>
    <w:p w14:paraId="407A3EA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import android.widget.Toast;</w:t>
      </w:r>
    </w:p>
    <w:p w14:paraId="2CC1ACB0" w14:textId="77777777" w:rsidR="00F41DAE" w:rsidRPr="008D39A2" w:rsidRDefault="00F41DAE" w:rsidP="00966EBF">
      <w:pPr>
        <w:spacing w:after="0" w:line="240" w:lineRule="auto"/>
        <w:rPr>
          <w:rFonts w:ascii="Courier New" w:hAnsi="Courier New" w:cs="Courier New"/>
          <w:sz w:val="16"/>
          <w:szCs w:val="16"/>
        </w:rPr>
      </w:pPr>
    </w:p>
    <w:p w14:paraId="1D0A9BA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public class PreviewActivity extends Activity </w:t>
      </w:r>
    </w:p>
    <w:p w14:paraId="3B01321A"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w:t>
      </w:r>
    </w:p>
    <w:p w14:paraId="37EBD54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@Override</w:t>
      </w:r>
    </w:p>
    <w:p w14:paraId="6D61E9B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protected void onCreate(Bundle savedInstanceState)</w:t>
      </w:r>
    </w:p>
    <w:p w14:paraId="60502B6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w:t>
      </w:r>
    </w:p>
    <w:p w14:paraId="7E9D2C0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super.onCreate(savedInstanceState);</w:t>
      </w:r>
    </w:p>
    <w:p w14:paraId="6EAF428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setContentView(R.layout.preview);</w:t>
      </w:r>
    </w:p>
    <w:p w14:paraId="5497957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564F175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if (getActionBar() != null)</w:t>
      </w:r>
    </w:p>
    <w:p w14:paraId="333FDF5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getActionBar().hide();</w:t>
      </w:r>
    </w:p>
    <w:p w14:paraId="3466F76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w:t>
      </w:r>
    </w:p>
    <w:p w14:paraId="6D2ED1A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Intent intent = getIntent();</w:t>
      </w:r>
    </w:p>
    <w:p w14:paraId="382D272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Movie mov = (Movie) intent.getSerializableExtra("Movie");</w:t>
      </w:r>
    </w:p>
    <w:p w14:paraId="3744651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55E67C8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Typeface customFont = Typeface.createFromAsset(getAssets(), "fonts/nasalization.ttf");</w:t>
      </w:r>
    </w:p>
    <w:p w14:paraId="0644B6E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15290CD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TextView movieTextView = findViewById(R.id.watch_movie);</w:t>
      </w:r>
    </w:p>
    <w:p w14:paraId="62DF516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movieTextView.setTypeface(customFont);</w:t>
      </w:r>
    </w:p>
    <w:p w14:paraId="2C43A5F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3A4255F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RelativeLayout relativeLayout = findViewById(R.id.RelativeLayout);</w:t>
      </w:r>
    </w:p>
    <w:p w14:paraId="1DE798E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LinearLayout linearLayout = findViewById(R.id.LinearLayout);</w:t>
      </w:r>
    </w:p>
    <w:p w14:paraId="58E2938A" w14:textId="77777777" w:rsidR="00F41DAE" w:rsidRPr="008D39A2" w:rsidRDefault="00F41DAE" w:rsidP="00966EBF">
      <w:pPr>
        <w:spacing w:after="0" w:line="240" w:lineRule="auto"/>
        <w:rPr>
          <w:rFonts w:ascii="Courier New" w:hAnsi="Courier New" w:cs="Courier New"/>
          <w:sz w:val="16"/>
          <w:szCs w:val="16"/>
        </w:rPr>
      </w:pPr>
    </w:p>
    <w:p w14:paraId="0742EE0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DisplayMetrics displayMetrics = new DisplayMetrics();</w:t>
      </w:r>
    </w:p>
    <w:p w14:paraId="2DB139D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getWindowManager().getDefaultDisplay().getMetrics(displayMetrics);</w:t>
      </w:r>
    </w:p>
    <w:p w14:paraId="0303A2C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int width = displayMetrics.widthPixels;</w:t>
      </w:r>
    </w:p>
    <w:p w14:paraId="3D895BD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int height = displayMetrics.heightPixels;</w:t>
      </w:r>
    </w:p>
    <w:p w14:paraId="5994A73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36DEBEB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 imageButton = new ImageButton(this);</w:t>
      </w:r>
    </w:p>
    <w:p w14:paraId="1A4864D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LinearLayout.LayoutParams buttonParams = new LinearLayout.LayoutParams(width / 8, height / 12);</w:t>
      </w:r>
    </w:p>
    <w:p w14:paraId="6651D34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buttonParams.gravity = Gravity.CENTER;</w:t>
      </w:r>
    </w:p>
    <w:p w14:paraId="6C22A9E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imageButton.setLayoutParams(buttonParams);</w:t>
      </w:r>
    </w:p>
    <w:p w14:paraId="08DCC05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imageButton.setImageResource(R.drawable.back);</w:t>
      </w:r>
    </w:p>
    <w:p w14:paraId="17CC612A"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imageButton.setScaleType(ImageView.ScaleType.FIT_START);</w:t>
      </w:r>
    </w:p>
    <w:p w14:paraId="16B856A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imageButton.setBackground(null);</w:t>
      </w:r>
    </w:p>
    <w:p w14:paraId="38E05E8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imageButton.setOnClickListener(new View.OnClickListener()</w:t>
      </w:r>
    </w:p>
    <w:p w14:paraId="1297BE3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6269BF1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@Override</w:t>
      </w:r>
    </w:p>
    <w:p w14:paraId="0DD3BCA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public void onClick(View v)</w:t>
      </w:r>
    </w:p>
    <w:p w14:paraId="0EF9257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071F150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 intent = new Intent();</w:t>
      </w:r>
    </w:p>
    <w:p w14:paraId="4E77973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intent.setClass(getApplicationContext(), MainActivity.class);</w:t>
      </w:r>
    </w:p>
    <w:p w14:paraId="5CF1371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startActivity(intent);</w:t>
      </w:r>
    </w:p>
    <w:p w14:paraId="2CDADE2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6389102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1C3D726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7C5B734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relativeLayout.addView(imageButton);</w:t>
      </w:r>
    </w:p>
    <w:p w14:paraId="5B63112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02972B8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RelativeLayout.LayoutParams layoutParams = new RelativeLayout.LayoutParams(</w:t>
      </w:r>
    </w:p>
    <w:p w14:paraId="7C6E237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width / 2,</w:t>
      </w:r>
    </w:p>
    <w:p w14:paraId="2852D63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height / 2</w:t>
      </w:r>
    </w:p>
    <w:p w14:paraId="0CF0A18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w:t>
      </w:r>
    </w:p>
    <w:p w14:paraId="0671453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layoutParams.addRule(RelativeLayout.ALIGN_PARENT_BOTTOM);</w:t>
      </w:r>
    </w:p>
    <w:p w14:paraId="4279C11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layoutParams.addRule(RelativeLayout.ALIGN_PARENT_START);</w:t>
      </w:r>
    </w:p>
    <w:p w14:paraId="53F0CB2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linearLayout.setLayoutParams(layoutParams);</w:t>
      </w:r>
    </w:p>
    <w:p w14:paraId="57AF259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7541B3B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ImageView movieTitleView = new ImageView(this);</w:t>
      </w:r>
    </w:p>
    <w:p w14:paraId="74989DF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lastRenderedPageBreak/>
        <w:tab/>
      </w:r>
      <w:r w:rsidRPr="008D39A2">
        <w:rPr>
          <w:rFonts w:ascii="Courier New" w:hAnsi="Courier New" w:cs="Courier New"/>
          <w:sz w:val="16"/>
          <w:szCs w:val="16"/>
        </w:rPr>
        <w:tab/>
        <w:t>LinearLayout.LayoutParams movieTitleParams = new LinearLayout.LayoutParams(width / 3, height / 4);</w:t>
      </w:r>
    </w:p>
    <w:p w14:paraId="1DF0096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movieTitleParams.gravity = Gravity.CENTER;</w:t>
      </w:r>
    </w:p>
    <w:p w14:paraId="1CA4BE8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movieTitleView.setLayoutParams(movieTitleParams);</w:t>
      </w:r>
    </w:p>
    <w:p w14:paraId="772F322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68A35FC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if(mov.getResTitleImagePath() == -1)</w:t>
      </w:r>
    </w:p>
    <w:p w14:paraId="5E9E20E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7360D59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try</w:t>
      </w:r>
    </w:p>
    <w:p w14:paraId="64EF115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427930D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File file = new File(mov.getTitleImagePath());</w:t>
      </w:r>
    </w:p>
    <w:p w14:paraId="3E527F3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Uri imageUri = Uri.fromFile(file);</w:t>
      </w:r>
    </w:p>
    <w:p w14:paraId="7DE7512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Bitmap bitmap = BitmapFactory.decodeStream(getContentResolver().openInputStream(imageUri));</w:t>
      </w:r>
    </w:p>
    <w:p w14:paraId="2E20F56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movieTitleView.setImageBitmap(bitmap);</w:t>
      </w:r>
    </w:p>
    <w:p w14:paraId="4174092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1B90CE2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p>
    <w:p w14:paraId="1D40861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catch(Exception e)</w:t>
      </w:r>
    </w:p>
    <w:p w14:paraId="4F65838A"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047414C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744E19B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733D723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else</w:t>
      </w:r>
    </w:p>
    <w:p w14:paraId="1754C2F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movieTitleView.setImageResource(mov.getResTitleImagePath());</w:t>
      </w:r>
    </w:p>
    <w:p w14:paraId="29C83CB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01CF3C0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movieTitleView.setScaleType(ImageView.ScaleType.FIT_CENTER);</w:t>
      </w:r>
    </w:p>
    <w:p w14:paraId="063E03A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141ED8D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ImageView bgImage = findViewById(R.id.background_image);</w:t>
      </w:r>
    </w:p>
    <w:p w14:paraId="7E7273C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07D0CAF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if(mov.getResImagePath() == -1)</w:t>
      </w:r>
    </w:p>
    <w:p w14:paraId="7008096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7F5E794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try</w:t>
      </w:r>
    </w:p>
    <w:p w14:paraId="666095F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22658BC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File file = new File(mov.getImagePath());</w:t>
      </w:r>
    </w:p>
    <w:p w14:paraId="2CB03ED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Uri imageUri = Uri.fromFile(file);</w:t>
      </w:r>
    </w:p>
    <w:p w14:paraId="0067870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Bitmap bitmap = BitmapFactory.decodeStream(getContentResolver().openInputStream(imageUri));</w:t>
      </w:r>
    </w:p>
    <w:p w14:paraId="1EB34DD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bgImage.setImageBitmap(bitmap);</w:t>
      </w:r>
    </w:p>
    <w:p w14:paraId="5FBD089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71FF83E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p>
    <w:p w14:paraId="72737F0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catch(Exception e)</w:t>
      </w:r>
    </w:p>
    <w:p w14:paraId="53DDB24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7B0CE2D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38677A3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74C98D7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else</w:t>
      </w:r>
    </w:p>
    <w:p w14:paraId="7343F79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bgImage.setImageResource(mov.getResImagePath());</w:t>
      </w:r>
    </w:p>
    <w:p w14:paraId="117F8B5F" w14:textId="77777777" w:rsidR="00F41DAE" w:rsidRPr="008D39A2" w:rsidRDefault="00F41DAE" w:rsidP="00966EBF">
      <w:pPr>
        <w:spacing w:after="0" w:line="240" w:lineRule="auto"/>
        <w:rPr>
          <w:rFonts w:ascii="Courier New" w:hAnsi="Courier New" w:cs="Courier New"/>
          <w:sz w:val="16"/>
          <w:szCs w:val="16"/>
        </w:rPr>
      </w:pPr>
    </w:p>
    <w:p w14:paraId="651271A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ScrollView scrollView = new ScrollView(this);</w:t>
      </w:r>
    </w:p>
    <w:p w14:paraId="0FA02CEE" w14:textId="77777777" w:rsidR="00F41DAE" w:rsidRPr="008D39A2" w:rsidRDefault="00F41DAE" w:rsidP="00966EBF">
      <w:pPr>
        <w:spacing w:after="0" w:line="240" w:lineRule="auto"/>
        <w:rPr>
          <w:rFonts w:ascii="Courier New" w:hAnsi="Courier New" w:cs="Courier New"/>
          <w:sz w:val="16"/>
          <w:szCs w:val="16"/>
        </w:rPr>
      </w:pPr>
    </w:p>
    <w:p w14:paraId="0EE85E9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TextView textView = new TextView(this);</w:t>
      </w:r>
    </w:p>
    <w:p w14:paraId="038155D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textView.setText(mov.getDescription());</w:t>
      </w:r>
    </w:p>
    <w:p w14:paraId="13C6FF8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textView.setTypeface(customFont);</w:t>
      </w:r>
    </w:p>
    <w:p w14:paraId="5445E9D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textView.setTextSize(18);</w:t>
      </w:r>
    </w:p>
    <w:p w14:paraId="1929748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textView.setBackgroundResource(R.drawable.rounded_textview);</w:t>
      </w:r>
    </w:p>
    <w:p w14:paraId="6667AC64" w14:textId="77777777" w:rsidR="00F41DAE" w:rsidRPr="008D39A2" w:rsidRDefault="00F41DAE" w:rsidP="00966EBF">
      <w:pPr>
        <w:spacing w:after="0" w:line="240" w:lineRule="auto"/>
        <w:rPr>
          <w:rFonts w:ascii="Courier New" w:hAnsi="Courier New" w:cs="Courier New"/>
          <w:sz w:val="16"/>
          <w:szCs w:val="16"/>
        </w:rPr>
      </w:pPr>
    </w:p>
    <w:p w14:paraId="324D5A4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scrollView.addView(textView);</w:t>
      </w:r>
    </w:p>
    <w:p w14:paraId="5C8C7F53" w14:textId="77777777" w:rsidR="00F41DAE" w:rsidRPr="008D39A2" w:rsidRDefault="00F41DAE" w:rsidP="00966EBF">
      <w:pPr>
        <w:spacing w:after="0" w:line="240" w:lineRule="auto"/>
        <w:rPr>
          <w:rFonts w:ascii="Courier New" w:hAnsi="Courier New" w:cs="Courier New"/>
          <w:sz w:val="16"/>
          <w:szCs w:val="16"/>
        </w:rPr>
      </w:pPr>
    </w:p>
    <w:p w14:paraId="14FD7BD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linearLayout.addView(movieTitleView);</w:t>
      </w:r>
    </w:p>
    <w:p w14:paraId="5B84445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linearLayout.addView(scrollView);</w:t>
      </w:r>
    </w:p>
    <w:p w14:paraId="7C3E8CA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06A6D4B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LinearLayout buttonsLayout = findViewById(R.id.WatchMoviesLayout);</w:t>
      </w:r>
    </w:p>
    <w:p w14:paraId="493B0F4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RelativeLayout.LayoutParams buttonsParams = new RelativeLayout.LayoutParams(</w:t>
      </w:r>
    </w:p>
    <w:p w14:paraId="79C5E35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 xml:space="preserve">width / 4, </w:t>
      </w:r>
    </w:p>
    <w:p w14:paraId="37B07F6A"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height / 2</w:t>
      </w:r>
    </w:p>
    <w:p w14:paraId="0914DF8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00CEEAC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buttonsParams.addRule(RelativeLayout.ALIGN_PARENT_BOTTOM);</w:t>
      </w:r>
    </w:p>
    <w:p w14:paraId="1D10728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buttonsParams.addRule(RelativeLayout.ALIGN_PARENT_END);</w:t>
      </w:r>
    </w:p>
    <w:p w14:paraId="1B06C0B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buttonsLayout.setLayoutParams(buttonsParams);</w:t>
      </w:r>
    </w:p>
    <w:p w14:paraId="6D1D2F9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13B7D85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ImageButton trailerButton = new ImageButton(this);</w:t>
      </w:r>
    </w:p>
    <w:p w14:paraId="0EF4268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RelativeLayout.LayoutParams trailerParams = new RelativeLayout.LayoutParams(</w:t>
      </w:r>
    </w:p>
    <w:p w14:paraId="4775D79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 xml:space="preserve">width / 6, </w:t>
      </w:r>
    </w:p>
    <w:p w14:paraId="0EDD771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height / 6</w:t>
      </w:r>
    </w:p>
    <w:p w14:paraId="612E1A5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40B4B6B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trailerParams.addRule(RelativeLayout.ALIGN_PARENT_TOP);</w:t>
      </w:r>
    </w:p>
    <w:p w14:paraId="6FD399F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trailerParams.addRule(RelativeLayout.ALIGN_PARENT_END);</w:t>
      </w:r>
    </w:p>
    <w:p w14:paraId="23C7B8F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trailerButton.setLayoutParams(trailerParams);</w:t>
      </w:r>
    </w:p>
    <w:p w14:paraId="400F697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trailerButton.setImageResource(R.drawable.trailer);</w:t>
      </w:r>
    </w:p>
    <w:p w14:paraId="2A4CF71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trailerButton.setScaleType(ImageView.ScaleType.FIT_CENTER);</w:t>
      </w:r>
    </w:p>
    <w:p w14:paraId="65B0A59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trailerButton.setBackground(null);</w:t>
      </w:r>
    </w:p>
    <w:p w14:paraId="44CD897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1C1E89F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final String trailerId = mov.getTrailerId();</w:t>
      </w:r>
    </w:p>
    <w:p w14:paraId="5AA0BC3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trailerButton.setOnClickListener(new View.OnClickListener()</w:t>
      </w:r>
    </w:p>
    <w:p w14:paraId="6361C69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390BD68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@Override</w:t>
      </w:r>
    </w:p>
    <w:p w14:paraId="163122A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public void onClick(View v)</w:t>
      </w:r>
    </w:p>
    <w:p w14:paraId="760B29F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25551B7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if(trailerId.equals("") || trailerId == null)</w:t>
      </w:r>
    </w:p>
    <w:p w14:paraId="4D0C0D2F"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Toast.makeText(getApplicationContext()</w:t>
      </w:r>
      <w:r w:rsidRPr="008D39A2">
        <w:rPr>
          <w:rFonts w:ascii="Courier New" w:hAnsi="Courier New" w:cs="Courier New"/>
          <w:sz w:val="16"/>
          <w:szCs w:val="16"/>
        </w:rPr>
        <w:lastRenderedPageBreak/>
        <w:t>, "TRAILER NOT AVAILABLE!", Toast.LENGTH_SHORT).show();</w:t>
      </w:r>
    </w:p>
    <w:p w14:paraId="62629332"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p>
    <w:p w14:paraId="7AB5DE2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else</w:t>
      </w:r>
    </w:p>
    <w:p w14:paraId="2E19253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15B6545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 intent = new Intent();</w:t>
      </w:r>
    </w:p>
    <w:p w14:paraId="0ECDD2B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intent.putExtra("MovieTrailerId", trailerId);</w:t>
      </w:r>
    </w:p>
    <w:p w14:paraId="091972C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intent.setClass(getApplicationContext(), MovieTrailerView.class);</w:t>
      </w:r>
    </w:p>
    <w:p w14:paraId="3055DE6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startActivity(intent);</w:t>
      </w:r>
    </w:p>
    <w:p w14:paraId="69426E5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348FAD5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06F8A84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0C5BCFC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393F036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relativeLayout.addView(trailerButton);</w:t>
      </w:r>
    </w:p>
    <w:p w14:paraId="41722E6E"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546C0BA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int[] buttonIds = {R.id.icon_button1, R.id.icon_button2, R.id.icon_button3};</w:t>
      </w:r>
    </w:p>
    <w:p w14:paraId="5007C96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final String[] strIds = {"MovieEmbedCode", "MovieURL", "MoviePath"};</w:t>
      </w:r>
    </w:p>
    <w:p w14:paraId="55C6560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final String[] strData = {mov.getMovieEmbedCode(), mov.getMovieURL(), mov.getLocalPath()};</w:t>
      </w:r>
    </w:p>
    <w:p w14:paraId="34DFFE3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final Class&lt;?&gt;[] classes = new Class&lt;?&gt;[] {</w:t>
      </w:r>
    </w:p>
    <w:p w14:paraId="1027BD5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 xml:space="preserve">MovieWebView.class, </w:t>
      </w:r>
    </w:p>
    <w:p w14:paraId="5F96E7FA"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 xml:space="preserve">MovieURLView.class, </w:t>
      </w:r>
    </w:p>
    <w:p w14:paraId="3B4E3EF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MovieLocalView.class</w:t>
      </w:r>
    </w:p>
    <w:p w14:paraId="43D20E60"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6C7E5CC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p>
    <w:p w14:paraId="46B936D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for(int i = 0 ; i &lt; 3 ; i++)</w:t>
      </w:r>
    </w:p>
    <w:p w14:paraId="4A7906E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200ACC5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ImageButton button = findViewById(buttonIds[i]);</w:t>
      </w:r>
    </w:p>
    <w:p w14:paraId="594E328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final String movieStr = strData[i];</w:t>
      </w:r>
    </w:p>
    <w:p w14:paraId="27F5F1E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final int k = i;</w:t>
      </w:r>
    </w:p>
    <w:p w14:paraId="214D60D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button.setOnClickListener(new View.OnClickListener()</w:t>
      </w:r>
    </w:p>
    <w:p w14:paraId="3087F31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6A867A6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@Override</w:t>
      </w:r>
    </w:p>
    <w:p w14:paraId="441367B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public void onClick(View v)</w:t>
      </w:r>
    </w:p>
    <w:p w14:paraId="377F83B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31ECFD51"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if(movieStr.equals("") || movieStr == null)</w:t>
      </w:r>
    </w:p>
    <w:p w14:paraId="6BBECD3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Toast.makeText(getApplicationContext(), "MOVIE NOT AVAILABLE!", Toast.LENGTH_SHORT).show();</w:t>
      </w:r>
    </w:p>
    <w:p w14:paraId="11D47B93"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p>
    <w:p w14:paraId="1F9564C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else</w:t>
      </w:r>
    </w:p>
    <w:p w14:paraId="41483734"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0A7AAAF9"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 intent = new Intent();</w:t>
      </w:r>
    </w:p>
    <w:p w14:paraId="1EFDC735"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intent.putExtra(strIds[k], strData[k]);</w:t>
      </w:r>
    </w:p>
    <w:p w14:paraId="08D0114D"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intent.setClass(getApplicationContext(), classes[k]);</w:t>
      </w:r>
    </w:p>
    <w:p w14:paraId="313470AB"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startActivity(intent);</w:t>
      </w:r>
    </w:p>
    <w:p w14:paraId="43D324B7"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16345D18"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71E428AC"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r>
      <w:r w:rsidRPr="008D39A2">
        <w:rPr>
          <w:rFonts w:ascii="Courier New" w:hAnsi="Courier New" w:cs="Courier New"/>
          <w:sz w:val="16"/>
          <w:szCs w:val="16"/>
        </w:rPr>
        <w:tab/>
        <w:t>});</w:t>
      </w:r>
    </w:p>
    <w:p w14:paraId="58F94F36" w14:textId="77777777" w:rsidR="00F41DAE" w:rsidRPr="008D39A2"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ab/>
      </w:r>
      <w:r w:rsidRPr="008D39A2">
        <w:rPr>
          <w:rFonts w:ascii="Courier New" w:hAnsi="Courier New" w:cs="Courier New"/>
          <w:sz w:val="16"/>
          <w:szCs w:val="16"/>
        </w:rPr>
        <w:tab/>
        <w:t>}</w:t>
      </w:r>
    </w:p>
    <w:p w14:paraId="6F60A6DA" w14:textId="3FF3DDCA" w:rsidR="00EB7B9C" w:rsidRDefault="00F41DAE" w:rsidP="00966EBF">
      <w:pPr>
        <w:spacing w:after="0" w:line="240" w:lineRule="auto"/>
        <w:rPr>
          <w:rFonts w:ascii="Courier New" w:hAnsi="Courier New" w:cs="Courier New"/>
          <w:sz w:val="16"/>
          <w:szCs w:val="16"/>
        </w:rPr>
      </w:pPr>
      <w:r w:rsidRPr="008D39A2">
        <w:rPr>
          <w:rFonts w:ascii="Courier New" w:hAnsi="Courier New" w:cs="Courier New"/>
          <w:sz w:val="16"/>
          <w:szCs w:val="16"/>
        </w:rPr>
        <w:t xml:space="preserve">    }</w:t>
      </w:r>
    </w:p>
    <w:p w14:paraId="51E75246" w14:textId="77777777" w:rsidR="0097117F" w:rsidRDefault="00F41DAE" w:rsidP="00BF789C">
      <w:pPr>
        <w:rPr>
          <w:rFonts w:ascii="Courier New" w:hAnsi="Courier New" w:cs="Courier New"/>
          <w:sz w:val="16"/>
          <w:szCs w:val="16"/>
        </w:rPr>
      </w:pPr>
      <w:r w:rsidRPr="008D39A2">
        <w:rPr>
          <w:rFonts w:ascii="Courier New" w:hAnsi="Courier New" w:cs="Courier New"/>
          <w:sz w:val="16"/>
          <w:szCs w:val="16"/>
        </w:rPr>
        <w:t>}</w:t>
      </w:r>
    </w:p>
    <w:p w14:paraId="7638CA41" w14:textId="77777777" w:rsidR="0097117F" w:rsidRDefault="0097117F" w:rsidP="00B5405A">
      <w:pPr>
        <w:rPr>
          <w:b/>
          <w:sz w:val="72"/>
          <w:szCs w:val="72"/>
        </w:rPr>
        <w:sectPr w:rsidR="0097117F" w:rsidSect="00EB4DEE">
          <w:type w:val="continuous"/>
          <w:pgSz w:w="12240" w:h="15840"/>
          <w:pgMar w:top="1267" w:right="1339" w:bottom="1339" w:left="1339" w:header="720" w:footer="720" w:gutter="0"/>
          <w:cols w:num="2" w:space="720"/>
          <w:titlePg/>
          <w:docGrid w:linePitch="360"/>
        </w:sectPr>
      </w:pPr>
    </w:p>
    <w:p w14:paraId="448970E3" w14:textId="77777777" w:rsidR="0097117F" w:rsidRDefault="0097117F">
      <w:pPr>
        <w:rPr>
          <w:rFonts w:ascii="Courier New" w:hAnsi="Courier New" w:cs="Courier New"/>
          <w:sz w:val="16"/>
          <w:szCs w:val="16"/>
        </w:rPr>
        <w:sectPr w:rsidR="0097117F" w:rsidSect="0097117F">
          <w:type w:val="continuous"/>
          <w:pgSz w:w="12240" w:h="15840"/>
          <w:pgMar w:top="1267" w:right="1339" w:bottom="1339" w:left="1339" w:header="720" w:footer="720" w:gutter="0"/>
          <w:cols w:space="720"/>
          <w:titlePg/>
          <w:docGrid w:linePitch="360"/>
        </w:sectPr>
      </w:pPr>
    </w:p>
    <w:p w14:paraId="241AB58C" w14:textId="7BB40750" w:rsidR="00BF789C" w:rsidRDefault="00BF789C">
      <w:pPr>
        <w:rPr>
          <w:rFonts w:ascii="Courier New" w:hAnsi="Courier New" w:cs="Courier New"/>
          <w:sz w:val="16"/>
          <w:szCs w:val="16"/>
        </w:rPr>
      </w:pPr>
      <w:r>
        <w:rPr>
          <w:rFonts w:ascii="Courier New" w:hAnsi="Courier New" w:cs="Courier New"/>
          <w:sz w:val="16"/>
          <w:szCs w:val="16"/>
        </w:rPr>
        <w:br w:type="page"/>
      </w:r>
    </w:p>
    <w:p w14:paraId="6E1CF7F6" w14:textId="77777777" w:rsidR="00BF789C" w:rsidRDefault="00BF789C" w:rsidP="00B5405A">
      <w:pPr>
        <w:rPr>
          <w:b/>
          <w:sz w:val="72"/>
          <w:szCs w:val="72"/>
        </w:rPr>
        <w:sectPr w:rsidR="00BF789C" w:rsidSect="00EB4DEE">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E210E8" w14:paraId="03B2F4F1"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7A25ED60" w14:textId="7018664B" w:rsidR="00E210E8" w:rsidRPr="00405C4E" w:rsidRDefault="00732B08" w:rsidP="00B5405A">
            <w:pPr>
              <w:jc w:val="left"/>
              <w:rPr>
                <w:sz w:val="72"/>
                <w:szCs w:val="72"/>
              </w:rPr>
            </w:pPr>
            <w:r>
              <w:rPr>
                <w:sz w:val="72"/>
                <w:szCs w:val="72"/>
              </w:rPr>
              <w:lastRenderedPageBreak/>
              <w:t>Runtime</w:t>
            </w:r>
            <w:r w:rsidR="00E210E8">
              <w:rPr>
                <w:sz w:val="72"/>
                <w:szCs w:val="72"/>
              </w:rPr>
              <w:t>.java</w:t>
            </w:r>
          </w:p>
        </w:tc>
        <w:tc>
          <w:tcPr>
            <w:tcW w:w="1930" w:type="dxa"/>
          </w:tcPr>
          <w:p w14:paraId="1C106B4C" w14:textId="77777777" w:rsidR="00E210E8" w:rsidRDefault="00E210E8"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3CF0F9FB" w14:textId="77777777" w:rsidR="00E210E8" w:rsidRDefault="00E210E8"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03296" behindDoc="0" locked="0" layoutInCell="1" allowOverlap="1" wp14:anchorId="4EC58493" wp14:editId="0A7BCFDA">
                  <wp:simplePos x="0" y="0"/>
                  <wp:positionH relativeFrom="column">
                    <wp:posOffset>665480</wp:posOffset>
                  </wp:positionH>
                  <wp:positionV relativeFrom="paragraph">
                    <wp:posOffset>635</wp:posOffset>
                  </wp:positionV>
                  <wp:extent cx="619760" cy="619760"/>
                  <wp:effectExtent l="0" t="0" r="889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36B8477" w14:textId="77777777" w:rsidR="00E210E8" w:rsidRDefault="00E210E8" w:rsidP="00B5405A">
      <w:pPr>
        <w:rPr>
          <w:rFonts w:ascii="Courier New" w:hAnsi="Courier New" w:cs="Courier New"/>
          <w:sz w:val="16"/>
          <w:szCs w:val="16"/>
        </w:rPr>
      </w:pPr>
    </w:p>
    <w:p w14:paraId="3B3DEE42"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package com.app.spectraflix;</w:t>
      </w:r>
    </w:p>
    <w:p w14:paraId="51EA359D" w14:textId="77777777" w:rsidR="0005122E" w:rsidRPr="0005122E" w:rsidRDefault="0005122E" w:rsidP="00A123F3">
      <w:pPr>
        <w:spacing w:after="0" w:line="240" w:lineRule="auto"/>
        <w:rPr>
          <w:rFonts w:ascii="Courier New" w:hAnsi="Courier New" w:cs="Courier New"/>
          <w:sz w:val="16"/>
          <w:szCs w:val="16"/>
        </w:rPr>
      </w:pPr>
    </w:p>
    <w:p w14:paraId="2117A77F"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import java.util.List;</w:t>
      </w:r>
    </w:p>
    <w:p w14:paraId="23817659"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import java.util.LinkedList;</w:t>
      </w:r>
    </w:p>
    <w:p w14:paraId="38A60B8D"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import java.time.LocalDateTime;</w:t>
      </w:r>
    </w:p>
    <w:p w14:paraId="5515E42F"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import java.io.Serializable;</w:t>
      </w:r>
    </w:p>
    <w:p w14:paraId="43DFAF3F"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import java.time.format.DateTimeFormatter;</w:t>
      </w:r>
    </w:p>
    <w:p w14:paraId="7752EB5C" w14:textId="77777777" w:rsidR="0005122E" w:rsidRPr="0005122E" w:rsidRDefault="0005122E" w:rsidP="00A123F3">
      <w:pPr>
        <w:spacing w:after="0" w:line="240" w:lineRule="auto"/>
        <w:rPr>
          <w:rFonts w:ascii="Courier New" w:hAnsi="Courier New" w:cs="Courier New"/>
          <w:sz w:val="16"/>
          <w:szCs w:val="16"/>
        </w:rPr>
      </w:pPr>
    </w:p>
    <w:p w14:paraId="431C22B4"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public class Runtime implements Serializable</w:t>
      </w:r>
    </w:p>
    <w:p w14:paraId="296C3E04"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w:t>
      </w:r>
    </w:p>
    <w:p w14:paraId="3893E523"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private LocalDateTime startDateTime, endDateTime;</w:t>
      </w:r>
    </w:p>
    <w:p w14:paraId="1CCA46B6"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int[][] seats;</w:t>
      </w:r>
    </w:p>
    <w:p w14:paraId="1707632D"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11746B86"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Runtime(String startDateTime, String endDateTime, int[] rowCol)</w:t>
      </w:r>
    </w:p>
    <w:p w14:paraId="3A4DB3AB"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51F2859B"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DateTimeFormatter formatter = DateTimeFormatter.ofPattern("yyyy-MM-dd HH:mm");</w:t>
      </w:r>
    </w:p>
    <w:p w14:paraId="5FFC6705"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this.startDateTime = LocalDateTime.parse(startDateTime, formatter);</w:t>
      </w:r>
    </w:p>
    <w:p w14:paraId="7109113E"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this.endDateTime = LocalDateTime.parse(endDateTime, formatter);</w:t>
      </w:r>
    </w:p>
    <w:p w14:paraId="03E75CFB"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5DE6BA8F"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this.seats = new int[rowCol[0]][rowCol[1]];</w:t>
      </w:r>
    </w:p>
    <w:p w14:paraId="778FF4AF"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for(int i = 0 ; i &lt; rowCol[0] ; i++)</w:t>
      </w:r>
    </w:p>
    <w:p w14:paraId="68AADDA0"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t>for(int j = 0 ; j &lt; rowCol[1] ; j++)</w:t>
      </w:r>
    </w:p>
    <w:p w14:paraId="7E052D4C"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t>this.seats[i][j] = 0;</w:t>
      </w:r>
    </w:p>
    <w:p w14:paraId="27A7A536"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6579D1F8"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0D7910A1"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int[][] getSeats()</w:t>
      </w:r>
    </w:p>
    <w:p w14:paraId="787FBBCA"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57542347"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return this.seats;</w:t>
      </w:r>
    </w:p>
    <w:p w14:paraId="51DA2E0A"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3A2507E8"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39AD13B1"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LocalDateTime getStartDateTime()</w:t>
      </w:r>
    </w:p>
    <w:p w14:paraId="3FD940EC"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0C9C6C7D"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return this.startDateTime;</w:t>
      </w:r>
    </w:p>
    <w:p w14:paraId="67FAA736"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15EDBE7A"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5CB10B76"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LocalDateTime getEndDateTime()</w:t>
      </w:r>
    </w:p>
    <w:p w14:paraId="0F11901A"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2FD1EDF1"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return this.endDateTime;</w:t>
      </w:r>
    </w:p>
    <w:p w14:paraId="23A20EBE"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1B1C60D9"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r>
    </w:p>
    <w:p w14:paraId="2ABC25CC"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boolean bookSeat(int i, int j)</w:t>
      </w:r>
    </w:p>
    <w:p w14:paraId="0F02C919"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78E96A38"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if(this.seats[i][j] == 1)</w:t>
      </w:r>
    </w:p>
    <w:p w14:paraId="2D9CD1A4"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t>return false;</w:t>
      </w:r>
    </w:p>
    <w:p w14:paraId="74235E9C"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this.seats[i][j] = 1;</w:t>
      </w:r>
    </w:p>
    <w:p w14:paraId="0BF1854E"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return true;</w:t>
      </w:r>
    </w:p>
    <w:p w14:paraId="4B93B3EA"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7C69E2C8"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p>
    <w:p w14:paraId="052E1D81"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public boolean cancelSeat(int i, int j)</w:t>
      </w:r>
    </w:p>
    <w:p w14:paraId="552E814E"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742363F3"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if(this.seats[i][j] == 0)</w:t>
      </w:r>
    </w:p>
    <w:p w14:paraId="0CBE6095"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r>
      <w:r w:rsidRPr="0005122E">
        <w:rPr>
          <w:rFonts w:ascii="Courier New" w:hAnsi="Courier New" w:cs="Courier New"/>
          <w:sz w:val="16"/>
          <w:szCs w:val="16"/>
        </w:rPr>
        <w:tab/>
        <w:t>return false;</w:t>
      </w:r>
    </w:p>
    <w:p w14:paraId="7E8BFEFB"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this.seats[i][j] = 0;</w:t>
      </w:r>
    </w:p>
    <w:p w14:paraId="5BC1CEA1"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r>
      <w:r w:rsidRPr="0005122E">
        <w:rPr>
          <w:rFonts w:ascii="Courier New" w:hAnsi="Courier New" w:cs="Courier New"/>
          <w:sz w:val="16"/>
          <w:szCs w:val="16"/>
        </w:rPr>
        <w:tab/>
        <w:t>return true;</w:t>
      </w:r>
    </w:p>
    <w:p w14:paraId="3520E29C" w14:textId="77777777" w:rsidR="0005122E" w:rsidRPr="0005122E"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ab/>
        <w:t>}</w:t>
      </w:r>
    </w:p>
    <w:p w14:paraId="72423011" w14:textId="3BB1249B" w:rsidR="00732B08" w:rsidRDefault="0005122E" w:rsidP="00A123F3">
      <w:pPr>
        <w:spacing w:after="0" w:line="240" w:lineRule="auto"/>
        <w:rPr>
          <w:rFonts w:ascii="Courier New" w:hAnsi="Courier New" w:cs="Courier New"/>
          <w:sz w:val="16"/>
          <w:szCs w:val="16"/>
        </w:rPr>
      </w:pPr>
      <w:r w:rsidRPr="0005122E">
        <w:rPr>
          <w:rFonts w:ascii="Courier New" w:hAnsi="Courier New" w:cs="Courier New"/>
          <w:sz w:val="16"/>
          <w:szCs w:val="16"/>
        </w:rPr>
        <w:t>}</w:t>
      </w:r>
    </w:p>
    <w:p w14:paraId="15D62275" w14:textId="77777777" w:rsidR="00732B08" w:rsidRDefault="00732B08">
      <w:pPr>
        <w:rPr>
          <w:rFonts w:ascii="Courier New" w:hAnsi="Courier New" w:cs="Courier New"/>
          <w:sz w:val="16"/>
          <w:szCs w:val="16"/>
        </w:rPr>
      </w:pPr>
      <w:r>
        <w:rPr>
          <w:rFonts w:ascii="Courier New" w:hAnsi="Courier New" w:cs="Courier New"/>
          <w:sz w:val="16"/>
          <w:szCs w:val="16"/>
        </w:rPr>
        <w:br w:type="page"/>
      </w:r>
    </w:p>
    <w:tbl>
      <w:tblPr>
        <w:tblStyle w:val="ReportTable"/>
        <w:tblW w:w="5433" w:type="pct"/>
        <w:tblLook w:val="04A0" w:firstRow="1" w:lastRow="0" w:firstColumn="1" w:lastColumn="0" w:noHBand="0" w:noVBand="1"/>
        <w:tblCaption w:val="Content table"/>
      </w:tblPr>
      <w:tblGrid>
        <w:gridCol w:w="6083"/>
        <w:gridCol w:w="1930"/>
        <w:gridCol w:w="2377"/>
      </w:tblGrid>
      <w:tr w:rsidR="00BE3DD2" w14:paraId="2F654528"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19837951" w14:textId="64013EDF" w:rsidR="00BE3DD2" w:rsidRPr="00405C4E" w:rsidRDefault="00D834CC" w:rsidP="00B5405A">
            <w:pPr>
              <w:jc w:val="left"/>
              <w:rPr>
                <w:sz w:val="72"/>
                <w:szCs w:val="72"/>
              </w:rPr>
            </w:pPr>
            <w:r>
              <w:rPr>
                <w:sz w:val="72"/>
                <w:szCs w:val="72"/>
              </w:rPr>
              <w:lastRenderedPageBreak/>
              <w:t>SelectSeat</w:t>
            </w:r>
            <w:r w:rsidR="00BE3DD2">
              <w:rPr>
                <w:sz w:val="72"/>
                <w:szCs w:val="72"/>
              </w:rPr>
              <w:t>.java</w:t>
            </w:r>
          </w:p>
        </w:tc>
        <w:tc>
          <w:tcPr>
            <w:tcW w:w="1930" w:type="dxa"/>
          </w:tcPr>
          <w:p w14:paraId="63D1D63D" w14:textId="77777777" w:rsidR="00BE3DD2" w:rsidRDefault="00BE3DD2"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414DCBF" w14:textId="77777777" w:rsidR="00BE3DD2" w:rsidRDefault="00BE3DD2"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05344" behindDoc="0" locked="0" layoutInCell="1" allowOverlap="1" wp14:anchorId="5B1AEB18" wp14:editId="32B9D036">
                  <wp:simplePos x="0" y="0"/>
                  <wp:positionH relativeFrom="column">
                    <wp:posOffset>665480</wp:posOffset>
                  </wp:positionH>
                  <wp:positionV relativeFrom="paragraph">
                    <wp:posOffset>635</wp:posOffset>
                  </wp:positionV>
                  <wp:extent cx="619760" cy="6197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5C72D062" w14:textId="77777777" w:rsidR="0005122E" w:rsidRDefault="0005122E" w:rsidP="00A123F3">
      <w:pPr>
        <w:spacing w:after="0" w:line="240" w:lineRule="auto"/>
        <w:rPr>
          <w:rFonts w:ascii="Courier New" w:hAnsi="Courier New" w:cs="Courier New"/>
          <w:sz w:val="16"/>
          <w:szCs w:val="16"/>
        </w:rPr>
      </w:pPr>
    </w:p>
    <w:p w14:paraId="03CD3EA6" w14:textId="77777777" w:rsidR="00D834CC" w:rsidRDefault="00D834CC" w:rsidP="005A38B9">
      <w:pPr>
        <w:spacing w:after="0" w:line="240" w:lineRule="auto"/>
        <w:rPr>
          <w:rFonts w:ascii="Courier New" w:hAnsi="Courier New" w:cs="Courier New"/>
          <w:sz w:val="16"/>
          <w:szCs w:val="16"/>
        </w:rPr>
        <w:sectPr w:rsidR="00D834CC" w:rsidSect="00BF789C">
          <w:type w:val="continuous"/>
          <w:pgSz w:w="12240" w:h="15840"/>
          <w:pgMar w:top="1267" w:right="1339" w:bottom="1339" w:left="1339" w:header="720" w:footer="720" w:gutter="0"/>
          <w:cols w:space="720"/>
          <w:titlePg/>
          <w:docGrid w:linePitch="360"/>
        </w:sectPr>
      </w:pPr>
    </w:p>
    <w:p w14:paraId="3C96EBD8" w14:textId="4AED11B6"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package com.app.spectraflix;</w:t>
      </w:r>
    </w:p>
    <w:p w14:paraId="04E290DE" w14:textId="77777777" w:rsidR="005A38B9" w:rsidRPr="005A38B9" w:rsidRDefault="005A38B9" w:rsidP="005A38B9">
      <w:pPr>
        <w:spacing w:after="0" w:line="240" w:lineRule="auto"/>
        <w:rPr>
          <w:rFonts w:ascii="Courier New" w:hAnsi="Courier New" w:cs="Courier New"/>
          <w:sz w:val="16"/>
          <w:szCs w:val="16"/>
        </w:rPr>
      </w:pPr>
    </w:p>
    <w:p w14:paraId="02DC4E7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android.app.Activity;</w:t>
      </w:r>
    </w:p>
    <w:p w14:paraId="58BC1A4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android.os.Bundle;</w:t>
      </w:r>
    </w:p>
    <w:p w14:paraId="4349F6B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android.content.Intent;</w:t>
      </w:r>
    </w:p>
    <w:p w14:paraId="078A5C7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android.widget.GridLayout;</w:t>
      </w:r>
    </w:p>
    <w:p w14:paraId="620A0B7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android.view.Gravity;</w:t>
      </w:r>
    </w:p>
    <w:p w14:paraId="36676E1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android.widget.ImageButton;</w:t>
      </w:r>
    </w:p>
    <w:p w14:paraId="38F80EC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java.time.LocalDateTime;</w:t>
      </w:r>
    </w:p>
    <w:p w14:paraId="1F5AA8C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java.time.format.DateTimeFormatter;</w:t>
      </w:r>
    </w:p>
    <w:p w14:paraId="7409A9A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android.widget.LinearLayout;</w:t>
      </w:r>
    </w:p>
    <w:p w14:paraId="31BDE02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android.widget.RelativeLayout;</w:t>
      </w:r>
    </w:p>
    <w:p w14:paraId="5C4C2D0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android.widget.Toast;</w:t>
      </w:r>
    </w:p>
    <w:p w14:paraId="7168339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java.util.List;</w:t>
      </w:r>
    </w:p>
    <w:p w14:paraId="4591189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android.view.View;</w:t>
      </w:r>
    </w:p>
    <w:p w14:paraId="6A68BA0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android.util.DisplayMetrics;</w:t>
      </w:r>
    </w:p>
    <w:p w14:paraId="4EB6B88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android.graphics.Typeface;</w:t>
      </w:r>
    </w:p>
    <w:p w14:paraId="52D2D0A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android.widget.TextView;</w:t>
      </w:r>
    </w:p>
    <w:p w14:paraId="7C9BE29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android.content.Context;</w:t>
      </w:r>
    </w:p>
    <w:p w14:paraId="0351D7F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import android.widget.ImageView;</w:t>
      </w:r>
    </w:p>
    <w:p w14:paraId="75D5D47F" w14:textId="77777777" w:rsidR="005A38B9" w:rsidRPr="005A38B9" w:rsidRDefault="005A38B9" w:rsidP="005A38B9">
      <w:pPr>
        <w:spacing w:after="0" w:line="240" w:lineRule="auto"/>
        <w:rPr>
          <w:rFonts w:ascii="Courier New" w:hAnsi="Courier New" w:cs="Courier New"/>
          <w:sz w:val="16"/>
          <w:szCs w:val="16"/>
        </w:rPr>
      </w:pPr>
    </w:p>
    <w:p w14:paraId="274602D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public class SelectSeat extends Activity</w:t>
      </w:r>
    </w:p>
    <w:p w14:paraId="43E73EC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w:t>
      </w:r>
    </w:p>
    <w:p w14:paraId="1960483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private ImageButton[][] buttonArray;</w:t>
      </w:r>
    </w:p>
    <w:p w14:paraId="1DC00DE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private BookableMovie movie;</w:t>
      </w:r>
    </w:p>
    <w:p w14:paraId="6BE1095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private int movie_index, cinema_index, runtime_index, selected_row = -1, selected_col = -1;</w:t>
      </w:r>
    </w:p>
    <w:p w14:paraId="332F321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private List&lt;BookableMovie&gt; bookableMovies;</w:t>
      </w:r>
    </w:p>
    <w:p w14:paraId="34A1186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p>
    <w:p w14:paraId="23314FC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@Override</w:t>
      </w:r>
    </w:p>
    <w:p w14:paraId="35CD650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protected void onCreate(Bundle savedInstanceState)</w:t>
      </w:r>
    </w:p>
    <w:p w14:paraId="23A95CB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w:t>
      </w:r>
    </w:p>
    <w:p w14:paraId="3356A18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super.onCreate(savedInstanceState);</w:t>
      </w:r>
    </w:p>
    <w:p w14:paraId="1D7FE26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setContentView(R.layout.select_seat);</w:t>
      </w:r>
    </w:p>
    <w:p w14:paraId="4E1E71B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00FE99C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if(getActionBar() != null)</w:t>
      </w:r>
    </w:p>
    <w:p w14:paraId="425E6EF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getActionBar().hide();</w:t>
      </w:r>
    </w:p>
    <w:p w14:paraId="3BD4B7E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6A9EFB1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Typeface customFont = Typeface.createFromAsset(getAssets(), "fonts/nasalization.ttf");</w:t>
      </w:r>
    </w:p>
    <w:p w14:paraId="7014999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6154508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TextView seatTextView = findViewById(R.id.seat_label);</w:t>
      </w:r>
    </w:p>
    <w:p w14:paraId="7AA31B3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seatTextView.setTypeface(customFont);</w:t>
      </w:r>
    </w:p>
    <w:p w14:paraId="5E591A8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1B5C64F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DisplayMetrics displayMetrics = new DisplayMetrics();</w:t>
      </w:r>
    </w:p>
    <w:p w14:paraId="429A5E7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getWindowManager().getDefaultDisplay().getMetrics(displayMetrics);</w:t>
      </w:r>
    </w:p>
    <w:p w14:paraId="3726523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int width = displayMetrics.widthPixels;</w:t>
      </w:r>
    </w:p>
    <w:p w14:paraId="542E070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int height = displayMetrics.heightPixels;</w:t>
      </w:r>
    </w:p>
    <w:p w14:paraId="04CFECE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37C072E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RelativeLayout relativeLayout = findViewById(R.id.RelativeLayout);</w:t>
      </w:r>
    </w:p>
    <w:p w14:paraId="6D059E2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0B901C0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ImageButton backButton = new ImageButton(this);</w:t>
      </w:r>
    </w:p>
    <w:p w14:paraId="328FE95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LinearLayout.LayoutParams backButtonParams = new LinearLayout.LayoutParams(width / 8, height / 12);</w:t>
      </w:r>
    </w:p>
    <w:p w14:paraId="55F6D22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backButtonParams.gravity = Gravity.CENTER;</w:t>
      </w:r>
    </w:p>
    <w:p w14:paraId="78E8A9B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backButton.setLayoutParams(backButtonParams);</w:t>
      </w:r>
    </w:p>
    <w:p w14:paraId="10C4786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backButton.setImageResource(R.drawable.back);</w:t>
      </w:r>
    </w:p>
    <w:p w14:paraId="5C4BB87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backButton.setScaleType(ImageView.ScaleType.FIT_START);</w:t>
      </w:r>
    </w:p>
    <w:p w14:paraId="5FF1B90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backButton.setBackground(null);</w:t>
      </w:r>
    </w:p>
    <w:p w14:paraId="57531F2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backButton.setOnClickListener(new View.OnClickListener()</w:t>
      </w:r>
    </w:p>
    <w:p w14:paraId="2ADFC39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655F1AD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@Override</w:t>
      </w:r>
    </w:p>
    <w:p w14:paraId="0C95CA0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public void onClick(View v)</w:t>
      </w:r>
    </w:p>
    <w:p w14:paraId="697353A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085D8FA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Intent intent = new Intent();</w:t>
      </w:r>
    </w:p>
    <w:p w14:paraId="085CCCE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intent.setClass(getApplicationContext(), activity2.class);</w:t>
      </w:r>
    </w:p>
    <w:p w14:paraId="6B2DFF4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startActivity(intent);</w:t>
      </w:r>
    </w:p>
    <w:p w14:paraId="5EA7319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4F255B5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672F213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161AA67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relativeLayout.addView(backButton);</w:t>
      </w:r>
    </w:p>
    <w:p w14:paraId="1771928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7B100B3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Intent intent = getIntent();</w:t>
      </w:r>
    </w:p>
    <w:p w14:paraId="318ABDE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String[] data = intent.getStringArrayExtra("Data");</w:t>
      </w:r>
    </w:p>
    <w:p w14:paraId="32A3417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movie = (BookableMovie) intent.getSerializableExtra("BookableMovie");</w:t>
      </w:r>
    </w:p>
    <w:p w14:paraId="3C13858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53F6DD0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final DataManager dataManager = (DataManager) getApplication();</w:t>
      </w:r>
    </w:p>
    <w:p w14:paraId="4089D32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bookableMovies = dataManager.getBookableMovies();</w:t>
      </w:r>
    </w:p>
    <w:p w14:paraId="0276137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for(int i = 0 ; i &lt; bookableMovies.size() ; i++)</w:t>
      </w:r>
    </w:p>
    <w:p w14:paraId="06D5EB6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if(bookableMovies.get(i).getMovieName().equals(movie.getMovieName()))</w:t>
      </w:r>
    </w:p>
    <w:p w14:paraId="57B50EE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movie_index = i;</w:t>
      </w:r>
    </w:p>
    <w:p w14:paraId="5809E37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0E682D3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lastRenderedPageBreak/>
        <w:tab/>
      </w:r>
      <w:r w:rsidRPr="005A38B9">
        <w:rPr>
          <w:rFonts w:ascii="Courier New" w:hAnsi="Courier New" w:cs="Courier New"/>
          <w:sz w:val="16"/>
          <w:szCs w:val="16"/>
        </w:rPr>
        <w:tab/>
        <w:t>List&lt;Cinema&gt; cinemas = movie.getCinemas();</w:t>
      </w:r>
    </w:p>
    <w:p w14:paraId="4D9A65E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for(int i = 0 ; i &lt; cinemas.size() ; i++)</w:t>
      </w:r>
    </w:p>
    <w:p w14:paraId="3745069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if(cinemas.get(i).getName().equals(data[3]))</w:t>
      </w:r>
    </w:p>
    <w:p w14:paraId="6E1BCD3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cinema_index = i;</w:t>
      </w:r>
    </w:p>
    <w:p w14:paraId="3B9C8D7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7FEB3FE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List&lt;Runtime&gt; runtimes = movie.cinemas.get(cinema_index).getRuntimes();</w:t>
      </w:r>
    </w:p>
    <w:p w14:paraId="7F006E6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for(int i = 0 ; i &lt; runtimes.size() ; i++)</w:t>
      </w:r>
    </w:p>
    <w:p w14:paraId="4E98DA8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if(runtimes.get(i).getStartDateTime().format(DateTimeFormatter.ofPattern("yyyy-MM-dd HH:mm")).equals(data[4]))</w:t>
      </w:r>
    </w:p>
    <w:p w14:paraId="59038CC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runtime_index = i;</w:t>
      </w:r>
    </w:p>
    <w:p w14:paraId="783BDF0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2BE795E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 linearLayout = findViewById(R.id.linearlayout);</w:t>
      </w:r>
    </w:p>
    <w:p w14:paraId="6E6EF66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int rows = movie.cinemas.get(cinema_index).runtimes.get(runtime_index).seats.length;</w:t>
      </w:r>
    </w:p>
    <w:p w14:paraId="31F03A7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int cols = movie.cinemas.get(cinema_index).runtimes.get(runtime_index).seats[0].length;</w:t>
      </w:r>
    </w:p>
    <w:p w14:paraId="6800C28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003364D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buttonArray = new ImageButton[rows][cols];</w:t>
      </w:r>
    </w:p>
    <w:p w14:paraId="4EB0AE5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6B1C89A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GridLayout gridLayout = new GridLayout(this);</w:t>
      </w:r>
    </w:p>
    <w:p w14:paraId="40D9E2A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gridLayout.setRowCount(rows);</w:t>
      </w:r>
    </w:p>
    <w:p w14:paraId="01D8D47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gridLayout.setColumnCount(cols);</w:t>
      </w:r>
    </w:p>
    <w:p w14:paraId="765AE09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1767167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LinearLayout.LayoutParams gridParams = new LinearLayout.LayoutParams(</w:t>
      </w:r>
    </w:p>
    <w:p w14:paraId="68D6A02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LinearLayout.LayoutParams.WRAP_CONTENT,</w:t>
      </w:r>
    </w:p>
    <w:p w14:paraId="0CCA39A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LinearLayout.LayoutParams.WRAP_CONTENT</w:t>
      </w:r>
    </w:p>
    <w:p w14:paraId="45138F5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1A6DFEB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08D1F96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gridLayout.setLayoutParams(gridParams);</w:t>
      </w:r>
    </w:p>
    <w:p w14:paraId="7A5A3B2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gridLayout.setPadding(20, 20, 20, 20);</w:t>
      </w:r>
    </w:p>
    <w:p w14:paraId="729C840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7983308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for(int row = 0 ; row &lt; rows ; row++)</w:t>
      </w:r>
    </w:p>
    <w:p w14:paraId="38E8A4D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5008E68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for(int col = 0 ; col &lt; cols ; col++)</w:t>
      </w:r>
    </w:p>
    <w:p w14:paraId="0080D71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69C90FA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 imageButton = new ImageButton(this);</w:t>
      </w:r>
    </w:p>
    <w:p w14:paraId="6169981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p>
    <w:p w14:paraId="2AFD62C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if(bookableMovies.get(movie_index).cinemas.get(cinema_index).runtimes.get(runtime_index).seats[row][col] == 0)</w:t>
      </w:r>
    </w:p>
    <w:p w14:paraId="55C4639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imageButton.setImageResource(R.drawable.chair_available);</w:t>
      </w:r>
    </w:p>
    <w:p w14:paraId="6A2E2B4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else</w:t>
      </w:r>
    </w:p>
    <w:p w14:paraId="083FAB0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imageButton.setImageResource(R.drawable.chair_booked);</w:t>
      </w:r>
    </w:p>
    <w:p w14:paraId="0D8FCEC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p>
    <w:p w14:paraId="60FD8A5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LinearLayout.LayoutParams buttonParams = new LinearLayout.LayoutParams(</w:t>
      </w:r>
    </w:p>
    <w:p w14:paraId="79B09C0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width / cols / 2,</w:t>
      </w:r>
    </w:p>
    <w:p w14:paraId="075E4E0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height / rows / 2</w:t>
      </w:r>
    </w:p>
    <w:p w14:paraId="47E5014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376F796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p>
    <w:p w14:paraId="4A91587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imageButton.setLayoutParams(buttonParams);</w:t>
      </w:r>
    </w:p>
    <w:p w14:paraId="44FC4E6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imageButton.setScaleType(ImageView.ScaleType.FIT_CENTER);</w:t>
      </w:r>
    </w:p>
    <w:p w14:paraId="1E57EE6E"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imageButton.setBackground(null);</w:t>
      </w:r>
    </w:p>
    <w:p w14:paraId="2E62A9D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imageButton.setPadding(5, 5, 5, 5);</w:t>
      </w:r>
    </w:p>
    <w:p w14:paraId="1A1B23B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buttonArray[row][col] = imageButton;</w:t>
      </w:r>
    </w:p>
    <w:p w14:paraId="1E36895D" w14:textId="77777777" w:rsidR="005A38B9" w:rsidRPr="005A38B9" w:rsidRDefault="005A38B9" w:rsidP="005A38B9">
      <w:pPr>
        <w:spacing w:after="0" w:line="240" w:lineRule="auto"/>
        <w:rPr>
          <w:rFonts w:ascii="Courier New" w:hAnsi="Courier New" w:cs="Courier New"/>
          <w:sz w:val="16"/>
          <w:szCs w:val="16"/>
        </w:rPr>
      </w:pPr>
    </w:p>
    <w:p w14:paraId="2D4072C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final int currentRow = row;</w:t>
      </w:r>
    </w:p>
    <w:p w14:paraId="1C7F11E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final int currentCol = col;</w:t>
      </w:r>
    </w:p>
    <w:p w14:paraId="51DEC92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imageButton.setOnClickListener(new View.OnClickListener()</w:t>
      </w:r>
    </w:p>
    <w:p w14:paraId="6AD8794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0DB22A0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@Override</w:t>
      </w:r>
    </w:p>
    <w:p w14:paraId="0704460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public void onClick(View v)</w:t>
      </w:r>
    </w:p>
    <w:p w14:paraId="49FE9C4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47BE630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if(bookableMovies.get(movie_index).cinemas.get(cinema_index).runtimes.get(runtime_index).seats[currentRow][currentCol] == 1)</w:t>
      </w:r>
    </w:p>
    <w:p w14:paraId="6DE9DA7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Toast.makeText(SelectSeat.this, "Seat already booked!", Toast.LENGTH_SHORT).show();</w:t>
      </w:r>
    </w:p>
    <w:p w14:paraId="3F6EAF5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else</w:t>
      </w:r>
    </w:p>
    <w:p w14:paraId="1448972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3FDBC67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if(selected_row != -1)</w:t>
      </w:r>
    </w:p>
    <w:p w14:paraId="6D5A143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33C5FF9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buttonArray[selected_row][selected_col].setImageResource(R.drawable.chair_available);</w:t>
      </w:r>
    </w:p>
    <w:p w14:paraId="4DEAD82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bookableMovies.get(movie_index).cinemas.get(cinema_index).runtimes.get(runtime_index).seats[selected_row][selected_col] = 0;</w:t>
      </w:r>
    </w:p>
    <w:p w14:paraId="45737F5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7AE96D1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p>
    <w:p w14:paraId="680B23E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buttonArray[currentRow][currentCol].setImageResource(R.drawable.chair_booked);</w:t>
      </w:r>
    </w:p>
    <w:p w14:paraId="0E6D749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selected_row = currentRow;</w:t>
      </w:r>
    </w:p>
    <w:p w14:paraId="181EA19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lastRenderedPageBreak/>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selected_col = currentCol;</w:t>
      </w:r>
    </w:p>
    <w:p w14:paraId="6A2AFF4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bookableMovies.get(movie_index).cinemas.get(cinema_index).runtimes.get(runtime_index).seats[currentRow][currentCol] = 1;</w:t>
      </w:r>
    </w:p>
    <w:p w14:paraId="0E90B25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60179CFC"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04EE4B6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44CFC925" w14:textId="77777777" w:rsidR="005A38B9" w:rsidRPr="005A38B9" w:rsidRDefault="005A38B9" w:rsidP="005A38B9">
      <w:pPr>
        <w:spacing w:after="0" w:line="240" w:lineRule="auto"/>
        <w:rPr>
          <w:rFonts w:ascii="Courier New" w:hAnsi="Courier New" w:cs="Courier New"/>
          <w:sz w:val="16"/>
          <w:szCs w:val="16"/>
        </w:rPr>
      </w:pPr>
    </w:p>
    <w:p w14:paraId="72646DA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gridLayout.addView(imageButton);</w:t>
      </w:r>
    </w:p>
    <w:p w14:paraId="11CF780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5F3BC48F"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12F0880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309E50F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linearLayout.addView(gridLayout);</w:t>
      </w:r>
    </w:p>
    <w:p w14:paraId="44954CA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2EAA879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ImageButton bookButton = new ImageButton(this);</w:t>
      </w:r>
    </w:p>
    <w:p w14:paraId="5F20C5C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LinearLayout.LayoutParams bookButtonParams = new LinearLayout.LayoutParams(width / 4, height / 6);</w:t>
      </w:r>
    </w:p>
    <w:p w14:paraId="074F80C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bookButtonParams.gravity = Gravity.CENTER;</w:t>
      </w:r>
    </w:p>
    <w:p w14:paraId="100B982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bookButton.setLayoutParams(bookButtonParams);</w:t>
      </w:r>
    </w:p>
    <w:p w14:paraId="27D8C57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bookButton.setImageResource(R.drawable.book_ticket);</w:t>
      </w:r>
    </w:p>
    <w:p w14:paraId="421B5F82"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bookButton.setScaleType(ImageView.ScaleType.FIT_CENTER);</w:t>
      </w:r>
    </w:p>
    <w:p w14:paraId="2F2BE7CD"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bookButton.setBackground(null);</w:t>
      </w:r>
    </w:p>
    <w:p w14:paraId="42687AB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3D379C43"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final String[] data_new = data;</w:t>
      </w:r>
    </w:p>
    <w:p w14:paraId="19728684"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bookButton.setOnClickListener(new View.OnClickListener()</w:t>
      </w:r>
    </w:p>
    <w:p w14:paraId="599F3711"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4C105B1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@Override</w:t>
      </w:r>
    </w:p>
    <w:p w14:paraId="2A83925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public void onClick(View v)</w:t>
      </w:r>
    </w:p>
    <w:p w14:paraId="1491FFA8"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400980A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String[] new_data = {data_new[0], data_new[1], data_new[2], data_new[3], data_new[4], Character.toString((char)(65 + selected_row)) + selected_col};</w:t>
      </w:r>
    </w:p>
    <w:p w14:paraId="4799A8D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p>
    <w:p w14:paraId="6CEE1019"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Intent intent = new Intent();</w:t>
      </w:r>
    </w:p>
    <w:p w14:paraId="03EC7570"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intent.putExtra("Data", new_data);</w:t>
      </w:r>
    </w:p>
    <w:p w14:paraId="216201F6"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intent.setClass(getApplicationContext(), Ticket.class);</w:t>
      </w:r>
    </w:p>
    <w:p w14:paraId="47F1FDA7"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startActivity(intent);</w:t>
      </w:r>
    </w:p>
    <w:p w14:paraId="299CCDD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r w:rsidRPr="005A38B9">
        <w:rPr>
          <w:rFonts w:ascii="Courier New" w:hAnsi="Courier New" w:cs="Courier New"/>
          <w:sz w:val="16"/>
          <w:szCs w:val="16"/>
        </w:rPr>
        <w:tab/>
        <w:t>}</w:t>
      </w:r>
    </w:p>
    <w:p w14:paraId="7F920A65"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w:t>
      </w:r>
    </w:p>
    <w:p w14:paraId="20A5BB9B"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r>
    </w:p>
    <w:p w14:paraId="111AE6F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r>
      <w:r w:rsidRPr="005A38B9">
        <w:rPr>
          <w:rFonts w:ascii="Courier New" w:hAnsi="Courier New" w:cs="Courier New"/>
          <w:sz w:val="16"/>
          <w:szCs w:val="16"/>
        </w:rPr>
        <w:tab/>
        <w:t>linearLayout.addView(bookButton);</w:t>
      </w:r>
    </w:p>
    <w:p w14:paraId="501BCB1A" w14:textId="77777777" w:rsidR="005A38B9" w:rsidRPr="005A38B9" w:rsidRDefault="005A38B9" w:rsidP="005A38B9">
      <w:pPr>
        <w:spacing w:after="0" w:line="240" w:lineRule="auto"/>
        <w:rPr>
          <w:rFonts w:ascii="Courier New" w:hAnsi="Courier New" w:cs="Courier New"/>
          <w:sz w:val="16"/>
          <w:szCs w:val="16"/>
        </w:rPr>
      </w:pPr>
      <w:r w:rsidRPr="005A38B9">
        <w:rPr>
          <w:rFonts w:ascii="Courier New" w:hAnsi="Courier New" w:cs="Courier New"/>
          <w:sz w:val="16"/>
          <w:szCs w:val="16"/>
        </w:rPr>
        <w:tab/>
        <w:t>}</w:t>
      </w:r>
    </w:p>
    <w:p w14:paraId="35BC3A84" w14:textId="77777777" w:rsidR="004555B4" w:rsidRPr="008D39A2" w:rsidRDefault="005A38B9" w:rsidP="00A123F3">
      <w:pPr>
        <w:spacing w:after="0" w:line="240" w:lineRule="auto"/>
        <w:rPr>
          <w:rFonts w:ascii="Courier New" w:hAnsi="Courier New" w:cs="Courier New"/>
          <w:sz w:val="16"/>
          <w:szCs w:val="16"/>
        </w:rPr>
      </w:pPr>
      <w:r w:rsidRPr="005A38B9">
        <w:rPr>
          <w:rFonts w:ascii="Courier New" w:hAnsi="Courier New" w:cs="Courier New"/>
          <w:sz w:val="16"/>
          <w:szCs w:val="16"/>
        </w:rPr>
        <w:t>}</w:t>
      </w:r>
    </w:p>
    <w:p w14:paraId="257BA758" w14:textId="77777777" w:rsidR="00B7376B" w:rsidRDefault="00B7376B" w:rsidP="00B5405A">
      <w:pPr>
        <w:rPr>
          <w:b/>
          <w:sz w:val="72"/>
          <w:szCs w:val="72"/>
        </w:rPr>
        <w:sectPr w:rsidR="00B7376B" w:rsidSect="00D834CC">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4555B4" w14:paraId="12A8AED8"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111DAB07" w14:textId="51B8D109" w:rsidR="004555B4" w:rsidRPr="00405C4E" w:rsidRDefault="00D42066" w:rsidP="00B5405A">
            <w:pPr>
              <w:jc w:val="left"/>
              <w:rPr>
                <w:sz w:val="72"/>
                <w:szCs w:val="72"/>
              </w:rPr>
            </w:pPr>
            <w:r>
              <w:rPr>
                <w:sz w:val="72"/>
                <w:szCs w:val="72"/>
              </w:rPr>
              <w:t>Ticket</w:t>
            </w:r>
            <w:r w:rsidR="004555B4">
              <w:rPr>
                <w:sz w:val="72"/>
                <w:szCs w:val="72"/>
              </w:rPr>
              <w:t>.java</w:t>
            </w:r>
          </w:p>
        </w:tc>
        <w:tc>
          <w:tcPr>
            <w:tcW w:w="1930" w:type="dxa"/>
          </w:tcPr>
          <w:p w14:paraId="3A36F38D" w14:textId="77777777" w:rsidR="004555B4" w:rsidRDefault="004555B4"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692A310D" w14:textId="77777777" w:rsidR="004555B4" w:rsidRDefault="004555B4"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07392" behindDoc="0" locked="0" layoutInCell="1" allowOverlap="1" wp14:anchorId="6C485641" wp14:editId="2E21E7E3">
                  <wp:simplePos x="0" y="0"/>
                  <wp:positionH relativeFrom="column">
                    <wp:posOffset>665480</wp:posOffset>
                  </wp:positionH>
                  <wp:positionV relativeFrom="paragraph">
                    <wp:posOffset>635</wp:posOffset>
                  </wp:positionV>
                  <wp:extent cx="619760" cy="619760"/>
                  <wp:effectExtent l="0" t="0" r="889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1D85D96" w14:textId="77777777" w:rsidR="00B7376B" w:rsidRDefault="00B7376B" w:rsidP="00A123F3">
      <w:pPr>
        <w:spacing w:after="0" w:line="240" w:lineRule="auto"/>
        <w:rPr>
          <w:rFonts w:ascii="Courier New" w:hAnsi="Courier New" w:cs="Courier New"/>
          <w:sz w:val="16"/>
          <w:szCs w:val="16"/>
        </w:rPr>
        <w:sectPr w:rsidR="00B7376B" w:rsidSect="00B7376B">
          <w:type w:val="continuous"/>
          <w:pgSz w:w="12240" w:h="15840"/>
          <w:pgMar w:top="1267" w:right="1339" w:bottom="1339" w:left="1339" w:header="720" w:footer="720" w:gutter="0"/>
          <w:cols w:space="720"/>
          <w:titlePg/>
          <w:docGrid w:linePitch="360"/>
        </w:sectPr>
      </w:pPr>
    </w:p>
    <w:p w14:paraId="61957733"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package com.app.spectraflix;</w:t>
      </w:r>
    </w:p>
    <w:p w14:paraId="3E0AD4A4" w14:textId="77777777" w:rsidR="00BB191B" w:rsidRPr="00BB191B" w:rsidRDefault="00BB191B" w:rsidP="00BB191B">
      <w:pPr>
        <w:spacing w:after="0" w:line="240" w:lineRule="auto"/>
        <w:rPr>
          <w:rFonts w:ascii="Courier New" w:hAnsi="Courier New" w:cs="Courier New"/>
          <w:sz w:val="16"/>
          <w:szCs w:val="16"/>
        </w:rPr>
      </w:pPr>
    </w:p>
    <w:p w14:paraId="408C6DBF"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import android.app.Activity;</w:t>
      </w:r>
    </w:p>
    <w:p w14:paraId="665B0DE1"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import android.os.Bundle;</w:t>
      </w:r>
    </w:p>
    <w:p w14:paraId="4E30543E"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import android.content.Intent;</w:t>
      </w:r>
    </w:p>
    <w:p w14:paraId="2F1CB0C1"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import android.widget.TextView;</w:t>
      </w:r>
    </w:p>
    <w:p w14:paraId="7AB5BAF8" w14:textId="77777777" w:rsidR="00BB191B" w:rsidRPr="00BB191B" w:rsidRDefault="00BB191B" w:rsidP="00BB191B">
      <w:pPr>
        <w:spacing w:after="0" w:line="240" w:lineRule="auto"/>
        <w:rPr>
          <w:rFonts w:ascii="Courier New" w:hAnsi="Courier New" w:cs="Courier New"/>
          <w:sz w:val="16"/>
          <w:szCs w:val="16"/>
        </w:rPr>
      </w:pPr>
    </w:p>
    <w:p w14:paraId="28D2BAA6"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public class Ticket extends Activity</w:t>
      </w:r>
    </w:p>
    <w:p w14:paraId="374F4434"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w:t>
      </w:r>
    </w:p>
    <w:p w14:paraId="76F846D2"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t>@Override</w:t>
      </w:r>
    </w:p>
    <w:p w14:paraId="2DC1CE84"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t>protected void onCreate(Bundle savedInstanceState)</w:t>
      </w:r>
    </w:p>
    <w:p w14:paraId="7F1C6AE7"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t>{</w:t>
      </w:r>
    </w:p>
    <w:p w14:paraId="003E0EAB"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super.onCreate(savedInstanceState);</w:t>
      </w:r>
    </w:p>
    <w:p w14:paraId="67C55537"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setContentView(R.layout.ticket);</w:t>
      </w:r>
    </w:p>
    <w:p w14:paraId="1863076F"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r>
    </w:p>
    <w:p w14:paraId="2A20F721"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if (getActionBar() != null)</w:t>
      </w:r>
    </w:p>
    <w:p w14:paraId="4DB5839B"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r>
      <w:r w:rsidRPr="00BB191B">
        <w:rPr>
          <w:rFonts w:ascii="Courier New" w:hAnsi="Courier New" w:cs="Courier New"/>
          <w:sz w:val="16"/>
          <w:szCs w:val="16"/>
        </w:rPr>
        <w:tab/>
        <w:t>getActionBar().hide();</w:t>
      </w:r>
    </w:p>
    <w:p w14:paraId="4786AA40"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r>
    </w:p>
    <w:p w14:paraId="143E2408"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Intent intent = getIntent();</w:t>
      </w:r>
    </w:p>
    <w:p w14:paraId="2EF90506"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String[] data = intent.getStringArrayExtra("Data");</w:t>
      </w:r>
    </w:p>
    <w:p w14:paraId="224280E9"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r>
    </w:p>
    <w:p w14:paraId="6C583A4A"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String text = "Name : " + data[0] + "\nPhone No. : " + data[1] + "\nEmail Address : " + data[2] + "\nCinema : " + data[3] + "\nRuntime : " + data[4] + "\nSeat : " + data[5] + "\n\nPLEASE TAKE A SCREENSHOT OF THIS PAGE";</w:t>
      </w:r>
    </w:p>
    <w:p w14:paraId="0FC12C4F"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TextView textView = findViewById(R.id.ticket_details);</w:t>
      </w:r>
    </w:p>
    <w:p w14:paraId="00CD9D42"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r>
      <w:r w:rsidRPr="00BB191B">
        <w:rPr>
          <w:rFonts w:ascii="Courier New" w:hAnsi="Courier New" w:cs="Courier New"/>
          <w:sz w:val="16"/>
          <w:szCs w:val="16"/>
        </w:rPr>
        <w:tab/>
        <w:t>textView.setText(text);</w:t>
      </w:r>
    </w:p>
    <w:p w14:paraId="6B16962F" w14:textId="77777777" w:rsidR="00BB191B" w:rsidRPr="00BB191B" w:rsidRDefault="00BB191B" w:rsidP="00BB191B">
      <w:pPr>
        <w:spacing w:after="0" w:line="240" w:lineRule="auto"/>
        <w:rPr>
          <w:rFonts w:ascii="Courier New" w:hAnsi="Courier New" w:cs="Courier New"/>
          <w:sz w:val="16"/>
          <w:szCs w:val="16"/>
        </w:rPr>
      </w:pPr>
      <w:r w:rsidRPr="00BB191B">
        <w:rPr>
          <w:rFonts w:ascii="Courier New" w:hAnsi="Courier New" w:cs="Courier New"/>
          <w:sz w:val="16"/>
          <w:szCs w:val="16"/>
        </w:rPr>
        <w:tab/>
        <w:t>}</w:t>
      </w:r>
    </w:p>
    <w:p w14:paraId="4F2ED349" w14:textId="023AEF9E" w:rsidR="0019681D" w:rsidRDefault="00BB191B" w:rsidP="00A123F3">
      <w:pPr>
        <w:spacing w:after="0" w:line="240" w:lineRule="auto"/>
        <w:rPr>
          <w:rFonts w:ascii="Courier New" w:hAnsi="Courier New" w:cs="Courier New"/>
          <w:sz w:val="16"/>
          <w:szCs w:val="16"/>
        </w:rPr>
      </w:pPr>
      <w:r w:rsidRPr="00BB191B">
        <w:rPr>
          <w:rFonts w:ascii="Courier New" w:hAnsi="Courier New" w:cs="Courier New"/>
          <w:sz w:val="16"/>
          <w:szCs w:val="16"/>
        </w:rPr>
        <w:t>}</w:t>
      </w:r>
    </w:p>
    <w:p w14:paraId="2A073F0A" w14:textId="77777777" w:rsidR="0019681D" w:rsidRDefault="0019681D">
      <w:pPr>
        <w:rPr>
          <w:rFonts w:ascii="Courier New" w:hAnsi="Courier New" w:cs="Courier New"/>
          <w:sz w:val="16"/>
          <w:szCs w:val="16"/>
        </w:rPr>
      </w:pPr>
      <w:r>
        <w:rPr>
          <w:rFonts w:ascii="Courier New" w:hAnsi="Courier New" w:cs="Courier New"/>
          <w:sz w:val="16"/>
          <w:szCs w:val="16"/>
        </w:rPr>
        <w:br w:type="page"/>
      </w:r>
    </w:p>
    <w:p w14:paraId="2FBADFCE" w14:textId="77777777" w:rsidR="0019681D" w:rsidRDefault="0019681D" w:rsidP="00B5405A">
      <w:pPr>
        <w:rPr>
          <w:b/>
          <w:sz w:val="72"/>
          <w:szCs w:val="72"/>
        </w:rPr>
        <w:sectPr w:rsidR="0019681D" w:rsidSect="00D834CC">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19681D" w14:paraId="23AEC707"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DEC42A4" w14:textId="5BC355AC" w:rsidR="0019681D" w:rsidRPr="00405C4E" w:rsidRDefault="00B339EA" w:rsidP="00B5405A">
            <w:pPr>
              <w:jc w:val="left"/>
              <w:rPr>
                <w:sz w:val="72"/>
                <w:szCs w:val="72"/>
              </w:rPr>
            </w:pPr>
            <w:r>
              <w:rPr>
                <w:sz w:val="72"/>
                <w:szCs w:val="72"/>
              </w:rPr>
              <w:lastRenderedPageBreak/>
              <w:t>activity2</w:t>
            </w:r>
            <w:r w:rsidR="0019681D">
              <w:rPr>
                <w:sz w:val="72"/>
                <w:szCs w:val="72"/>
              </w:rPr>
              <w:t>.java</w:t>
            </w:r>
          </w:p>
        </w:tc>
        <w:tc>
          <w:tcPr>
            <w:tcW w:w="1930" w:type="dxa"/>
          </w:tcPr>
          <w:p w14:paraId="4BC568B1" w14:textId="77777777" w:rsidR="0019681D" w:rsidRDefault="0019681D"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6F4E2358" w14:textId="77777777" w:rsidR="0019681D" w:rsidRDefault="0019681D"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09440" behindDoc="0" locked="0" layoutInCell="1" allowOverlap="1" wp14:anchorId="03162C4A" wp14:editId="04ADD712">
                  <wp:simplePos x="0" y="0"/>
                  <wp:positionH relativeFrom="column">
                    <wp:posOffset>665480</wp:posOffset>
                  </wp:positionH>
                  <wp:positionV relativeFrom="paragraph">
                    <wp:posOffset>635</wp:posOffset>
                  </wp:positionV>
                  <wp:extent cx="619760" cy="619760"/>
                  <wp:effectExtent l="0" t="0" r="889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5FB26FEB" w14:textId="77777777" w:rsidR="0019681D" w:rsidRDefault="0019681D" w:rsidP="00A123F3">
      <w:pPr>
        <w:spacing w:after="0" w:line="240" w:lineRule="auto"/>
        <w:rPr>
          <w:rFonts w:ascii="Courier New" w:hAnsi="Courier New" w:cs="Courier New"/>
          <w:sz w:val="16"/>
          <w:szCs w:val="16"/>
        </w:rPr>
        <w:sectPr w:rsidR="0019681D" w:rsidSect="0019681D">
          <w:type w:val="continuous"/>
          <w:pgSz w:w="12240" w:h="15840"/>
          <w:pgMar w:top="1267" w:right="1339" w:bottom="1339" w:left="1339" w:header="720" w:footer="720" w:gutter="0"/>
          <w:cols w:space="720"/>
          <w:titlePg/>
          <w:docGrid w:linePitch="360"/>
        </w:sectPr>
      </w:pPr>
    </w:p>
    <w:p w14:paraId="1B87DEA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package com.app.spectraflix;</w:t>
      </w:r>
    </w:p>
    <w:p w14:paraId="46746D73" w14:textId="77777777" w:rsidR="008603F0" w:rsidRPr="008603F0" w:rsidRDefault="008603F0" w:rsidP="008603F0">
      <w:pPr>
        <w:spacing w:after="0" w:line="240" w:lineRule="auto"/>
        <w:rPr>
          <w:rFonts w:ascii="Courier New" w:hAnsi="Courier New" w:cs="Courier New"/>
          <w:sz w:val="16"/>
          <w:szCs w:val="16"/>
        </w:rPr>
      </w:pPr>
    </w:p>
    <w:p w14:paraId="7B97BFF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android.app.Activity;</w:t>
      </w:r>
    </w:p>
    <w:p w14:paraId="07AD9712"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android.os.Bundle;</w:t>
      </w:r>
    </w:p>
    <w:p w14:paraId="298943B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android.content.Intent;</w:t>
      </w:r>
    </w:p>
    <w:p w14:paraId="11F7837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android.view.View;</w:t>
      </w:r>
    </w:p>
    <w:p w14:paraId="5F7B711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android.widget.ImageButton;</w:t>
      </w:r>
    </w:p>
    <w:p w14:paraId="1DADE7F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android.widget.ImageView;</w:t>
      </w:r>
    </w:p>
    <w:p w14:paraId="33A9484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android.graphics.drawable.ColorDrawable;</w:t>
      </w:r>
    </w:p>
    <w:p w14:paraId="00457E5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android.widget.LinearLayout;</w:t>
      </w:r>
    </w:p>
    <w:p w14:paraId="050CA733"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android.view.Gravity;</w:t>
      </w:r>
    </w:p>
    <w:p w14:paraId="51770FF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android.util.DisplayMetrics;</w:t>
      </w:r>
    </w:p>
    <w:p w14:paraId="5FAC670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android.graphics.Color;</w:t>
      </w:r>
    </w:p>
    <w:p w14:paraId="73F991F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android.app.ActionBar;</w:t>
      </w:r>
    </w:p>
    <w:p w14:paraId="4861BEC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java.util.List;</w:t>
      </w:r>
    </w:p>
    <w:p w14:paraId="68E15A92"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android.graphics.Bitmap;</w:t>
      </w:r>
    </w:p>
    <w:p w14:paraId="285C714D"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android.graphics.BitmapFactory;</w:t>
      </w:r>
    </w:p>
    <w:p w14:paraId="7D735DC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android.net.Uri;</w:t>
      </w:r>
    </w:p>
    <w:p w14:paraId="4DE18E1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import java.io.File;</w:t>
      </w:r>
    </w:p>
    <w:p w14:paraId="61149FF5" w14:textId="77777777" w:rsidR="008603F0" w:rsidRPr="008603F0" w:rsidRDefault="008603F0" w:rsidP="008603F0">
      <w:pPr>
        <w:spacing w:after="0" w:line="240" w:lineRule="auto"/>
        <w:rPr>
          <w:rFonts w:ascii="Courier New" w:hAnsi="Courier New" w:cs="Courier New"/>
          <w:sz w:val="16"/>
          <w:szCs w:val="16"/>
        </w:rPr>
      </w:pPr>
    </w:p>
    <w:p w14:paraId="6F495C2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public class activity2 extends Activity </w:t>
      </w:r>
    </w:p>
    <w:p w14:paraId="6C6168C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w:t>
      </w:r>
    </w:p>
    <w:p w14:paraId="6FFDC36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@Override</w:t>
      </w:r>
    </w:p>
    <w:p w14:paraId="753E454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protected void onCreate(Bundle savedInstanceState)</w:t>
      </w:r>
    </w:p>
    <w:p w14:paraId="70F455D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w:t>
      </w:r>
    </w:p>
    <w:p w14:paraId="688DD0A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super.onCreate(savedInstanceState);</w:t>
      </w:r>
    </w:p>
    <w:p w14:paraId="23897AE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setContentView(R.layout.activity2);</w:t>
      </w:r>
    </w:p>
    <w:p w14:paraId="6C3C64D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w:t>
      </w:r>
    </w:p>
    <w:p w14:paraId="63F4F75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ActionBar actionBar = getActionBar();</w:t>
      </w:r>
    </w:p>
    <w:p w14:paraId="47C2058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w:t>
      </w:r>
    </w:p>
    <w:p w14:paraId="795B9B2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if(actionBar != null)</w:t>
      </w:r>
    </w:p>
    <w:p w14:paraId="4A5B47E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actionBar.setBackgroundDrawable(new ColorDrawable(Color.parseColor("#ACD5C2")));</w:t>
      </w:r>
    </w:p>
    <w:p w14:paraId="2AE37AE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73EF036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 button1 = findViewById(R.id.icon_button1);</w:t>
      </w:r>
    </w:p>
    <w:p w14:paraId="336165B3"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button1.setOnClickListener(new View.OnClickListener()</w:t>
      </w:r>
    </w:p>
    <w:p w14:paraId="3A87463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729C882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@Override</w:t>
      </w:r>
    </w:p>
    <w:p w14:paraId="7A2170B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public void onClick(View v)</w:t>
      </w:r>
    </w:p>
    <w:p w14:paraId="6FEE80E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2BD54A4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 intent = new Intent();</w:t>
      </w:r>
    </w:p>
    <w:p w14:paraId="308F96EE"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intent.setClass(getApplicationContext(), MainActivity.class);</w:t>
      </w:r>
    </w:p>
    <w:p w14:paraId="0F9DFC16"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startActivity(intent);</w:t>
      </w:r>
    </w:p>
    <w:p w14:paraId="3ADC806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overridePendingTransition(0, 0);</w:t>
      </w:r>
    </w:p>
    <w:p w14:paraId="3835DF6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05C86E4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753B56EE"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0082F10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 button3 = findViewById(R.id.icon_button3);</w:t>
      </w:r>
    </w:p>
    <w:p w14:paraId="3A66850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button3.setOnClickListener(new View.OnClickListener()</w:t>
      </w:r>
    </w:p>
    <w:p w14:paraId="0A09EFF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3A4822F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@Override</w:t>
      </w:r>
    </w:p>
    <w:p w14:paraId="7C72FD3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public void onClick(View v)</w:t>
      </w:r>
    </w:p>
    <w:p w14:paraId="6269988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080E241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 intent = new Intent();</w:t>
      </w:r>
    </w:p>
    <w:p w14:paraId="218AD85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intent.setClass(getApplicationContext(), activity3.class);</w:t>
      </w:r>
    </w:p>
    <w:p w14:paraId="669ABA4D"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startActivity(intent);</w:t>
      </w:r>
    </w:p>
    <w:p w14:paraId="58EA125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overridePendingTransition(0, 0);</w:t>
      </w:r>
    </w:p>
    <w:p w14:paraId="26CF2CF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74FCB58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1DCCE5E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589D352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DataManager dataManager = (DataManager) getApplication();</w:t>
      </w:r>
    </w:p>
    <w:p w14:paraId="220DB9C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List&lt;BookableMovie&gt; bookableMovies = dataManager.getBookableMovies();</w:t>
      </w:r>
    </w:p>
    <w:p w14:paraId="039D6E4D"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499D336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DisplayMetrics displayMetrics = new DisplayMetrics();</w:t>
      </w:r>
    </w:p>
    <w:p w14:paraId="2EC8B49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getWindowManager().getDefaultDisplay().getMetrics(displayMetrics);</w:t>
      </w:r>
    </w:p>
    <w:p w14:paraId="64C46F46"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int height = displayMetrics.heightPixels;</w:t>
      </w:r>
    </w:p>
    <w:p w14:paraId="5EEDC4A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629DBD3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for(BookableMovie movie : bookableMovies)</w:t>
      </w:r>
    </w:p>
    <w:p w14:paraId="5870C79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addBookableMovie(movie, height);</w:t>
      </w:r>
    </w:p>
    <w:p w14:paraId="79A4BE52"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w:t>
      </w:r>
    </w:p>
    <w:p w14:paraId="402635E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w:t>
      </w:r>
    </w:p>
    <w:p w14:paraId="14EF420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 xml:space="preserve">    public void addBookableMovie(BookableMovie movie, int height)</w:t>
      </w:r>
    </w:p>
    <w:p w14:paraId="39C4CF3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t>{</w:t>
      </w:r>
    </w:p>
    <w:p w14:paraId="4E4E9EE3"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LinearLayout parentLayout = findViewById(R.id.ImageLinearLayout);</w:t>
      </w:r>
    </w:p>
    <w:p w14:paraId="39325AD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5BD46F1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 imageButton = new ImageButton(this);</w:t>
      </w:r>
    </w:p>
    <w:p w14:paraId="7FB6453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LinearLayout.LayoutParams buttonParams = new LinearLayout.LayoutParams(</w:t>
      </w:r>
    </w:p>
    <w:p w14:paraId="0E89CE2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 xml:space="preserve">LinearLayout.LayoutParams.MATCH_PARENT, </w:t>
      </w:r>
    </w:p>
    <w:p w14:paraId="57B6AE85"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height / 3</w:t>
      </w:r>
    </w:p>
    <w:p w14:paraId="165203EE"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636D6C3E"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buttonParams.gravity = Gravity.CENTER;</w:t>
      </w:r>
    </w:p>
    <w:p w14:paraId="77DE7BD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imageButton.setLayoutParams(buttonParams);</w:t>
      </w:r>
    </w:p>
    <w:p w14:paraId="2D4291F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6DE7ACD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lastRenderedPageBreak/>
        <w:tab/>
      </w:r>
      <w:r w:rsidRPr="008603F0">
        <w:rPr>
          <w:rFonts w:ascii="Courier New" w:hAnsi="Courier New" w:cs="Courier New"/>
          <w:sz w:val="16"/>
          <w:szCs w:val="16"/>
        </w:rPr>
        <w:tab/>
        <w:t>if(movie.getResMovieTitlePath() == -1)</w:t>
      </w:r>
    </w:p>
    <w:p w14:paraId="6BDE9FB3"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56A18FE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try</w:t>
      </w:r>
    </w:p>
    <w:p w14:paraId="0F1BB20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348A314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File file = new File(movie.getMovieTitlePath());</w:t>
      </w:r>
    </w:p>
    <w:p w14:paraId="34905B9D"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Uri imageUri = Uri.fromFile(file);</w:t>
      </w:r>
    </w:p>
    <w:p w14:paraId="21175713"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Bitmap bitmap = BitmapFactory.decodeStream(getContentResolver().openInputStream(imageUri));</w:t>
      </w:r>
    </w:p>
    <w:p w14:paraId="177440DB"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imageButton.setImageBitmap(bitmap);</w:t>
      </w:r>
    </w:p>
    <w:p w14:paraId="61E8D9F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3CFDB7D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p>
    <w:p w14:paraId="6C834D6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catch(Exception e)</w:t>
      </w:r>
    </w:p>
    <w:p w14:paraId="043E855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6D8E821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0F20C51C"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77366B4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else</w:t>
      </w:r>
    </w:p>
    <w:p w14:paraId="7DBDA3A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imageButton.setImageResource(movie.getResMovieTitlePath());</w:t>
      </w:r>
    </w:p>
    <w:p w14:paraId="6F3B63F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54775DD6"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imageButton.setScaleType(ImageView.ScaleType.FIT_CENTER);</w:t>
      </w:r>
    </w:p>
    <w:p w14:paraId="0257C9DD"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imageButton.setBackground(null);</w:t>
      </w:r>
    </w:p>
    <w:p w14:paraId="7CE7E512"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674BCFD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final BookableMovie mov_final = movie;</w:t>
      </w:r>
    </w:p>
    <w:p w14:paraId="62703B19"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imageButton.setOnClickListener(new View.OnClickListener()</w:t>
      </w:r>
    </w:p>
    <w:p w14:paraId="0698147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1354C4D0"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@Override</w:t>
      </w:r>
    </w:p>
    <w:p w14:paraId="360F14E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public void onClick(View v)</w:t>
      </w:r>
    </w:p>
    <w:p w14:paraId="7BA2151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140F38FF"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 intent = new Intent();</w:t>
      </w:r>
    </w:p>
    <w:p w14:paraId="270A400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intent.putExtra("BookableMovie", mov_final);</w:t>
      </w:r>
    </w:p>
    <w:p w14:paraId="4F46A7D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intent.setClass(getApplicationContext(), EnterDetails.class);</w:t>
      </w:r>
    </w:p>
    <w:p w14:paraId="64A149B4"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startActivity(intent);</w:t>
      </w:r>
    </w:p>
    <w:p w14:paraId="1A95687E"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r w:rsidRPr="008603F0">
        <w:rPr>
          <w:rFonts w:ascii="Courier New" w:hAnsi="Courier New" w:cs="Courier New"/>
          <w:sz w:val="16"/>
          <w:szCs w:val="16"/>
        </w:rPr>
        <w:tab/>
        <w:t>}</w:t>
      </w:r>
    </w:p>
    <w:p w14:paraId="70D6650A"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w:t>
      </w:r>
    </w:p>
    <w:p w14:paraId="6BEF2478"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r>
    </w:p>
    <w:p w14:paraId="505708E7"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r>
      <w:r w:rsidRPr="008603F0">
        <w:rPr>
          <w:rFonts w:ascii="Courier New" w:hAnsi="Courier New" w:cs="Courier New"/>
          <w:sz w:val="16"/>
          <w:szCs w:val="16"/>
        </w:rPr>
        <w:tab/>
        <w:t>parentLayout.addView(imageButton);</w:t>
      </w:r>
    </w:p>
    <w:p w14:paraId="35FD62C1" w14:textId="77777777" w:rsidR="008603F0" w:rsidRPr="008603F0" w:rsidRDefault="008603F0" w:rsidP="008603F0">
      <w:pPr>
        <w:spacing w:after="0" w:line="240" w:lineRule="auto"/>
        <w:rPr>
          <w:rFonts w:ascii="Courier New" w:hAnsi="Courier New" w:cs="Courier New"/>
          <w:sz w:val="16"/>
          <w:szCs w:val="16"/>
        </w:rPr>
      </w:pPr>
      <w:r w:rsidRPr="008603F0">
        <w:rPr>
          <w:rFonts w:ascii="Courier New" w:hAnsi="Courier New" w:cs="Courier New"/>
          <w:sz w:val="16"/>
          <w:szCs w:val="16"/>
        </w:rPr>
        <w:tab/>
        <w:t>}</w:t>
      </w:r>
    </w:p>
    <w:p w14:paraId="3286821F" w14:textId="77777777" w:rsidR="009E0EFC" w:rsidRPr="008D39A2" w:rsidRDefault="008603F0" w:rsidP="00A123F3">
      <w:pPr>
        <w:spacing w:after="0" w:line="240" w:lineRule="auto"/>
        <w:rPr>
          <w:rFonts w:ascii="Courier New" w:hAnsi="Courier New" w:cs="Courier New"/>
          <w:sz w:val="16"/>
          <w:szCs w:val="16"/>
        </w:rPr>
      </w:pPr>
      <w:r w:rsidRPr="008603F0">
        <w:rPr>
          <w:rFonts w:ascii="Courier New" w:hAnsi="Courier New" w:cs="Courier New"/>
          <w:sz w:val="16"/>
          <w:szCs w:val="16"/>
        </w:rPr>
        <w:t>}</w:t>
      </w:r>
    </w:p>
    <w:p w14:paraId="404962E5" w14:textId="77777777" w:rsidR="009E0EFC" w:rsidRDefault="009E0EFC" w:rsidP="00B5405A">
      <w:pPr>
        <w:rPr>
          <w:b/>
          <w:sz w:val="72"/>
          <w:szCs w:val="72"/>
        </w:rPr>
        <w:sectPr w:rsidR="009E0EFC" w:rsidSect="00D834CC">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9E0EFC" w14:paraId="60D84D59"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D3AAEE8" w14:textId="2DDE90DA" w:rsidR="009E0EFC" w:rsidRPr="00405C4E" w:rsidRDefault="00842E8F" w:rsidP="00B5405A">
            <w:pPr>
              <w:jc w:val="left"/>
              <w:rPr>
                <w:sz w:val="72"/>
                <w:szCs w:val="72"/>
              </w:rPr>
            </w:pPr>
            <w:r>
              <w:rPr>
                <w:sz w:val="72"/>
                <w:szCs w:val="72"/>
              </w:rPr>
              <w:t>a</w:t>
            </w:r>
            <w:r w:rsidR="009E0EFC">
              <w:rPr>
                <w:sz w:val="72"/>
                <w:szCs w:val="72"/>
              </w:rPr>
              <w:t>ctivity</w:t>
            </w:r>
            <w:r>
              <w:rPr>
                <w:sz w:val="72"/>
                <w:szCs w:val="72"/>
              </w:rPr>
              <w:t>3</w:t>
            </w:r>
            <w:r w:rsidR="009E0EFC">
              <w:rPr>
                <w:sz w:val="72"/>
                <w:szCs w:val="72"/>
              </w:rPr>
              <w:t>.java</w:t>
            </w:r>
          </w:p>
        </w:tc>
        <w:tc>
          <w:tcPr>
            <w:tcW w:w="1930" w:type="dxa"/>
          </w:tcPr>
          <w:p w14:paraId="7F54FDB4" w14:textId="77777777" w:rsidR="009E0EFC" w:rsidRDefault="009E0EFC"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7A95D34E" w14:textId="77777777" w:rsidR="009E0EFC" w:rsidRDefault="009E0EFC"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11488" behindDoc="0" locked="0" layoutInCell="1" allowOverlap="1" wp14:anchorId="651C2C77" wp14:editId="04E2C8F8">
                  <wp:simplePos x="0" y="0"/>
                  <wp:positionH relativeFrom="column">
                    <wp:posOffset>665480</wp:posOffset>
                  </wp:positionH>
                  <wp:positionV relativeFrom="paragraph">
                    <wp:posOffset>635</wp:posOffset>
                  </wp:positionV>
                  <wp:extent cx="619760" cy="619760"/>
                  <wp:effectExtent l="0" t="0" r="8890" b="889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7F9355F" w14:textId="77777777" w:rsidR="009E0EFC" w:rsidRDefault="009E0EFC" w:rsidP="00A123F3">
      <w:pPr>
        <w:spacing w:after="0" w:line="240" w:lineRule="auto"/>
        <w:rPr>
          <w:rFonts w:ascii="Courier New" w:hAnsi="Courier New" w:cs="Courier New"/>
          <w:sz w:val="16"/>
          <w:szCs w:val="16"/>
        </w:rPr>
        <w:sectPr w:rsidR="009E0EFC" w:rsidSect="009E0EFC">
          <w:type w:val="continuous"/>
          <w:pgSz w:w="12240" w:h="15840"/>
          <w:pgMar w:top="1267" w:right="1339" w:bottom="1339" w:left="1339" w:header="720" w:footer="720" w:gutter="0"/>
          <w:cols w:space="720"/>
          <w:titlePg/>
          <w:docGrid w:linePitch="360"/>
        </w:sectPr>
      </w:pPr>
    </w:p>
    <w:p w14:paraId="51860F7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package com.app.spectraflix;</w:t>
      </w:r>
    </w:p>
    <w:p w14:paraId="1F0CF3DF" w14:textId="77777777" w:rsidR="002C0238" w:rsidRPr="002C0238" w:rsidRDefault="002C0238" w:rsidP="002C0238">
      <w:pPr>
        <w:spacing w:after="0" w:line="240" w:lineRule="auto"/>
        <w:rPr>
          <w:rFonts w:ascii="Courier New" w:hAnsi="Courier New" w:cs="Courier New"/>
          <w:sz w:val="16"/>
          <w:szCs w:val="16"/>
        </w:rPr>
      </w:pPr>
    </w:p>
    <w:p w14:paraId="4EF4741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android.app.Activity;</w:t>
      </w:r>
    </w:p>
    <w:p w14:paraId="1316C4D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android.os.Bundle;</w:t>
      </w:r>
    </w:p>
    <w:p w14:paraId="6B8B2DB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android.content.Intent;</w:t>
      </w:r>
    </w:p>
    <w:p w14:paraId="5564F69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android.view.View;</w:t>
      </w:r>
    </w:p>
    <w:p w14:paraId="1D5481C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android.widget.ImageButton;</w:t>
      </w:r>
    </w:p>
    <w:p w14:paraId="4E038C5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android.graphics.drawable.ColorDrawable;</w:t>
      </w:r>
    </w:p>
    <w:p w14:paraId="792C497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android.widget.LinearLayout;</w:t>
      </w:r>
    </w:p>
    <w:p w14:paraId="330B1BD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android.widget.ImageView;</w:t>
      </w:r>
    </w:p>
    <w:p w14:paraId="4C38F1F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android.util.DisplayMetrics;</w:t>
      </w:r>
    </w:p>
    <w:p w14:paraId="3FA81E5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android.graphics.Color;</w:t>
      </w:r>
    </w:p>
    <w:p w14:paraId="2FA01E7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android.view.Gravity;</w:t>
      </w:r>
    </w:p>
    <w:p w14:paraId="2CBD533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android.app.ActionBar;</w:t>
      </w:r>
    </w:p>
    <w:p w14:paraId="762DF6E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android.graphics.Typeface;</w:t>
      </w:r>
    </w:p>
    <w:p w14:paraId="5C654C1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import android.widget.TextView;</w:t>
      </w:r>
    </w:p>
    <w:p w14:paraId="3525D2DF" w14:textId="77777777" w:rsidR="002C0238" w:rsidRPr="002C0238" w:rsidRDefault="002C0238" w:rsidP="002C0238">
      <w:pPr>
        <w:spacing w:after="0" w:line="240" w:lineRule="auto"/>
        <w:rPr>
          <w:rFonts w:ascii="Courier New" w:hAnsi="Courier New" w:cs="Courier New"/>
          <w:sz w:val="16"/>
          <w:szCs w:val="16"/>
        </w:rPr>
      </w:pPr>
    </w:p>
    <w:p w14:paraId="071782C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public class activity3 extends Activity </w:t>
      </w:r>
    </w:p>
    <w:p w14:paraId="2C0147B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w:t>
      </w:r>
    </w:p>
    <w:p w14:paraId="48280FA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@Override</w:t>
      </w:r>
    </w:p>
    <w:p w14:paraId="43ECE53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protected void onCreate(Bundle savedInstanceState)</w:t>
      </w:r>
    </w:p>
    <w:p w14:paraId="7222324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w:t>
      </w:r>
    </w:p>
    <w:p w14:paraId="24EF38E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super.onCreate(savedInstanceState);</w:t>
      </w:r>
    </w:p>
    <w:p w14:paraId="086642B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setContentView(R.layout.activity3);</w:t>
      </w:r>
    </w:p>
    <w:p w14:paraId="561B4A8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w:t>
      </w:r>
    </w:p>
    <w:p w14:paraId="70076FF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ActionBar actionBar = getActionBar();</w:t>
      </w:r>
    </w:p>
    <w:p w14:paraId="685F3CC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w:t>
      </w:r>
    </w:p>
    <w:p w14:paraId="28ABADC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if(actionBar != null)</w:t>
      </w:r>
    </w:p>
    <w:p w14:paraId="5D36A56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actionBar.setBackgroundDrawable(new ColorDrawable(Color.parseColor("#ACD5C2")));</w:t>
      </w:r>
    </w:p>
    <w:p w14:paraId="1475234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w:t>
      </w:r>
    </w:p>
    <w:p w14:paraId="6CD7757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Typeface customFont = Typeface.createFromAsset(getAssets(), "fonts/nasalization.ttf");</w:t>
      </w:r>
    </w:p>
    <w:p w14:paraId="20C16CA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TextView movieView = findViewById(R.id.add_remove_movie);</w:t>
      </w:r>
    </w:p>
    <w:p w14:paraId="3772459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movieView.setTypeface(customFont);</w:t>
      </w:r>
    </w:p>
    <w:p w14:paraId="35E3B20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TextView bookableMovieView = findViewById(R.id.add_remove_bookable_movie);</w:t>
      </w:r>
    </w:p>
    <w:p w14:paraId="7B31950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bookableMovieView.setTypeface(customFont);</w:t>
      </w:r>
    </w:p>
    <w:p w14:paraId="382F094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7F82E90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button1 = findViewById(R.id.icon_button1);</w:t>
      </w:r>
    </w:p>
    <w:p w14:paraId="5C330A1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button1.setOnClickListener(new View.OnClickListener()</w:t>
      </w:r>
    </w:p>
    <w:p w14:paraId="2D16C5B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5DAC8BA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3F771F2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57F3C51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3DDC984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52CA0FD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MainActivity.class);</w:t>
      </w:r>
    </w:p>
    <w:p w14:paraId="2CCD97B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lastRenderedPageBreak/>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6642630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overridePendingTransition(0, 0);</w:t>
      </w:r>
    </w:p>
    <w:p w14:paraId="1BDE070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2FC1025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1A84B40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6FFB4F4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button2 = findViewById(R.id.icon_button2);</w:t>
      </w:r>
    </w:p>
    <w:p w14:paraId="171C3AD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button2.setOnClickListener(new View.OnClickListener()</w:t>
      </w:r>
    </w:p>
    <w:p w14:paraId="310B30C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155B7C9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71C68F9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697F16D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4B9C8D3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4FE2B05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activity2.class);</w:t>
      </w:r>
    </w:p>
    <w:p w14:paraId="4694551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43906E5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overridePendingTransition(0, 0);</w:t>
      </w:r>
    </w:p>
    <w:p w14:paraId="16E6523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1CED6B9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5B46392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300A91B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 linearLayout = findViewById(R.id.add_remove_movie_layout);</w:t>
      </w:r>
    </w:p>
    <w:p w14:paraId="2083D99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7D3F48B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DisplayMetrics displayMetrics = new DisplayMetrics();</w:t>
      </w:r>
    </w:p>
    <w:p w14:paraId="7FD5DD5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getWindowManager().getDefaultDisplay().getMetrics(displayMetrics);</w:t>
      </w:r>
    </w:p>
    <w:p w14:paraId="4A9A11E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int width = displayMetrics.widthPixels;</w:t>
      </w:r>
    </w:p>
    <w:p w14:paraId="13AC972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int height = displayMetrics.heightPixels;</w:t>
      </w:r>
    </w:p>
    <w:p w14:paraId="5F30097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50E7E09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addMovieButton = new ImageButton(this);</w:t>
      </w:r>
    </w:p>
    <w:p w14:paraId="6A9FC9D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LinearLayout.LayoutParams addMovieParams = new LinearLayout.LayoutParams(width / 3, height / 3);</w:t>
      </w:r>
    </w:p>
    <w:p w14:paraId="0F0EED7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addMovieParams.gravity = Gravity.CENTER;</w:t>
      </w:r>
    </w:p>
    <w:p w14:paraId="4AB79B3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addMovieButton.setLayoutParams(addMovieParams);</w:t>
      </w:r>
    </w:p>
    <w:p w14:paraId="00CB137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addMovieButton.setImageResource(R.drawable.add);</w:t>
      </w:r>
    </w:p>
    <w:p w14:paraId="09B62DF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addMovieButton.setScaleType(ImageView.ScaleType.FIT_CENTER);</w:t>
      </w:r>
    </w:p>
    <w:p w14:paraId="2D0F55D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addMovieButton.setBackground(null);</w:t>
      </w:r>
    </w:p>
    <w:p w14:paraId="405D2C6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addMovieButton.setOnClickListener(new View.OnClickListener()</w:t>
      </w:r>
    </w:p>
    <w:p w14:paraId="517C4C7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288E041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6B409DA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28EE118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5024131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12FCE3B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addMovie.class);</w:t>
      </w:r>
    </w:p>
    <w:p w14:paraId="0AB8000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4FE6CB2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640BE47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37479E0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5185C68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removeMovieButton = new ImageButton(this);</w:t>
      </w:r>
    </w:p>
    <w:p w14:paraId="141F444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LinearLayout.LayoutParams removeMovieParams = new LinearLayout.LayoutParams(width / 3, height / 3);</w:t>
      </w:r>
    </w:p>
    <w:p w14:paraId="0E8A1F1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removeMovieParams.gravity = Gravity.CENTER;</w:t>
      </w:r>
    </w:p>
    <w:p w14:paraId="63D7BF5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removeMovieButton.setLayoutParams(removeMovieParams);</w:t>
      </w:r>
    </w:p>
    <w:p w14:paraId="66D58FA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removeMovieButton.setImageResource(R.drawable.remove);</w:t>
      </w:r>
    </w:p>
    <w:p w14:paraId="29F5DCD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removeMovieButton.setScaleType(ImageView.ScaleType.FIT_CENTER);</w:t>
      </w:r>
    </w:p>
    <w:p w14:paraId="582589F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removeMovieButton.setBackground(null);</w:t>
      </w:r>
    </w:p>
    <w:p w14:paraId="332A46C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removeMovieButton.setOnClickListener(new View.OnClickListener()</w:t>
      </w:r>
    </w:p>
    <w:p w14:paraId="77EA4B2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7251477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332EB01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212532F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2B2065A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14E87530"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removeMovie.class);</w:t>
      </w:r>
    </w:p>
    <w:p w14:paraId="34E46AC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39E16B4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17DD367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1C80665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04E357B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linearLayout.addView(addMovieButton);</w:t>
      </w:r>
    </w:p>
    <w:p w14:paraId="20A9238F"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linearLayout.addView(removeMovieButton);</w:t>
      </w:r>
    </w:p>
    <w:p w14:paraId="13C5E62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2A1AA79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 linearLayout2 = findViewById(R.id.add_remove_bookable_movie_layout);</w:t>
      </w:r>
    </w:p>
    <w:p w14:paraId="5B9CA57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2383F2D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addBookableMovieButton = new ImageButton(this);</w:t>
      </w:r>
    </w:p>
    <w:p w14:paraId="1807CF3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LinearLayout.LayoutParams addBookableMovieParams = new LinearLayout.LayoutParams(width / 3, height / 3);</w:t>
      </w:r>
    </w:p>
    <w:p w14:paraId="7EA531C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addBookableMovieParams.gravity = Gravity.CENTER;</w:t>
      </w:r>
    </w:p>
    <w:p w14:paraId="2274172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addBookableMovieButton.setLayoutParams(addBookableMovieParams);</w:t>
      </w:r>
    </w:p>
    <w:p w14:paraId="5AA92E4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addBookableMovieButton.setImageResource(R.drawable.add);</w:t>
      </w:r>
    </w:p>
    <w:p w14:paraId="27611DF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addBookableMovieButton.setScaleType(ImageView.ScaleType.FIT_CENTER);</w:t>
      </w:r>
    </w:p>
    <w:p w14:paraId="53C7E4E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addBookableMovieButton.setBackground(null);</w:t>
      </w:r>
    </w:p>
    <w:p w14:paraId="36A526A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lastRenderedPageBreak/>
        <w:tab/>
      </w:r>
      <w:r w:rsidRPr="002C0238">
        <w:rPr>
          <w:rFonts w:ascii="Courier New" w:hAnsi="Courier New" w:cs="Courier New"/>
          <w:sz w:val="16"/>
          <w:szCs w:val="16"/>
        </w:rPr>
        <w:tab/>
        <w:t>addBookableMovieButton.setOnClickListener(new View.OnClickListener()</w:t>
      </w:r>
    </w:p>
    <w:p w14:paraId="78C94329"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5C22825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32EE322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7707862B"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76B304B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4CC8223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addBookableMovie.class);</w:t>
      </w:r>
    </w:p>
    <w:p w14:paraId="34D5741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7BD2931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58615D7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2A4BEAD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3D7DD61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ImageButton removeBookableMovieButton = new ImageButton(this);</w:t>
      </w:r>
    </w:p>
    <w:p w14:paraId="1F8ACD8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LinearLayout.LayoutParams removeBookableMovieParams = new LinearLayout.LayoutParams(width / 3, height / 3);</w:t>
      </w:r>
    </w:p>
    <w:p w14:paraId="2AFA9A97"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removeBookableMovieParams.gravity = Gravity.CENTER;</w:t>
      </w:r>
    </w:p>
    <w:p w14:paraId="6B096CB1"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removeBookableMovieButton.setLayoutParams(removeBookableMovieParams);</w:t>
      </w:r>
    </w:p>
    <w:p w14:paraId="639BBA5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removeBookableMovieButton.setImageResource(R.drawable.remove);</w:t>
      </w:r>
    </w:p>
    <w:p w14:paraId="68484EC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removeBookableMovieButton.setScaleType(ImageView.ScaleType.FIT_CENTER);</w:t>
      </w:r>
    </w:p>
    <w:p w14:paraId="39032AD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removeBookableMovieButton.setBackground(null);</w:t>
      </w:r>
    </w:p>
    <w:p w14:paraId="498E7DCD"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removeBookableMovieButton.setOnClickListener(new View.OnClickListener()</w:t>
      </w:r>
    </w:p>
    <w:p w14:paraId="7A7CEE32"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25CAF45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@Override</w:t>
      </w:r>
    </w:p>
    <w:p w14:paraId="760D8BE4"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public void onClick(View v)</w:t>
      </w:r>
    </w:p>
    <w:p w14:paraId="00BCB08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61CDDB7A"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 intent = new Intent();</w:t>
      </w:r>
    </w:p>
    <w:p w14:paraId="3169B16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intent.setClass(getApplicationContext(), removeBookableMovie.class);</w:t>
      </w:r>
    </w:p>
    <w:p w14:paraId="3EC6EEA5"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startActivity(intent);</w:t>
      </w:r>
    </w:p>
    <w:p w14:paraId="70BDF4F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r w:rsidRPr="002C0238">
        <w:rPr>
          <w:rFonts w:ascii="Courier New" w:hAnsi="Courier New" w:cs="Courier New"/>
          <w:sz w:val="16"/>
          <w:szCs w:val="16"/>
        </w:rPr>
        <w:tab/>
        <w:t>}</w:t>
      </w:r>
    </w:p>
    <w:p w14:paraId="426AF348"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w:t>
      </w:r>
    </w:p>
    <w:p w14:paraId="1C03E54E"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r>
    </w:p>
    <w:p w14:paraId="5C809423"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linearLayout2.addView(addBookableMovieButton);</w:t>
      </w:r>
    </w:p>
    <w:p w14:paraId="4BBFE266"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ab/>
      </w:r>
      <w:r w:rsidRPr="002C0238">
        <w:rPr>
          <w:rFonts w:ascii="Courier New" w:hAnsi="Courier New" w:cs="Courier New"/>
          <w:sz w:val="16"/>
          <w:szCs w:val="16"/>
        </w:rPr>
        <w:tab/>
        <w:t>linearLayout2.addView(removeBookableMovieButton);</w:t>
      </w:r>
    </w:p>
    <w:p w14:paraId="1B5D3B2C" w14:textId="77777777" w:rsidR="002C0238" w:rsidRPr="002C0238" w:rsidRDefault="002C0238" w:rsidP="002C0238">
      <w:pPr>
        <w:spacing w:after="0" w:line="240" w:lineRule="auto"/>
        <w:rPr>
          <w:rFonts w:ascii="Courier New" w:hAnsi="Courier New" w:cs="Courier New"/>
          <w:sz w:val="16"/>
          <w:szCs w:val="16"/>
        </w:rPr>
      </w:pPr>
      <w:r w:rsidRPr="002C0238">
        <w:rPr>
          <w:rFonts w:ascii="Courier New" w:hAnsi="Courier New" w:cs="Courier New"/>
          <w:sz w:val="16"/>
          <w:szCs w:val="16"/>
        </w:rPr>
        <w:t xml:space="preserve">    }</w:t>
      </w:r>
    </w:p>
    <w:p w14:paraId="3E7DBA14" w14:textId="77777777" w:rsidR="00842E8F" w:rsidRPr="008D39A2" w:rsidRDefault="002C0238" w:rsidP="00A123F3">
      <w:pPr>
        <w:spacing w:after="0" w:line="240" w:lineRule="auto"/>
        <w:rPr>
          <w:rFonts w:ascii="Courier New" w:hAnsi="Courier New" w:cs="Courier New"/>
          <w:sz w:val="16"/>
          <w:szCs w:val="16"/>
        </w:rPr>
      </w:pPr>
      <w:r w:rsidRPr="002C0238">
        <w:rPr>
          <w:rFonts w:ascii="Courier New" w:hAnsi="Courier New" w:cs="Courier New"/>
          <w:sz w:val="16"/>
          <w:szCs w:val="16"/>
        </w:rPr>
        <w:t>}</w:t>
      </w:r>
    </w:p>
    <w:p w14:paraId="4023F746" w14:textId="77777777" w:rsidR="00D85104" w:rsidRDefault="00D85104" w:rsidP="00B5405A">
      <w:pPr>
        <w:rPr>
          <w:b/>
          <w:sz w:val="72"/>
          <w:szCs w:val="72"/>
        </w:rPr>
        <w:sectPr w:rsidR="00D85104" w:rsidSect="00D834CC">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7631"/>
        <w:gridCol w:w="1030"/>
        <w:gridCol w:w="1729"/>
      </w:tblGrid>
      <w:tr w:rsidR="00842E8F" w14:paraId="2C9F991A"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78586482" w14:textId="5E22B7DA" w:rsidR="00842E8F" w:rsidRPr="00405C4E" w:rsidRDefault="00842E8F" w:rsidP="00B5405A">
            <w:pPr>
              <w:jc w:val="left"/>
              <w:rPr>
                <w:sz w:val="72"/>
                <w:szCs w:val="72"/>
              </w:rPr>
            </w:pPr>
            <w:r>
              <w:rPr>
                <w:sz w:val="72"/>
                <w:szCs w:val="72"/>
              </w:rPr>
              <w:t>a</w:t>
            </w:r>
            <w:r w:rsidR="006946A1">
              <w:rPr>
                <w:sz w:val="72"/>
                <w:szCs w:val="72"/>
              </w:rPr>
              <w:t>ddBookableMovi</w:t>
            </w:r>
            <w:r w:rsidR="00F23375">
              <w:rPr>
                <w:sz w:val="72"/>
                <w:szCs w:val="72"/>
              </w:rPr>
              <w:t>e</w:t>
            </w:r>
            <w:r>
              <w:rPr>
                <w:sz w:val="72"/>
                <w:szCs w:val="72"/>
              </w:rPr>
              <w:t>.java</w:t>
            </w:r>
          </w:p>
        </w:tc>
        <w:tc>
          <w:tcPr>
            <w:tcW w:w="1930" w:type="dxa"/>
          </w:tcPr>
          <w:p w14:paraId="7214C7DC" w14:textId="77777777" w:rsidR="00842E8F" w:rsidRDefault="00842E8F"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22442DD9" w14:textId="77777777" w:rsidR="00842E8F" w:rsidRDefault="00842E8F"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13536" behindDoc="0" locked="0" layoutInCell="1" allowOverlap="1" wp14:anchorId="01C147ED" wp14:editId="6EF0FB87">
                  <wp:simplePos x="0" y="0"/>
                  <wp:positionH relativeFrom="column">
                    <wp:posOffset>665480</wp:posOffset>
                  </wp:positionH>
                  <wp:positionV relativeFrom="paragraph">
                    <wp:posOffset>635</wp:posOffset>
                  </wp:positionV>
                  <wp:extent cx="619760" cy="619760"/>
                  <wp:effectExtent l="0" t="0" r="889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37034871" w14:textId="77777777" w:rsidR="00477EF6" w:rsidRDefault="00477EF6" w:rsidP="00544B12">
      <w:pPr>
        <w:spacing w:after="0" w:line="240" w:lineRule="auto"/>
        <w:rPr>
          <w:rFonts w:ascii="Courier New" w:hAnsi="Courier New" w:cs="Courier New"/>
          <w:sz w:val="16"/>
          <w:szCs w:val="16"/>
        </w:rPr>
      </w:pPr>
    </w:p>
    <w:p w14:paraId="01A3177E" w14:textId="77777777" w:rsidR="00477EF6" w:rsidRDefault="00477EF6" w:rsidP="00544B12">
      <w:pPr>
        <w:spacing w:after="0" w:line="240" w:lineRule="auto"/>
        <w:rPr>
          <w:rFonts w:ascii="Courier New" w:hAnsi="Courier New" w:cs="Courier New"/>
          <w:sz w:val="16"/>
          <w:szCs w:val="16"/>
        </w:rPr>
        <w:sectPr w:rsidR="00477EF6" w:rsidSect="00D85104">
          <w:type w:val="continuous"/>
          <w:pgSz w:w="12240" w:h="15840"/>
          <w:pgMar w:top="1267" w:right="1339" w:bottom="1339" w:left="1339" w:header="720" w:footer="720" w:gutter="0"/>
          <w:cols w:space="720"/>
          <w:titlePg/>
          <w:docGrid w:linePitch="360"/>
        </w:sectPr>
      </w:pPr>
    </w:p>
    <w:p w14:paraId="71E1DA42" w14:textId="11A1A77D"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package com.app.spectraflix;</w:t>
      </w:r>
    </w:p>
    <w:p w14:paraId="007EF969" w14:textId="77777777" w:rsidR="00544B12" w:rsidRPr="00544B12" w:rsidRDefault="00544B12" w:rsidP="00477EF6">
      <w:pPr>
        <w:spacing w:after="0" w:line="240" w:lineRule="auto"/>
        <w:rPr>
          <w:rFonts w:ascii="Courier New" w:hAnsi="Courier New" w:cs="Courier New"/>
          <w:sz w:val="16"/>
          <w:szCs w:val="16"/>
        </w:rPr>
      </w:pPr>
    </w:p>
    <w:p w14:paraId="2232E61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android.os.Bundle;</w:t>
      </w:r>
    </w:p>
    <w:p w14:paraId="15B2F6D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android.app.Activity;</w:t>
      </w:r>
    </w:p>
    <w:p w14:paraId="0DB4C20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android.widget.ImageView;</w:t>
      </w:r>
    </w:p>
    <w:p w14:paraId="6A846AE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android.widget.ImageButton;</w:t>
      </w:r>
    </w:p>
    <w:p w14:paraId="75063F1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android.graphics.Typeface;</w:t>
      </w:r>
    </w:p>
    <w:p w14:paraId="0BAFB18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android.widget.TextView;</w:t>
      </w:r>
    </w:p>
    <w:p w14:paraId="6E39221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android.view.View;</w:t>
      </w:r>
    </w:p>
    <w:p w14:paraId="20DD94B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android.view.Gravity;</w:t>
      </w:r>
    </w:p>
    <w:p w14:paraId="6F9FDC1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android.util.DisplayMetrics;</w:t>
      </w:r>
    </w:p>
    <w:p w14:paraId="62CC535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android.widget.EditText;</w:t>
      </w:r>
    </w:p>
    <w:p w14:paraId="53A65F4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android.widget.Toast;</w:t>
      </w:r>
    </w:p>
    <w:p w14:paraId="30A176B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android.widget.LinearLayout;</w:t>
      </w:r>
    </w:p>
    <w:p w14:paraId="3D53269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android.widget.RelativeLayout;</w:t>
      </w:r>
    </w:p>
    <w:p w14:paraId="39FD255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android.content.Intent;</w:t>
      </w:r>
    </w:p>
    <w:p w14:paraId="3F8F097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import java.util.List;</w:t>
      </w:r>
    </w:p>
    <w:p w14:paraId="6D6B32A2" w14:textId="77777777" w:rsidR="00544B12" w:rsidRPr="00544B12" w:rsidRDefault="00544B12" w:rsidP="00477EF6">
      <w:pPr>
        <w:spacing w:after="0" w:line="240" w:lineRule="auto"/>
        <w:rPr>
          <w:rFonts w:ascii="Courier New" w:hAnsi="Courier New" w:cs="Courier New"/>
          <w:sz w:val="16"/>
          <w:szCs w:val="16"/>
        </w:rPr>
      </w:pPr>
    </w:p>
    <w:p w14:paraId="44825C3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public class addBookableMovie extends Activity</w:t>
      </w:r>
    </w:p>
    <w:p w14:paraId="5818DBC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w:t>
      </w:r>
    </w:p>
    <w:p w14:paraId="4CB4892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t>private BookableMovie mov = null;</w:t>
      </w:r>
    </w:p>
    <w:p w14:paraId="44FDB26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p>
    <w:p w14:paraId="53B1ACC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t>@Override</w:t>
      </w:r>
    </w:p>
    <w:p w14:paraId="623D165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t>protected void onCreate(Bundle savedInstanceState)</w:t>
      </w:r>
    </w:p>
    <w:p w14:paraId="5C8F0A9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t>{</w:t>
      </w:r>
    </w:p>
    <w:p w14:paraId="7695BD1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super.onCreate(savedInstanceState);</w:t>
      </w:r>
    </w:p>
    <w:p w14:paraId="6983CF5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setContentView(R.layout.add_bookable_movie);</w:t>
      </w:r>
    </w:p>
    <w:p w14:paraId="00B6B24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7BE2D81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if(getActionBar() != null)</w:t>
      </w:r>
    </w:p>
    <w:p w14:paraId="4888B2F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getActionBar().hide();</w:t>
      </w:r>
    </w:p>
    <w:p w14:paraId="3F466D3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0BD7EB3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DisplayMetrics displayMetrics = new DisplayMetrics();</w:t>
      </w:r>
    </w:p>
    <w:p w14:paraId="75682EF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getWindowManager().getDefaultDisplay().getMetrics(displayMetrics);</w:t>
      </w:r>
    </w:p>
    <w:p w14:paraId="38DFAA1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int width = displayMetrics.widthPixels;</w:t>
      </w:r>
    </w:p>
    <w:p w14:paraId="778C990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int height = displayMetrics.heightPixels;</w:t>
      </w:r>
    </w:p>
    <w:p w14:paraId="67D6B01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322EAF4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Typeface customFont = Typeface.createFromAsset(getAssets(), "fonts/nasalization.ttf");</w:t>
      </w:r>
    </w:p>
    <w:p w14:paraId="4407553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TextView addTextView1 = findViewById(R.id.add_bookable_movie);</w:t>
      </w:r>
    </w:p>
    <w:p w14:paraId="685C123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addTextView1.setTypeface(customFont);</w:t>
      </w:r>
    </w:p>
    <w:p w14:paraId="2F32B00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lastRenderedPageBreak/>
        <w:tab/>
      </w:r>
      <w:r w:rsidRPr="00544B12">
        <w:rPr>
          <w:rFonts w:ascii="Courier New" w:hAnsi="Courier New" w:cs="Courier New"/>
          <w:sz w:val="16"/>
          <w:szCs w:val="16"/>
        </w:rPr>
        <w:tab/>
        <w:t>TextView addTextView2 = findViewById(R.id.add_cinema);</w:t>
      </w:r>
    </w:p>
    <w:p w14:paraId="4697C84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addTextView2.setTypeface(customFont);</w:t>
      </w:r>
    </w:p>
    <w:p w14:paraId="47EBD79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TextView addTextView3 = findViewById(R.id.add_runtime);</w:t>
      </w:r>
    </w:p>
    <w:p w14:paraId="3DBA766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addTextView3.setTypeface(customFont);</w:t>
      </w:r>
    </w:p>
    <w:p w14:paraId="355C156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28AD995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RelativeLayout relativeLayout = findViewById(R.id.RelativeLayout);</w:t>
      </w:r>
    </w:p>
    <w:p w14:paraId="26E0435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04837AC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 imageButton = new ImageButton(this);</w:t>
      </w:r>
    </w:p>
    <w:p w14:paraId="430A03E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LinearLayout.LayoutParams buttonParams = new LinearLayout.LayoutParams(width / 8, height / 12);</w:t>
      </w:r>
    </w:p>
    <w:p w14:paraId="7244861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buttonParams.gravity = Gravity.CENTER;</w:t>
      </w:r>
    </w:p>
    <w:p w14:paraId="49D8092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imageButton.setLayoutParams(buttonParams);</w:t>
      </w:r>
    </w:p>
    <w:p w14:paraId="7FE3E20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imageButton.setImageResource(R.drawable.back);</w:t>
      </w:r>
    </w:p>
    <w:p w14:paraId="6462FD9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imageButton.setScaleType(ImageView.ScaleType.FIT_START);</w:t>
      </w:r>
    </w:p>
    <w:p w14:paraId="44A8263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imageButton.setBackground(null);</w:t>
      </w:r>
    </w:p>
    <w:p w14:paraId="01CEA59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imageButton.setOnClickListener(new View.OnClickListener()</w:t>
      </w:r>
    </w:p>
    <w:p w14:paraId="6FB409C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68E88C7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@Override</w:t>
      </w:r>
    </w:p>
    <w:p w14:paraId="3C61620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public void onClick(View v)</w:t>
      </w:r>
    </w:p>
    <w:p w14:paraId="7EF9CA1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4FCA5BE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Intent intent = new Intent();</w:t>
      </w:r>
    </w:p>
    <w:p w14:paraId="213553E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intent.setClass(getApplicationContext(), activity3.class);</w:t>
      </w:r>
    </w:p>
    <w:p w14:paraId="15E0F00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startActivity(intent);</w:t>
      </w:r>
    </w:p>
    <w:p w14:paraId="71661DD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7593389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2BEDD18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5D8C844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relativeLayout.addView(imageButton);</w:t>
      </w:r>
    </w:p>
    <w:p w14:paraId="72BAABB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7E5B9B1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 linearLayout1 = findViewById(R.id.InnerLinearLayout1);</w:t>
      </w:r>
    </w:p>
    <w:p w14:paraId="1B58F5E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3EDE7C3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 addButton1 = new ImageButton(this);</w:t>
      </w:r>
    </w:p>
    <w:p w14:paraId="784FB63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LinearLayout.LayoutParams addButtonParams1 = new LinearLayout.LayoutParams(width / 6, height / 6);</w:t>
      </w:r>
    </w:p>
    <w:p w14:paraId="250D9E2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addButtonParams1.gravity = Gravity.CENTER;</w:t>
      </w:r>
    </w:p>
    <w:p w14:paraId="167990C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addButton1.setLayoutParams(addButtonParams1);</w:t>
      </w:r>
    </w:p>
    <w:p w14:paraId="50B485E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addButton1.setImageResource(R.drawable.add);</w:t>
      </w:r>
    </w:p>
    <w:p w14:paraId="3882A83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addButton1.setScaleType(ImageView.ScaleType.FIT_CENTER);</w:t>
      </w:r>
    </w:p>
    <w:p w14:paraId="077B4A8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addButton1.setBackground(null);</w:t>
      </w:r>
    </w:p>
    <w:p w14:paraId="1FE5DD2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5061F40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addButton1.setOnClickListener(new View.OnClickListener()</w:t>
      </w:r>
    </w:p>
    <w:p w14:paraId="58DBF96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09FCA39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@Override</w:t>
      </w:r>
    </w:p>
    <w:p w14:paraId="3C1D8FC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public void onClick(View v)</w:t>
      </w:r>
    </w:p>
    <w:p w14:paraId="5521CC0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0C9C7F9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editName = findViewById(R.id.editMovieName);</w:t>
      </w:r>
    </w:p>
    <w:p w14:paraId="6AD65D1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name = editName.getText().toString();</w:t>
      </w:r>
    </w:p>
    <w:p w14:paraId="3CBD90B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4F65D58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editTitlePath = findViewById(R.id.editMovieTitlePath);</w:t>
      </w:r>
    </w:p>
    <w:p w14:paraId="10BEAC5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path = editTitlePath.getText().toString();</w:t>
      </w:r>
    </w:p>
    <w:p w14:paraId="7DE538F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5DC7A65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if(name.equals("") || path.equals(""))</w:t>
      </w:r>
    </w:p>
    <w:p w14:paraId="4F45111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ENTER THE DETAILS", Toast.LENGTH_SHORT).show();</w:t>
      </w:r>
    </w:p>
    <w:p w14:paraId="27ACEBF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2FE4D89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w:t>
      </w:r>
    </w:p>
    <w:p w14:paraId="7956EB3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168B1B5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mov = new BookableMovie(name, -1, path);</w:t>
      </w:r>
    </w:p>
    <w:p w14:paraId="71A58C0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"SUCCESSFULLY CREATED!", Toast.LENGTH_SHORT).show();</w:t>
      </w:r>
    </w:p>
    <w:p w14:paraId="76FA198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73B2050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0F77547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6FF0A70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7E45C30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linearLayout1.addView(addButton1);</w:t>
      </w:r>
    </w:p>
    <w:p w14:paraId="55573EE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0F1504A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 linearLayout2 = findViewById(R.id.InnerLinearLayout2);</w:t>
      </w:r>
    </w:p>
    <w:p w14:paraId="3460414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6BB4122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 addButton2 = new ImageButton(this);</w:t>
      </w:r>
    </w:p>
    <w:p w14:paraId="7628930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LinearLayout.LayoutParams addButtonParams2 = new LinearLayout.LayoutParams(width / 6, height / 6);</w:t>
      </w:r>
    </w:p>
    <w:p w14:paraId="0D9DEE0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addButtonParams2.gravity = Gravity.CENTER;</w:t>
      </w:r>
    </w:p>
    <w:p w14:paraId="7EC1651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addButton2.setLayoutParams(addButtonParams2);</w:t>
      </w:r>
    </w:p>
    <w:p w14:paraId="5C4F5E4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addButton2.setImageResource(R.drawable.add);</w:t>
      </w:r>
    </w:p>
    <w:p w14:paraId="6BE06B4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addButton2.setScaleType(ImageView.ScaleType.FIT_CENTER);</w:t>
      </w:r>
    </w:p>
    <w:p w14:paraId="1B80B0C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addButton2.setBackground(null);</w:t>
      </w:r>
    </w:p>
    <w:p w14:paraId="330A937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37C7250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addButton2.setOnClickListener(new View.OnClickListener()</w:t>
      </w:r>
    </w:p>
    <w:p w14:paraId="6DE4424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68CE80B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@Override</w:t>
      </w:r>
    </w:p>
    <w:p w14:paraId="552DDDA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public void onClick(View v)</w:t>
      </w:r>
    </w:p>
    <w:p w14:paraId="5B9D275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36FAD5A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lastRenderedPageBreak/>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editName = findViewById(R.id.editName);</w:t>
      </w:r>
    </w:p>
    <w:p w14:paraId="4FE31F1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name = editName.getText().toString();</w:t>
      </w:r>
    </w:p>
    <w:p w14:paraId="572D854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085E1A2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editNumSeats = findViewById(R.id.editNumSeats);</w:t>
      </w:r>
    </w:p>
    <w:p w14:paraId="1D1D461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numSeats = editNumSeats.getText().toString();</w:t>
      </w:r>
    </w:p>
    <w:p w14:paraId="0715F17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6FDD1C4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if(name.equals("") || numSeats.equals(""))</w:t>
      </w:r>
    </w:p>
    <w:p w14:paraId="1093870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ENTER THE DETAILS", Toast.LENGTH_SHORT).show();</w:t>
      </w:r>
    </w:p>
    <w:p w14:paraId="06B09F8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40E461B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 if(mov == null)</w:t>
      </w:r>
    </w:p>
    <w:p w14:paraId="1485B6B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CREATE A BOOKABLE MOVIE!", Toast.LENGTH_SHORT).show();</w:t>
      </w:r>
    </w:p>
    <w:p w14:paraId="68BF99B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1979F34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w:t>
      </w:r>
    </w:p>
    <w:p w14:paraId="7675C74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1F6BA1C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Cinema cinema = new Cinema(name, Integer.parseInt(numSeats));</w:t>
      </w:r>
    </w:p>
    <w:p w14:paraId="7F2A09C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mov.addCinema(cinema);</w:t>
      </w:r>
    </w:p>
    <w:p w14:paraId="0AC7451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"SUCCESSFULLY CREATED!", Toast.LENGTH_SHORT).show();</w:t>
      </w:r>
    </w:p>
    <w:p w14:paraId="19B20C4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5E8DA48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7AECE93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6DBBC29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5724EC0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linearLayout2.addView(addButton2);</w:t>
      </w:r>
    </w:p>
    <w:p w14:paraId="3E7EB16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1D68FB3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 linearLayout3 = findViewById(R.id.InnerLinearLayout3);</w:t>
      </w:r>
    </w:p>
    <w:p w14:paraId="5F79257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459E6B6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 addButton3 = new ImageButton(this);</w:t>
      </w:r>
    </w:p>
    <w:p w14:paraId="698BBC03"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LinearLayout.LayoutParams addButtonParams3 = new LinearLayout.LayoutParams(width / 6, height / 6);</w:t>
      </w:r>
    </w:p>
    <w:p w14:paraId="30B8BE9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addButtonParams3.gravity = Gravity.CENTER;</w:t>
      </w:r>
    </w:p>
    <w:p w14:paraId="3A75931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addButton3.setLayoutParams(addButtonParams3);</w:t>
      </w:r>
    </w:p>
    <w:p w14:paraId="4B9864B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addButton3.setImageResource(R.drawable.add);</w:t>
      </w:r>
    </w:p>
    <w:p w14:paraId="305DBE3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addButton3.setScaleType(ImageView.ScaleType.FIT_CENTER);</w:t>
      </w:r>
    </w:p>
    <w:p w14:paraId="1758159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addButton3.setBackground(null);</w:t>
      </w:r>
    </w:p>
    <w:p w14:paraId="2941C74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5B86E52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addButton3.setOnClickListener(new View.OnClickListener()</w:t>
      </w:r>
    </w:p>
    <w:p w14:paraId="6112EF4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2E71466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@Override</w:t>
      </w:r>
    </w:p>
    <w:p w14:paraId="4AA7140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public void onClick(View v)</w:t>
      </w:r>
    </w:p>
    <w:p w14:paraId="06B7D08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54C83E5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editStart = findViewById(R.id.editStartDateTime);</w:t>
      </w:r>
    </w:p>
    <w:p w14:paraId="210C3AE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start = editStart.getText().toString();</w:t>
      </w:r>
    </w:p>
    <w:p w14:paraId="6D3CFC6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57ABA34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EditText editEnd = findViewById(R.id.editEndDateTime);</w:t>
      </w:r>
    </w:p>
    <w:p w14:paraId="6EA3CCE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String end = editEnd.getText().toString();</w:t>
      </w:r>
    </w:p>
    <w:p w14:paraId="1CF8D2A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10B4FEC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if(start.equals("") || end.equals(""))</w:t>
      </w:r>
    </w:p>
    <w:p w14:paraId="0A9F943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ENTER THE DETAILS", Toast.LENGTH_SHORT).show();</w:t>
      </w:r>
    </w:p>
    <w:p w14:paraId="27055C4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13B2751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 if(mov == null)</w:t>
      </w:r>
    </w:p>
    <w:p w14:paraId="40422CD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CREATE A BOOKABLE MOVIE!", Toast.LENGTH_SHORT).show();</w:t>
      </w:r>
    </w:p>
    <w:p w14:paraId="45BF5D9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5976651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 if(mov.getCinemas().size() == 0)</w:t>
      </w:r>
    </w:p>
    <w:p w14:paraId="2E11DBA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ADD A CINEMA!", Toast.LENGTH_SHORT).show();</w:t>
      </w:r>
    </w:p>
    <w:p w14:paraId="7E2498D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5D09588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w:t>
      </w:r>
    </w:p>
    <w:p w14:paraId="4A9567B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60B9A8C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mov.cinemas.get(mov.getCinemas().size() - 1).addRuntime(start, end);</w:t>
      </w:r>
    </w:p>
    <w:p w14:paraId="4D8DDD4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"SUCCESSFULLY CREATED!", Toast.LENGTH_SHORT).show();</w:t>
      </w:r>
    </w:p>
    <w:p w14:paraId="566F8D1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10858FF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6EEFD46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01B595E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2E443780"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linearLayout3.addView(addButton3);</w:t>
      </w:r>
    </w:p>
    <w:p w14:paraId="0A12040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7030E81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 linearLayout = findViewById(R.id.LinearLayout);</w:t>
      </w:r>
    </w:p>
    <w:p w14:paraId="1F45987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4BF812A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ImageButton addButton = new ImageButton(this);</w:t>
      </w:r>
    </w:p>
    <w:p w14:paraId="06EFAA2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LinearLayout.LayoutParams addButtonParams = new LinearLayout.LayoutParams(width / 4, height / 4);</w:t>
      </w:r>
    </w:p>
    <w:p w14:paraId="335FFAE1"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addButtonParams.gravity = Gravity.CENTER;</w:t>
      </w:r>
    </w:p>
    <w:p w14:paraId="0428599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addButton.setLayoutParams(addButtonParams);</w:t>
      </w:r>
    </w:p>
    <w:p w14:paraId="1B02A7A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addButton.setImageResource(R.drawable.next_screen);</w:t>
      </w:r>
    </w:p>
    <w:p w14:paraId="4FE5FC9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addButton.setScaleType(ImageView.ScaleType.FIT_CENTER);</w:t>
      </w:r>
    </w:p>
    <w:p w14:paraId="4519228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addButton.setBackground(null);</w:t>
      </w:r>
    </w:p>
    <w:p w14:paraId="704E4272"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05581278"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lastRenderedPageBreak/>
        <w:tab/>
      </w:r>
      <w:r w:rsidRPr="00544B12">
        <w:rPr>
          <w:rFonts w:ascii="Courier New" w:hAnsi="Courier New" w:cs="Courier New"/>
          <w:sz w:val="16"/>
          <w:szCs w:val="16"/>
        </w:rPr>
        <w:tab/>
        <w:t>addButton.setOnClickListener(new View.OnClickListener()</w:t>
      </w:r>
    </w:p>
    <w:p w14:paraId="1EC92D3C"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26D90DA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@Override</w:t>
      </w:r>
    </w:p>
    <w:p w14:paraId="6FED4B4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public void onClick(View v)</w:t>
      </w:r>
    </w:p>
    <w:p w14:paraId="7D6DE8E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7C8D383D"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50B3774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if(mov == null)</w:t>
      </w:r>
    </w:p>
    <w:p w14:paraId="0FF3565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"PLEASE CREATE A BOOKABLE MOVIE!", Toast.LENGTH_SHORT).show();</w:t>
      </w:r>
    </w:p>
    <w:p w14:paraId="05439A34"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p>
    <w:p w14:paraId="0D7F6D8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else</w:t>
      </w:r>
    </w:p>
    <w:p w14:paraId="6C995CBB"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528774D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DataManager dataManager = (DataManager) getApplication();</w:t>
      </w:r>
    </w:p>
    <w:p w14:paraId="3199F5CF"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dataManager.addBookableMovie(mov);</w:t>
      </w:r>
    </w:p>
    <w:p w14:paraId="7A77C54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Toast.makeText(getApplicationContext(), "SUCCESSFULLY ADDED!", Toast.LENGTH_SHORT).show();</w:t>
      </w:r>
    </w:p>
    <w:p w14:paraId="5FD87F79"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0F9F2BD6"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r w:rsidRPr="00544B12">
        <w:rPr>
          <w:rFonts w:ascii="Courier New" w:hAnsi="Courier New" w:cs="Courier New"/>
          <w:sz w:val="16"/>
          <w:szCs w:val="16"/>
        </w:rPr>
        <w:tab/>
        <w:t>}</w:t>
      </w:r>
    </w:p>
    <w:p w14:paraId="68617347"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w:t>
      </w:r>
    </w:p>
    <w:p w14:paraId="7D905005"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r>
    </w:p>
    <w:p w14:paraId="245AB8DE"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r>
      <w:r w:rsidRPr="00544B12">
        <w:rPr>
          <w:rFonts w:ascii="Courier New" w:hAnsi="Courier New" w:cs="Courier New"/>
          <w:sz w:val="16"/>
          <w:szCs w:val="16"/>
        </w:rPr>
        <w:tab/>
        <w:t>linearLayout.addView(addButton);</w:t>
      </w:r>
    </w:p>
    <w:p w14:paraId="4772E99A" w14:textId="77777777" w:rsidR="00544B12" w:rsidRPr="00544B1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ab/>
        <w:t>}</w:t>
      </w:r>
    </w:p>
    <w:p w14:paraId="72FC14D2" w14:textId="77777777" w:rsidR="006946A1" w:rsidRPr="008D39A2" w:rsidRDefault="00544B12" w:rsidP="00477EF6">
      <w:pPr>
        <w:spacing w:after="0" w:line="240" w:lineRule="auto"/>
        <w:rPr>
          <w:rFonts w:ascii="Courier New" w:hAnsi="Courier New" w:cs="Courier New"/>
          <w:sz w:val="16"/>
          <w:szCs w:val="16"/>
        </w:rPr>
      </w:pPr>
      <w:r w:rsidRPr="00544B12">
        <w:rPr>
          <w:rFonts w:ascii="Courier New" w:hAnsi="Courier New" w:cs="Courier New"/>
          <w:sz w:val="16"/>
          <w:szCs w:val="16"/>
        </w:rPr>
        <w:t>}</w:t>
      </w:r>
    </w:p>
    <w:p w14:paraId="2FBAF99E" w14:textId="77777777" w:rsidR="006946A1" w:rsidRDefault="006946A1" w:rsidP="00B5405A">
      <w:pPr>
        <w:rPr>
          <w:b/>
          <w:sz w:val="72"/>
          <w:szCs w:val="72"/>
        </w:rPr>
        <w:sectPr w:rsidR="006946A1" w:rsidSect="00477EF6">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6946A1" w14:paraId="791C72EB"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BB7B632" w14:textId="03BA354E" w:rsidR="006946A1" w:rsidRPr="00405C4E" w:rsidRDefault="00B041DA" w:rsidP="00B5405A">
            <w:pPr>
              <w:jc w:val="left"/>
              <w:rPr>
                <w:sz w:val="72"/>
                <w:szCs w:val="72"/>
              </w:rPr>
            </w:pPr>
            <w:r>
              <w:rPr>
                <w:sz w:val="72"/>
                <w:szCs w:val="72"/>
              </w:rPr>
              <w:t>addMovie</w:t>
            </w:r>
            <w:r w:rsidR="006946A1">
              <w:rPr>
                <w:sz w:val="72"/>
                <w:szCs w:val="72"/>
              </w:rPr>
              <w:t>.java</w:t>
            </w:r>
          </w:p>
        </w:tc>
        <w:tc>
          <w:tcPr>
            <w:tcW w:w="1930" w:type="dxa"/>
          </w:tcPr>
          <w:p w14:paraId="61D58A62" w14:textId="77777777" w:rsidR="006946A1" w:rsidRDefault="006946A1"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82AB2DB" w14:textId="77777777" w:rsidR="006946A1" w:rsidRDefault="006946A1"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15584" behindDoc="0" locked="0" layoutInCell="1" allowOverlap="1" wp14:anchorId="537188C5" wp14:editId="4598E0E2">
                  <wp:simplePos x="0" y="0"/>
                  <wp:positionH relativeFrom="column">
                    <wp:posOffset>665480</wp:posOffset>
                  </wp:positionH>
                  <wp:positionV relativeFrom="paragraph">
                    <wp:posOffset>635</wp:posOffset>
                  </wp:positionV>
                  <wp:extent cx="619760" cy="619760"/>
                  <wp:effectExtent l="0" t="0" r="889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E9068CC" w14:textId="77777777" w:rsidR="006946A1" w:rsidRDefault="006946A1" w:rsidP="00477EF6">
      <w:pPr>
        <w:spacing w:after="0" w:line="240" w:lineRule="auto"/>
        <w:rPr>
          <w:rFonts w:ascii="Courier New" w:hAnsi="Courier New" w:cs="Courier New"/>
          <w:sz w:val="16"/>
          <w:szCs w:val="16"/>
        </w:rPr>
        <w:sectPr w:rsidR="006946A1" w:rsidSect="006946A1">
          <w:type w:val="continuous"/>
          <w:pgSz w:w="12240" w:h="15840"/>
          <w:pgMar w:top="1267" w:right="1339" w:bottom="1339" w:left="1339" w:header="720" w:footer="720" w:gutter="0"/>
          <w:cols w:space="720"/>
          <w:titlePg/>
          <w:docGrid w:linePitch="360"/>
        </w:sectPr>
      </w:pPr>
    </w:p>
    <w:p w14:paraId="696ACB7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package com.app.spectraflix;</w:t>
      </w:r>
    </w:p>
    <w:p w14:paraId="410C5472" w14:textId="77777777" w:rsidR="00B041DA" w:rsidRPr="00B041DA" w:rsidRDefault="00B041DA" w:rsidP="00B041DA">
      <w:pPr>
        <w:spacing w:after="0" w:line="240" w:lineRule="auto"/>
        <w:rPr>
          <w:rFonts w:ascii="Courier New" w:hAnsi="Courier New" w:cs="Courier New"/>
          <w:sz w:val="16"/>
          <w:szCs w:val="16"/>
        </w:rPr>
      </w:pPr>
    </w:p>
    <w:p w14:paraId="1110667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android.os.Bundle;</w:t>
      </w:r>
    </w:p>
    <w:p w14:paraId="3D36CC6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android.app.Activity;</w:t>
      </w:r>
    </w:p>
    <w:p w14:paraId="7A4C4C9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android.widget.Spinner;</w:t>
      </w:r>
    </w:p>
    <w:p w14:paraId="5C23B13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android.widget.AdapterView;</w:t>
      </w:r>
    </w:p>
    <w:p w14:paraId="6051B1B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android.widget.ArrayAdapter;</w:t>
      </w:r>
    </w:p>
    <w:p w14:paraId="391C930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android.widget.ImageView;</w:t>
      </w:r>
    </w:p>
    <w:p w14:paraId="1842291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android.widget.ImageButton;</w:t>
      </w:r>
    </w:p>
    <w:p w14:paraId="3D2E7F1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android.graphics.Typeface;</w:t>
      </w:r>
    </w:p>
    <w:p w14:paraId="3BCE703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android.widget.TextView;</w:t>
      </w:r>
    </w:p>
    <w:p w14:paraId="79B4E10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android.view.View;</w:t>
      </w:r>
    </w:p>
    <w:p w14:paraId="2B298F9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android.view.Gravity;</w:t>
      </w:r>
    </w:p>
    <w:p w14:paraId="7476DA7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android.util.DisplayMetrics;</w:t>
      </w:r>
    </w:p>
    <w:p w14:paraId="0EA8DB8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android.widget.EditText;</w:t>
      </w:r>
    </w:p>
    <w:p w14:paraId="7EFBB10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android.widget.Toast;</w:t>
      </w:r>
    </w:p>
    <w:p w14:paraId="18C3163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android.widget.LinearLayout;</w:t>
      </w:r>
    </w:p>
    <w:p w14:paraId="0F38DAB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android.widget.RelativeLayout;</w:t>
      </w:r>
    </w:p>
    <w:p w14:paraId="132C171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android.content.Intent;</w:t>
      </w:r>
    </w:p>
    <w:p w14:paraId="1D7EC16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import java.util.List;</w:t>
      </w:r>
    </w:p>
    <w:p w14:paraId="22CF0D93" w14:textId="77777777" w:rsidR="00B041DA" w:rsidRPr="00B041DA" w:rsidRDefault="00B041DA" w:rsidP="00B041DA">
      <w:pPr>
        <w:spacing w:after="0" w:line="240" w:lineRule="auto"/>
        <w:rPr>
          <w:rFonts w:ascii="Courier New" w:hAnsi="Courier New" w:cs="Courier New"/>
          <w:sz w:val="16"/>
          <w:szCs w:val="16"/>
        </w:rPr>
      </w:pPr>
    </w:p>
    <w:p w14:paraId="7C4882D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public class addMovie extends Activity</w:t>
      </w:r>
    </w:p>
    <w:p w14:paraId="04D1368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w:t>
      </w:r>
    </w:p>
    <w:p w14:paraId="69265FD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t>private String selectedCategory;</w:t>
      </w:r>
    </w:p>
    <w:p w14:paraId="0036AF4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p>
    <w:p w14:paraId="4CEF85F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t>@Override</w:t>
      </w:r>
    </w:p>
    <w:p w14:paraId="1BF35E0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t>protected void onCreate(Bundle savedInstanceState)</w:t>
      </w:r>
    </w:p>
    <w:p w14:paraId="626A053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t>{</w:t>
      </w:r>
    </w:p>
    <w:p w14:paraId="1857A37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super.onCreate(savedInstanceState);</w:t>
      </w:r>
    </w:p>
    <w:p w14:paraId="7526EFC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setContentView(R.layout.add_movie);</w:t>
      </w:r>
    </w:p>
    <w:p w14:paraId="71CAC16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0A6A40C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if(getActionBar() != null)</w:t>
      </w:r>
    </w:p>
    <w:p w14:paraId="2944846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getActionBar().hide();</w:t>
      </w:r>
    </w:p>
    <w:p w14:paraId="44979F3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07C48F6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DisplayMetrics displayMetrics = new DisplayMetrics();</w:t>
      </w:r>
    </w:p>
    <w:p w14:paraId="1ABE044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getWindowManager().getDefaultDisplay().getMetrics(displayMetrics);</w:t>
      </w:r>
    </w:p>
    <w:p w14:paraId="06B7424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int width = displayMetrics.widthPixels;</w:t>
      </w:r>
    </w:p>
    <w:p w14:paraId="3F759A5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int height = displayMetrics.heightPixels;</w:t>
      </w:r>
    </w:p>
    <w:p w14:paraId="1DAFF16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01CD9DF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Typeface customFont = Typeface.createFromAsset(getAssets(), "fonts/nasalization.ttf");</w:t>
      </w:r>
    </w:p>
    <w:p w14:paraId="4830FAF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1A19D75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TextView addTextView = findViewById(R.id.add_movie);</w:t>
      </w:r>
    </w:p>
    <w:p w14:paraId="6C65FE4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addTextView.setTypeface(customFont);</w:t>
      </w:r>
    </w:p>
    <w:p w14:paraId="1FD8474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4732464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RelativeLayout relativeLayout = findViewById(R.id.RelativeLayout);</w:t>
      </w:r>
    </w:p>
    <w:p w14:paraId="6EBEFE7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3033F71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 imageButton = new ImageButton(this);</w:t>
      </w:r>
    </w:p>
    <w:p w14:paraId="5499FBB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LinearLayout.LayoutParams buttonParams = new LinearLayout.LayoutParams(width / 8, height / 12);</w:t>
      </w:r>
    </w:p>
    <w:p w14:paraId="3259E88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buttonParams.gravity = Gravity.CENTER;</w:t>
      </w:r>
    </w:p>
    <w:p w14:paraId="3E3A6F7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imageButton.setLayoutParams(buttonParams);</w:t>
      </w:r>
    </w:p>
    <w:p w14:paraId="62D2FBB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imageButton.setImageResource(R.drawable.back);</w:t>
      </w:r>
    </w:p>
    <w:p w14:paraId="530EE93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imageButton.setScaleType(ImageView.ScaleType.FIT_START);</w:t>
      </w:r>
    </w:p>
    <w:p w14:paraId="7E154E4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imageButton.setBackground(null);</w:t>
      </w:r>
    </w:p>
    <w:p w14:paraId="1269B4B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imageButton.setOnClickListener(new View.OnClickListener()</w:t>
      </w:r>
    </w:p>
    <w:p w14:paraId="7C46BB1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4084C07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@Override</w:t>
      </w:r>
    </w:p>
    <w:p w14:paraId="3FD978E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public void onClick(View v)</w:t>
      </w:r>
    </w:p>
    <w:p w14:paraId="15008C5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5115A01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Intent intent = new Intent();</w:t>
      </w:r>
    </w:p>
    <w:p w14:paraId="45AB065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lastRenderedPageBreak/>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intent.setClass(getApplicationContext(), activity3.class);</w:t>
      </w:r>
    </w:p>
    <w:p w14:paraId="4D201B9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startActivity(intent);</w:t>
      </w:r>
    </w:p>
    <w:p w14:paraId="63CF48B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2225A50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1938730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25A2A97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relativeLayout.addView(imageButton);</w:t>
      </w:r>
    </w:p>
    <w:p w14:paraId="6C4B273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1A2C810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Spinner categorySpinner = findViewById(R.id.movieCategory);</w:t>
      </w:r>
    </w:p>
    <w:p w14:paraId="385E18B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0CE63EE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String[] categories = {"Animated Movie", "Popular Movie", "Horror Movie", "Developer's Choice"};</w:t>
      </w:r>
    </w:p>
    <w:p w14:paraId="78070BE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415FEE9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ArrayAdapter&lt;String&gt; categoriesAdapter = new ArrayAdapter&lt;&gt;(this, android.R.layout.simple_spinner_item, categories);</w:t>
      </w:r>
    </w:p>
    <w:p w14:paraId="1851CD4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categoriesAdapter.setDropDownViewResource(android.R.layout.simple_spinner_dropdown_item);</w:t>
      </w:r>
    </w:p>
    <w:p w14:paraId="153D319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categorySpinner.setAdapter(categoriesAdapter);</w:t>
      </w:r>
    </w:p>
    <w:p w14:paraId="67A4B0B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341D540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categorySpinner.setOnItemSelectedListener(new AdapterView.OnItemSelectedListener()</w:t>
      </w:r>
    </w:p>
    <w:p w14:paraId="642D2C5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340AEE5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@Override</w:t>
      </w:r>
    </w:p>
    <w:p w14:paraId="2266F05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public void onItemSelected(AdapterView&lt;?&gt; parent, View view, int position, long id)</w:t>
      </w:r>
    </w:p>
    <w:p w14:paraId="621F779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6C3D012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selectedCategory = parent.getItemAtPosition(position).toString();</w:t>
      </w:r>
    </w:p>
    <w:p w14:paraId="7B63033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207E8C1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31D098E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@Override</w:t>
      </w:r>
    </w:p>
    <w:p w14:paraId="2A87CF1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public void onNothingSelected(AdapterView&lt;?&gt; parent)</w:t>
      </w:r>
    </w:p>
    <w:p w14:paraId="3721272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0DE910E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4139B40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5DBB2E2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LinearLayout linearLayout = findViewById(R.id.LinearLayout);</w:t>
      </w:r>
    </w:p>
    <w:p w14:paraId="70E76DC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796C628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ImageButton addButton = new ImageButton(this);</w:t>
      </w:r>
    </w:p>
    <w:p w14:paraId="4E0CEE6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LinearLayout.LayoutParams addButtonParams = new LinearLayout.LayoutParams(width / 6, height / 6);</w:t>
      </w:r>
    </w:p>
    <w:p w14:paraId="6123782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addButtonParams.gravity = Gravity.CENTER;</w:t>
      </w:r>
    </w:p>
    <w:p w14:paraId="28C6597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addButton.setLayoutParams(addButtonParams);</w:t>
      </w:r>
    </w:p>
    <w:p w14:paraId="5C634BD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addButton.setImageResource(R.drawable.add);</w:t>
      </w:r>
    </w:p>
    <w:p w14:paraId="6861BC5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addButton.setScaleType(ImageView.ScaleType.FIT_CENTER);</w:t>
      </w:r>
    </w:p>
    <w:p w14:paraId="08824C4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addButton.setBackground(null);</w:t>
      </w:r>
    </w:p>
    <w:p w14:paraId="09B4823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6CF3D2E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addButton.setOnClickListener(new View.OnClickListener()</w:t>
      </w:r>
    </w:p>
    <w:p w14:paraId="60EE520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31CE21F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@Override</w:t>
      </w:r>
    </w:p>
    <w:p w14:paraId="4BFA2D3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public void onClick(View v)</w:t>
      </w:r>
    </w:p>
    <w:p w14:paraId="57A5761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01AF30E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editTitle = findViewById(R.id.editTitle);</w:t>
      </w:r>
    </w:p>
    <w:p w14:paraId="38F4201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title = editTitle.getText().toString();</w:t>
      </w:r>
    </w:p>
    <w:p w14:paraId="08806DE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4204E2F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editImagePath = findViewById(R.id.editImagePath);</w:t>
      </w:r>
    </w:p>
    <w:p w14:paraId="5084632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imagePath = editImagePath.getText().toString();</w:t>
      </w:r>
    </w:p>
    <w:p w14:paraId="01DD340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1E20B38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editTitleImagePath = findViewById(R.id.editTitleImagePath);</w:t>
      </w:r>
    </w:p>
    <w:p w14:paraId="679304A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titleImagePath = editTitleImagePath.getText().toString();</w:t>
      </w:r>
    </w:p>
    <w:p w14:paraId="0E2557C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49A5251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editTrailerId = findViewById(R.id.editTrailerId);</w:t>
      </w:r>
    </w:p>
    <w:p w14:paraId="5F8DAFB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trailerId = editTrailerId.getText().toString();</w:t>
      </w:r>
    </w:p>
    <w:p w14:paraId="599BB63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45A9F33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editCode = findViewById(R.id.editMovieEmbedCode);</w:t>
      </w:r>
    </w:p>
    <w:p w14:paraId="23E41DE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code = editCode.getText().toString();</w:t>
      </w:r>
    </w:p>
    <w:p w14:paraId="015D1FF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6C9FD47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editURL = findViewById(R.id.editMovieURL);</w:t>
      </w:r>
    </w:p>
    <w:p w14:paraId="4AA5D61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url = editURL.getText().toString();</w:t>
      </w:r>
    </w:p>
    <w:p w14:paraId="5713B42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29F24C8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editLocalPath = findViewById(R.id.editMovieLocalPath);</w:t>
      </w:r>
    </w:p>
    <w:p w14:paraId="4F6E982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localPath = editLocalPath.getText().toString();</w:t>
      </w:r>
    </w:p>
    <w:p w14:paraId="60D00A73"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282DC86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EditText editDescription = findViewById(R.id.editMovieDescription);</w:t>
      </w:r>
    </w:p>
    <w:p w14:paraId="7F6DDD1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String description = editDescription.getText().toString();</w:t>
      </w:r>
    </w:p>
    <w:p w14:paraId="34C80570"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78856F2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int category = -1;</w:t>
      </w:r>
    </w:p>
    <w:p w14:paraId="32071B3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if(selectedCategory.equals("Animated Movie"))</w:t>
      </w:r>
    </w:p>
    <w:p w14:paraId="55ABEF3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category = 1;</w:t>
      </w:r>
    </w:p>
    <w:p w14:paraId="4004C97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else if(selectedCategory.equals("Popular Movie"))</w:t>
      </w:r>
    </w:p>
    <w:p w14:paraId="12B2258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category = 2;</w:t>
      </w:r>
    </w:p>
    <w:p w14:paraId="5755E46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else if(selectedCategory.equals("Horror Movie"))</w:t>
      </w:r>
    </w:p>
    <w:p w14:paraId="15287779"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category = 3;</w:t>
      </w:r>
    </w:p>
    <w:p w14:paraId="4C7C22F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else</w:t>
      </w:r>
    </w:p>
    <w:p w14:paraId="5155440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lastRenderedPageBreak/>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category = 4;</w:t>
      </w:r>
    </w:p>
    <w:p w14:paraId="4F209205"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2F8EA7DA"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if(title.equals("") || imagePath.equals("") || titleImagePath.equals(""))</w:t>
      </w:r>
    </w:p>
    <w:p w14:paraId="0ECA2E7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Toast.makeText(getApplicationContext(), "PLEASE ENTER THE DETAILS", Toast.LENGTH_SHORT).show();</w:t>
      </w:r>
    </w:p>
    <w:p w14:paraId="7D653DA7"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p>
    <w:p w14:paraId="2FFB393D"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else</w:t>
      </w:r>
    </w:p>
    <w:p w14:paraId="53CF9F84"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5F277A4C"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Movie newMovie = new Movie(title, imagePath, titleImagePath, -1, -1, trailerId, code, url, localPath, description, category);</w:t>
      </w:r>
    </w:p>
    <w:p w14:paraId="088B8C4E"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DataManager dataManager = (DataManager) getApplication();</w:t>
      </w:r>
    </w:p>
    <w:p w14:paraId="6C9245E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dataManager.addMovie(newMovie);</w:t>
      </w:r>
    </w:p>
    <w:p w14:paraId="428FB5C2"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Toast.makeText(getApplicationContext(), "SUCCESSFULLY ADDED!", Toast.LENGTH_SHORT).show();</w:t>
      </w:r>
    </w:p>
    <w:p w14:paraId="1E3CB868"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1A7B3AF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r w:rsidRPr="00B041DA">
        <w:rPr>
          <w:rFonts w:ascii="Courier New" w:hAnsi="Courier New" w:cs="Courier New"/>
          <w:sz w:val="16"/>
          <w:szCs w:val="16"/>
        </w:rPr>
        <w:tab/>
        <w:t>}</w:t>
      </w:r>
    </w:p>
    <w:p w14:paraId="0491A64B"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w:t>
      </w:r>
    </w:p>
    <w:p w14:paraId="62A54431"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r>
    </w:p>
    <w:p w14:paraId="7935E76F"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r>
      <w:r w:rsidRPr="00B041DA">
        <w:rPr>
          <w:rFonts w:ascii="Courier New" w:hAnsi="Courier New" w:cs="Courier New"/>
          <w:sz w:val="16"/>
          <w:szCs w:val="16"/>
        </w:rPr>
        <w:tab/>
        <w:t>linearLayout.addView(addButton);</w:t>
      </w:r>
    </w:p>
    <w:p w14:paraId="23FC9326" w14:textId="77777777" w:rsidR="00B041DA" w:rsidRPr="00B041DA" w:rsidRDefault="00B041DA" w:rsidP="00B041DA">
      <w:pPr>
        <w:spacing w:after="0" w:line="240" w:lineRule="auto"/>
        <w:rPr>
          <w:rFonts w:ascii="Courier New" w:hAnsi="Courier New" w:cs="Courier New"/>
          <w:sz w:val="16"/>
          <w:szCs w:val="16"/>
        </w:rPr>
      </w:pPr>
      <w:r w:rsidRPr="00B041DA">
        <w:rPr>
          <w:rFonts w:ascii="Courier New" w:hAnsi="Courier New" w:cs="Courier New"/>
          <w:sz w:val="16"/>
          <w:szCs w:val="16"/>
        </w:rPr>
        <w:tab/>
        <w:t>}</w:t>
      </w:r>
    </w:p>
    <w:p w14:paraId="790294A9" w14:textId="2FC182EC" w:rsidR="00C10B89" w:rsidRPr="004208EF" w:rsidRDefault="00B041DA" w:rsidP="004208EF">
      <w:pPr>
        <w:spacing w:after="0" w:line="240" w:lineRule="auto"/>
        <w:rPr>
          <w:rFonts w:ascii="Courier New" w:hAnsi="Courier New" w:cs="Courier New"/>
          <w:sz w:val="16"/>
          <w:szCs w:val="16"/>
        </w:rPr>
        <w:sectPr w:rsidR="00C10B89" w:rsidRPr="004208EF" w:rsidSect="00477EF6">
          <w:type w:val="continuous"/>
          <w:pgSz w:w="12240" w:h="15840"/>
          <w:pgMar w:top="1267" w:right="1339" w:bottom="1339" w:left="1339" w:header="720" w:footer="720" w:gutter="0"/>
          <w:cols w:num="2" w:space="720"/>
          <w:titlePg/>
          <w:docGrid w:linePitch="360"/>
        </w:sectPr>
      </w:pPr>
      <w:r w:rsidRPr="00B041DA">
        <w:rPr>
          <w:rFonts w:ascii="Courier New" w:hAnsi="Courier New" w:cs="Courier New"/>
          <w:sz w:val="16"/>
          <w:szCs w:val="16"/>
        </w:rPr>
        <w:t>}</w:t>
      </w:r>
    </w:p>
    <w:tbl>
      <w:tblPr>
        <w:tblStyle w:val="ReportTable"/>
        <w:tblW w:w="5433" w:type="pct"/>
        <w:tblLook w:val="04A0" w:firstRow="1" w:lastRow="0" w:firstColumn="1" w:lastColumn="0" w:noHBand="0" w:noVBand="1"/>
        <w:tblCaption w:val="Content table"/>
      </w:tblPr>
      <w:tblGrid>
        <w:gridCol w:w="8797"/>
        <w:gridCol w:w="353"/>
        <w:gridCol w:w="1240"/>
      </w:tblGrid>
      <w:tr w:rsidR="00C10B89" w14:paraId="0621D4F9"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4CC90DD" w14:textId="1C5247EA" w:rsidR="00C10B89" w:rsidRPr="00405C4E" w:rsidRDefault="00CD6482" w:rsidP="00B5405A">
            <w:pPr>
              <w:jc w:val="left"/>
              <w:rPr>
                <w:sz w:val="72"/>
                <w:szCs w:val="72"/>
              </w:rPr>
            </w:pPr>
            <w:r>
              <w:rPr>
                <w:sz w:val="72"/>
                <w:szCs w:val="72"/>
              </w:rPr>
              <w:t>removeBookableMovie</w:t>
            </w:r>
            <w:r w:rsidR="00C10B89">
              <w:rPr>
                <w:sz w:val="72"/>
                <w:szCs w:val="72"/>
              </w:rPr>
              <w:t>.java</w:t>
            </w:r>
          </w:p>
        </w:tc>
        <w:tc>
          <w:tcPr>
            <w:tcW w:w="1930" w:type="dxa"/>
          </w:tcPr>
          <w:p w14:paraId="76DE4B91" w14:textId="77777777" w:rsidR="00C10B89" w:rsidRDefault="00C10B89"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905FF59" w14:textId="77777777" w:rsidR="00C10B89" w:rsidRDefault="00C10B89"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17632" behindDoc="0" locked="0" layoutInCell="1" allowOverlap="1" wp14:anchorId="5AF40D8D" wp14:editId="5FB8C3CC">
                  <wp:simplePos x="0" y="0"/>
                  <wp:positionH relativeFrom="column">
                    <wp:posOffset>665480</wp:posOffset>
                  </wp:positionH>
                  <wp:positionV relativeFrom="paragraph">
                    <wp:posOffset>635</wp:posOffset>
                  </wp:positionV>
                  <wp:extent cx="619760" cy="619760"/>
                  <wp:effectExtent l="0" t="0" r="889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15F1CB1" w14:textId="77777777" w:rsidR="00C10B89" w:rsidRDefault="00C10B89" w:rsidP="00477EF6">
      <w:pPr>
        <w:spacing w:after="0" w:line="240" w:lineRule="auto"/>
        <w:rPr>
          <w:rFonts w:ascii="Courier New" w:hAnsi="Courier New" w:cs="Courier New"/>
          <w:sz w:val="16"/>
          <w:szCs w:val="16"/>
        </w:rPr>
        <w:sectPr w:rsidR="00C10B89" w:rsidSect="00C10B89">
          <w:type w:val="continuous"/>
          <w:pgSz w:w="12240" w:h="15840"/>
          <w:pgMar w:top="1267" w:right="1339" w:bottom="1339" w:left="1339" w:header="720" w:footer="720" w:gutter="0"/>
          <w:cols w:space="720"/>
          <w:titlePg/>
          <w:docGrid w:linePitch="360"/>
        </w:sectPr>
      </w:pPr>
    </w:p>
    <w:p w14:paraId="4D319556" w14:textId="6E0C8534" w:rsidR="008B2FEB" w:rsidRDefault="008B2FEB" w:rsidP="00477EF6">
      <w:pPr>
        <w:spacing w:after="0" w:line="240" w:lineRule="auto"/>
        <w:rPr>
          <w:rFonts w:ascii="Courier New" w:hAnsi="Courier New" w:cs="Courier New"/>
          <w:sz w:val="16"/>
          <w:szCs w:val="16"/>
        </w:rPr>
      </w:pPr>
    </w:p>
    <w:p w14:paraId="42DABF7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package com.app.spectraflix;</w:t>
      </w:r>
    </w:p>
    <w:p w14:paraId="5CEF18EE" w14:textId="77777777" w:rsidR="004208EF" w:rsidRPr="004208EF" w:rsidRDefault="004208EF" w:rsidP="004208EF">
      <w:pPr>
        <w:spacing w:after="0" w:line="240" w:lineRule="auto"/>
        <w:rPr>
          <w:rFonts w:ascii="Courier New" w:hAnsi="Courier New" w:cs="Courier New"/>
          <w:sz w:val="16"/>
          <w:szCs w:val="16"/>
        </w:rPr>
      </w:pPr>
    </w:p>
    <w:p w14:paraId="5B9C5C38"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android.os.Bundle;</w:t>
      </w:r>
    </w:p>
    <w:p w14:paraId="188AB08E"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android.app.Activity;</w:t>
      </w:r>
    </w:p>
    <w:p w14:paraId="1BA3F3C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android.widget.ImageView;</w:t>
      </w:r>
    </w:p>
    <w:p w14:paraId="7BCB077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android.widget.ImageButton;</w:t>
      </w:r>
    </w:p>
    <w:p w14:paraId="36EAE7C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android.graphics.Typeface;</w:t>
      </w:r>
    </w:p>
    <w:p w14:paraId="6CC9AA8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android.widget.TextView;</w:t>
      </w:r>
    </w:p>
    <w:p w14:paraId="0F9F1D7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android.view.View;</w:t>
      </w:r>
    </w:p>
    <w:p w14:paraId="66390DDA"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android.view.Gravity;</w:t>
      </w:r>
    </w:p>
    <w:p w14:paraId="35D55EEE"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android.util.DisplayMetrics;</w:t>
      </w:r>
    </w:p>
    <w:p w14:paraId="55A7982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android.widget.EditText;</w:t>
      </w:r>
    </w:p>
    <w:p w14:paraId="19857CF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android.widget.Toast;</w:t>
      </w:r>
    </w:p>
    <w:p w14:paraId="311702C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android.widget.LinearLayout;</w:t>
      </w:r>
    </w:p>
    <w:p w14:paraId="5AD2E609"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android.widget.RelativeLayout;</w:t>
      </w:r>
    </w:p>
    <w:p w14:paraId="67CFBB4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android.content.Intent;</w:t>
      </w:r>
    </w:p>
    <w:p w14:paraId="274FEAE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import java.util.List;</w:t>
      </w:r>
    </w:p>
    <w:p w14:paraId="3FF49463" w14:textId="77777777" w:rsidR="004208EF" w:rsidRPr="004208EF" w:rsidRDefault="004208EF" w:rsidP="004208EF">
      <w:pPr>
        <w:spacing w:after="0" w:line="240" w:lineRule="auto"/>
        <w:rPr>
          <w:rFonts w:ascii="Courier New" w:hAnsi="Courier New" w:cs="Courier New"/>
          <w:sz w:val="16"/>
          <w:szCs w:val="16"/>
        </w:rPr>
      </w:pPr>
    </w:p>
    <w:p w14:paraId="24ED715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public class removeBookableMovie extends Activity</w:t>
      </w:r>
    </w:p>
    <w:p w14:paraId="44219BC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w:t>
      </w:r>
    </w:p>
    <w:p w14:paraId="5861E939"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t>@Override</w:t>
      </w:r>
    </w:p>
    <w:p w14:paraId="3F3D17E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t>protected void onCreate(Bundle savedInstanceState)</w:t>
      </w:r>
    </w:p>
    <w:p w14:paraId="25CBF8B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t>{</w:t>
      </w:r>
    </w:p>
    <w:p w14:paraId="1D10D2CE"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super.onCreate(savedInstanceState);</w:t>
      </w:r>
    </w:p>
    <w:p w14:paraId="2973F24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setContentView(R.layout.remove_bookable_movie);</w:t>
      </w:r>
    </w:p>
    <w:p w14:paraId="6021F4D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11BAC9A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if(getActionBar() != null)</w:t>
      </w:r>
    </w:p>
    <w:p w14:paraId="45D6D49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getActionBar().hide();</w:t>
      </w:r>
    </w:p>
    <w:p w14:paraId="5DA5DB2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3ED43EA8"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DisplayMetrics displayMetrics = new DisplayMetrics();</w:t>
      </w:r>
    </w:p>
    <w:p w14:paraId="6F74795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getWindowManager().getDefaultDisplay().getMetrics(displayMetrics);</w:t>
      </w:r>
    </w:p>
    <w:p w14:paraId="625EDA7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int width = displayMetrics.widthPixels;</w:t>
      </w:r>
    </w:p>
    <w:p w14:paraId="6BEED59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int height = displayMetrics.heightPixels;</w:t>
      </w:r>
    </w:p>
    <w:p w14:paraId="44844EE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22D3E05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Typeface customFont = Typeface.createFromAsset(getAssets(), "fonts/nasalization.ttf");</w:t>
      </w:r>
    </w:p>
    <w:p w14:paraId="35523D1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2EFDE91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TextView removeTextView = findViewById(R.id.remove_bookable_movie);</w:t>
      </w:r>
    </w:p>
    <w:p w14:paraId="5DE382AC"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removeTextView.setTypeface(customFont);</w:t>
      </w:r>
    </w:p>
    <w:p w14:paraId="7C18FB9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6578BA6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RelativeLayout relativeLayout = findViewById(R.id.RelativeLayout);</w:t>
      </w:r>
    </w:p>
    <w:p w14:paraId="6393E6A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3C0430FE"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 imageButton = new ImageButton(this);</w:t>
      </w:r>
    </w:p>
    <w:p w14:paraId="07D84D1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LinearLayout.LayoutParams buttonParams = new LinearLayout.LayoutParams(width / 8, height / 12);</w:t>
      </w:r>
    </w:p>
    <w:p w14:paraId="1011B2B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buttonParams.gravity = Gravity.CENTER;</w:t>
      </w:r>
    </w:p>
    <w:p w14:paraId="1201BDAC"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imageButton.setLayoutParams(buttonParams);</w:t>
      </w:r>
    </w:p>
    <w:p w14:paraId="67D622E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imageButton.setImageResource(R.drawable.back);</w:t>
      </w:r>
    </w:p>
    <w:p w14:paraId="1D05292C"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imageButton.setScaleType(ImageView.ScaleType.FIT_START);</w:t>
      </w:r>
    </w:p>
    <w:p w14:paraId="6A09342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imageButton.setBackground(null);</w:t>
      </w:r>
    </w:p>
    <w:p w14:paraId="7E21CA3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imageButton.setOnClickListener(new View.OnClickListener()</w:t>
      </w:r>
    </w:p>
    <w:p w14:paraId="7156FC29"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w:t>
      </w:r>
    </w:p>
    <w:p w14:paraId="3114B7FE"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@Override</w:t>
      </w:r>
    </w:p>
    <w:p w14:paraId="02E351E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public void onClick(View v)</w:t>
      </w:r>
    </w:p>
    <w:p w14:paraId="65CAFC5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373E75A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lastRenderedPageBreak/>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Intent intent = new Intent();</w:t>
      </w:r>
    </w:p>
    <w:p w14:paraId="7233C04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intent.setClass(getApplicationContext(), activity3.class);</w:t>
      </w:r>
    </w:p>
    <w:p w14:paraId="4663A03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startActivity(intent);</w:t>
      </w:r>
    </w:p>
    <w:p w14:paraId="7705F16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3A0A3E87"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w:t>
      </w:r>
    </w:p>
    <w:p w14:paraId="360D99A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42CDA3D8"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relativeLayout.addView(imageButton);</w:t>
      </w:r>
    </w:p>
    <w:p w14:paraId="6613641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10F2CEC6"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LinearLayout linearLayout = findViewById(R.id.LinearLayout);</w:t>
      </w:r>
    </w:p>
    <w:p w14:paraId="4DF3394D"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06EA21B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ImageButton removeButton = new ImageButton(this);</w:t>
      </w:r>
    </w:p>
    <w:p w14:paraId="5F1CC5D8"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LinearLayout.LayoutParams removeButtonParams = new LinearLayout.LayoutParams(width / 6, height / 6);</w:t>
      </w:r>
    </w:p>
    <w:p w14:paraId="6DDED12C"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removeButtonParams.gravity = Gravity.CENTER;</w:t>
      </w:r>
    </w:p>
    <w:p w14:paraId="180B7FC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removeButton.setLayoutParams(removeButtonParams);</w:t>
      </w:r>
    </w:p>
    <w:p w14:paraId="0C325D80"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removeButton.setImageResource(R.drawable.remove);</w:t>
      </w:r>
    </w:p>
    <w:p w14:paraId="0339A74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removeButton.setScaleType(ImageView.ScaleType.FIT_CENTER);</w:t>
      </w:r>
    </w:p>
    <w:p w14:paraId="55D430D4"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removeButton.setBackground(null);</w:t>
      </w:r>
    </w:p>
    <w:p w14:paraId="48621886"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76539F8C"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removeButton.setOnClickListener(new View.OnClickListener()</w:t>
      </w:r>
    </w:p>
    <w:p w14:paraId="011CBA0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w:t>
      </w:r>
    </w:p>
    <w:p w14:paraId="4619048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@Override</w:t>
      </w:r>
    </w:p>
    <w:p w14:paraId="48D02136"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public void onClick(View v)</w:t>
      </w:r>
    </w:p>
    <w:p w14:paraId="7396FC5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025A9841"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EditText editTitle = findViewById(R.id.editTitle);</w:t>
      </w:r>
    </w:p>
    <w:p w14:paraId="688FAD9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String title = editTitle.getText().toString();</w:t>
      </w:r>
    </w:p>
    <w:p w14:paraId="6B03214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p>
    <w:p w14:paraId="7220335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p>
    <w:p w14:paraId="585FC58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if(title.equals(""))</w:t>
      </w:r>
    </w:p>
    <w:p w14:paraId="6D29121F"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Toast.makeText(getApplicationContext(), "PLEASE ENTER THE TITLE!", Toast.LENGTH_SHORT).show();</w:t>
      </w:r>
    </w:p>
    <w:p w14:paraId="5BA91FCD"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p>
    <w:p w14:paraId="0235F516"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else</w:t>
      </w:r>
    </w:p>
    <w:p w14:paraId="6B07F8E6"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2BE47A55"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DataManager dataManager = (DataManager) getApplication();</w:t>
      </w:r>
    </w:p>
    <w:p w14:paraId="7735D32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dataManager.removeBookableMovie(title);</w:t>
      </w:r>
    </w:p>
    <w:p w14:paraId="66F1D1C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Toast.makeText(getApplicationContext(), "SUCCESSFULLY REMOVED!", Toast.LENGTH_SHORT).show();</w:t>
      </w:r>
    </w:p>
    <w:p w14:paraId="6608FCF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01DE0C8B"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r w:rsidRPr="004208EF">
        <w:rPr>
          <w:rFonts w:ascii="Courier New" w:hAnsi="Courier New" w:cs="Courier New"/>
          <w:sz w:val="16"/>
          <w:szCs w:val="16"/>
        </w:rPr>
        <w:tab/>
        <w:t>}</w:t>
      </w:r>
    </w:p>
    <w:p w14:paraId="3E93DE6D"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w:t>
      </w:r>
    </w:p>
    <w:p w14:paraId="49C8E2B3"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r>
    </w:p>
    <w:p w14:paraId="3AADDB79"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r>
      <w:r w:rsidRPr="004208EF">
        <w:rPr>
          <w:rFonts w:ascii="Courier New" w:hAnsi="Courier New" w:cs="Courier New"/>
          <w:sz w:val="16"/>
          <w:szCs w:val="16"/>
        </w:rPr>
        <w:tab/>
        <w:t>linearLayout.addView(removeButton);</w:t>
      </w:r>
    </w:p>
    <w:p w14:paraId="3AC980C2" w14:textId="77777777" w:rsidR="004208EF" w:rsidRPr="004208EF" w:rsidRDefault="004208EF" w:rsidP="004208EF">
      <w:pPr>
        <w:spacing w:after="0" w:line="240" w:lineRule="auto"/>
        <w:rPr>
          <w:rFonts w:ascii="Courier New" w:hAnsi="Courier New" w:cs="Courier New"/>
          <w:sz w:val="16"/>
          <w:szCs w:val="16"/>
        </w:rPr>
      </w:pPr>
      <w:r w:rsidRPr="004208EF">
        <w:rPr>
          <w:rFonts w:ascii="Courier New" w:hAnsi="Courier New" w:cs="Courier New"/>
          <w:sz w:val="16"/>
          <w:szCs w:val="16"/>
        </w:rPr>
        <w:tab/>
        <w:t>}</w:t>
      </w:r>
    </w:p>
    <w:p w14:paraId="00B05279" w14:textId="77777777" w:rsidR="00CD6482" w:rsidRPr="008D39A2" w:rsidRDefault="004208EF" w:rsidP="00477EF6">
      <w:pPr>
        <w:spacing w:after="0" w:line="240" w:lineRule="auto"/>
        <w:rPr>
          <w:rFonts w:ascii="Courier New" w:hAnsi="Courier New" w:cs="Courier New"/>
          <w:sz w:val="16"/>
          <w:szCs w:val="16"/>
        </w:rPr>
      </w:pPr>
      <w:r w:rsidRPr="004208EF">
        <w:rPr>
          <w:rFonts w:ascii="Courier New" w:hAnsi="Courier New" w:cs="Courier New"/>
          <w:sz w:val="16"/>
          <w:szCs w:val="16"/>
        </w:rPr>
        <w:t>}</w:t>
      </w:r>
    </w:p>
    <w:p w14:paraId="57EA9B91" w14:textId="77777777" w:rsidR="009D5280" w:rsidRDefault="009D5280" w:rsidP="00B5405A">
      <w:pPr>
        <w:rPr>
          <w:b/>
          <w:sz w:val="72"/>
          <w:szCs w:val="72"/>
        </w:rPr>
        <w:sectPr w:rsidR="009D5280" w:rsidSect="00477EF6">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4"/>
        <w:gridCol w:w="1929"/>
        <w:gridCol w:w="2377"/>
      </w:tblGrid>
      <w:tr w:rsidR="000E6EEE" w14:paraId="767D3664"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0758AEB9" w14:textId="78CF7573" w:rsidR="00CD6482" w:rsidRPr="00405C4E" w:rsidRDefault="00CD6482" w:rsidP="00B5405A">
            <w:pPr>
              <w:jc w:val="left"/>
              <w:rPr>
                <w:sz w:val="72"/>
                <w:szCs w:val="72"/>
              </w:rPr>
            </w:pPr>
            <w:r>
              <w:rPr>
                <w:sz w:val="72"/>
                <w:szCs w:val="72"/>
              </w:rPr>
              <w:t>rem</w:t>
            </w:r>
            <w:r w:rsidR="00103E5F">
              <w:rPr>
                <w:sz w:val="72"/>
                <w:szCs w:val="72"/>
              </w:rPr>
              <w:t>ove</w:t>
            </w:r>
            <w:r w:rsidR="000E6EEE">
              <w:rPr>
                <w:sz w:val="72"/>
                <w:szCs w:val="72"/>
              </w:rPr>
              <w:t>Movie</w:t>
            </w:r>
            <w:r>
              <w:rPr>
                <w:sz w:val="72"/>
                <w:szCs w:val="72"/>
              </w:rPr>
              <w:t>.java</w:t>
            </w:r>
          </w:p>
        </w:tc>
        <w:tc>
          <w:tcPr>
            <w:tcW w:w="1930" w:type="dxa"/>
          </w:tcPr>
          <w:p w14:paraId="70339C9D" w14:textId="77777777" w:rsidR="00CD6482" w:rsidRDefault="00CD6482"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70C1B3A" w14:textId="77777777" w:rsidR="00CD6482" w:rsidRDefault="00CD6482"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19680" behindDoc="0" locked="0" layoutInCell="1" allowOverlap="1" wp14:anchorId="3C9C8E9E" wp14:editId="5D1819A4">
                  <wp:simplePos x="0" y="0"/>
                  <wp:positionH relativeFrom="column">
                    <wp:posOffset>665480</wp:posOffset>
                  </wp:positionH>
                  <wp:positionV relativeFrom="paragraph">
                    <wp:posOffset>635</wp:posOffset>
                  </wp:positionV>
                  <wp:extent cx="619760" cy="619760"/>
                  <wp:effectExtent l="0" t="0" r="889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50508291" w14:textId="77777777" w:rsidR="009D5280" w:rsidRDefault="009D5280" w:rsidP="00477EF6">
      <w:pPr>
        <w:spacing w:after="0" w:line="240" w:lineRule="auto"/>
        <w:rPr>
          <w:rFonts w:ascii="Courier New" w:hAnsi="Courier New" w:cs="Courier New"/>
          <w:sz w:val="16"/>
          <w:szCs w:val="16"/>
        </w:rPr>
        <w:sectPr w:rsidR="009D5280" w:rsidSect="009D5280">
          <w:type w:val="continuous"/>
          <w:pgSz w:w="12240" w:h="15840"/>
          <w:pgMar w:top="1267" w:right="1339" w:bottom="1339" w:left="1339" w:header="720" w:footer="720" w:gutter="0"/>
          <w:cols w:space="720"/>
          <w:titlePg/>
          <w:docGrid w:linePitch="360"/>
        </w:sectPr>
      </w:pPr>
    </w:p>
    <w:p w14:paraId="4E5FE112" w14:textId="66D33977" w:rsidR="004208EF" w:rsidRDefault="004208EF" w:rsidP="00477EF6">
      <w:pPr>
        <w:spacing w:after="0" w:line="240" w:lineRule="auto"/>
        <w:rPr>
          <w:rFonts w:ascii="Courier New" w:hAnsi="Courier New" w:cs="Courier New"/>
          <w:sz w:val="16"/>
          <w:szCs w:val="16"/>
        </w:rPr>
      </w:pPr>
    </w:p>
    <w:p w14:paraId="752E57D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package com.app.spectraflix;</w:t>
      </w:r>
    </w:p>
    <w:p w14:paraId="0DEC300B" w14:textId="77777777" w:rsidR="00103E5F" w:rsidRPr="00103E5F" w:rsidRDefault="00103E5F" w:rsidP="00103E5F">
      <w:pPr>
        <w:spacing w:after="0" w:line="240" w:lineRule="auto"/>
        <w:rPr>
          <w:rFonts w:ascii="Courier New" w:hAnsi="Courier New" w:cs="Courier New"/>
          <w:sz w:val="16"/>
          <w:szCs w:val="16"/>
        </w:rPr>
      </w:pPr>
    </w:p>
    <w:p w14:paraId="38FBC92C"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android.os.Bundle;</w:t>
      </w:r>
    </w:p>
    <w:p w14:paraId="2E61792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android.app.Activity;</w:t>
      </w:r>
    </w:p>
    <w:p w14:paraId="6C716A50"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android.widget.ImageView;</w:t>
      </w:r>
    </w:p>
    <w:p w14:paraId="5608722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android.widget.ImageButton;</w:t>
      </w:r>
    </w:p>
    <w:p w14:paraId="1D101C02"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android.graphics.Typeface;</w:t>
      </w:r>
    </w:p>
    <w:p w14:paraId="0E0F4A6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android.widget.TextView;</w:t>
      </w:r>
    </w:p>
    <w:p w14:paraId="7BA60471"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android.view.View;</w:t>
      </w:r>
    </w:p>
    <w:p w14:paraId="2B0557A4"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android.view.Gravity;</w:t>
      </w:r>
    </w:p>
    <w:p w14:paraId="06FFFA5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android.util.DisplayMetrics;</w:t>
      </w:r>
    </w:p>
    <w:p w14:paraId="25335ADC"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android.widget.EditText;</w:t>
      </w:r>
    </w:p>
    <w:p w14:paraId="3E316471"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android.widget.Toast;</w:t>
      </w:r>
    </w:p>
    <w:p w14:paraId="07E7179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android.widget.LinearLayout;</w:t>
      </w:r>
    </w:p>
    <w:p w14:paraId="478011A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android.widget.RelativeLayout;</w:t>
      </w:r>
    </w:p>
    <w:p w14:paraId="173331A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android.content.Intent;</w:t>
      </w:r>
    </w:p>
    <w:p w14:paraId="2204ADA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import java.util.List;</w:t>
      </w:r>
    </w:p>
    <w:p w14:paraId="2886E5A4" w14:textId="77777777" w:rsidR="00103E5F" w:rsidRPr="00103E5F" w:rsidRDefault="00103E5F" w:rsidP="00103E5F">
      <w:pPr>
        <w:spacing w:after="0" w:line="240" w:lineRule="auto"/>
        <w:rPr>
          <w:rFonts w:ascii="Courier New" w:hAnsi="Courier New" w:cs="Courier New"/>
          <w:sz w:val="16"/>
          <w:szCs w:val="16"/>
        </w:rPr>
      </w:pPr>
    </w:p>
    <w:p w14:paraId="5A2495B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public class removeMovie extends Activity</w:t>
      </w:r>
    </w:p>
    <w:p w14:paraId="4890CF8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w:t>
      </w:r>
    </w:p>
    <w:p w14:paraId="7676F291"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t>@Override</w:t>
      </w:r>
    </w:p>
    <w:p w14:paraId="4C44942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t>protected void onCreate(Bundle savedInstanceState)</w:t>
      </w:r>
    </w:p>
    <w:p w14:paraId="7DF51A3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t>{</w:t>
      </w:r>
    </w:p>
    <w:p w14:paraId="3EFCE0E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super.onCreate(savedInstanceState);</w:t>
      </w:r>
    </w:p>
    <w:p w14:paraId="064D5EE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setContentView(R.layout.remove_movie);</w:t>
      </w:r>
    </w:p>
    <w:p w14:paraId="613F95D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5F6460F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if(getActionBar() != null)</w:t>
      </w:r>
    </w:p>
    <w:p w14:paraId="28E8302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getActionBar().hide();</w:t>
      </w:r>
    </w:p>
    <w:p w14:paraId="6E8D2FB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396DA6D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DisplayMetrics displayMetrics = new DisplayMetrics();</w:t>
      </w:r>
    </w:p>
    <w:p w14:paraId="3EA5D0F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getWindowManager().getDefaultDisplay().getMetrics(displayMetrics);</w:t>
      </w:r>
    </w:p>
    <w:p w14:paraId="7A4F0F5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int width = displayMetrics.widthPixels;</w:t>
      </w:r>
    </w:p>
    <w:p w14:paraId="460C547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int height = displayMetrics.heightPixels;</w:t>
      </w:r>
    </w:p>
    <w:p w14:paraId="6212688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7740B51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lastRenderedPageBreak/>
        <w:tab/>
      </w:r>
      <w:r w:rsidRPr="00103E5F">
        <w:rPr>
          <w:rFonts w:ascii="Courier New" w:hAnsi="Courier New" w:cs="Courier New"/>
          <w:sz w:val="16"/>
          <w:szCs w:val="16"/>
        </w:rPr>
        <w:tab/>
        <w:t>Typeface customFont = Typeface.createFromAsset(getAssets(), "fonts/nasalization.ttf");</w:t>
      </w:r>
    </w:p>
    <w:p w14:paraId="0870407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5565307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TextView removeTextView = findViewById(R.id.remove_movie);</w:t>
      </w:r>
    </w:p>
    <w:p w14:paraId="2600A03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removeTextView.setTypeface(customFont);</w:t>
      </w:r>
    </w:p>
    <w:p w14:paraId="010F422A"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4169F31D"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RelativeLayout relativeLayout = findViewById(R.id.RelativeLayout);</w:t>
      </w:r>
    </w:p>
    <w:p w14:paraId="18A07FAC"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604EAA25"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 imageButton = new ImageButton(this);</w:t>
      </w:r>
    </w:p>
    <w:p w14:paraId="44E2444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LinearLayout.LayoutParams buttonParams = new LinearLayout.LayoutParams(width / 8, height / 12);</w:t>
      </w:r>
    </w:p>
    <w:p w14:paraId="376234C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buttonParams.gravity = Gravity.CENTER;</w:t>
      </w:r>
    </w:p>
    <w:p w14:paraId="4D8FA01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imageButton.setLayoutParams(buttonParams);</w:t>
      </w:r>
    </w:p>
    <w:p w14:paraId="19FD7E7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imageButton.setImageResource(R.drawable.back);</w:t>
      </w:r>
    </w:p>
    <w:p w14:paraId="2CE9EC4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imageButton.setScaleType(ImageView.ScaleType.FIT_START);</w:t>
      </w:r>
    </w:p>
    <w:p w14:paraId="251A5775"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imageButton.setBackground(null);</w:t>
      </w:r>
    </w:p>
    <w:p w14:paraId="7E99DA0C"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imageButton.setOnClickListener(new View.OnClickListener()</w:t>
      </w:r>
    </w:p>
    <w:p w14:paraId="6F4F078D"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w:t>
      </w:r>
    </w:p>
    <w:p w14:paraId="45E19C8A"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@Override</w:t>
      </w:r>
    </w:p>
    <w:p w14:paraId="7B3F3EC2"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public void onClick(View v)</w:t>
      </w:r>
    </w:p>
    <w:p w14:paraId="44579682"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6F35C0C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Intent intent = new Intent();</w:t>
      </w:r>
    </w:p>
    <w:p w14:paraId="7C31A46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intent.setClass(getApplicationContext(), activity3.class);</w:t>
      </w:r>
    </w:p>
    <w:p w14:paraId="177CE50D"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startActivity(intent);</w:t>
      </w:r>
    </w:p>
    <w:p w14:paraId="2D6BF14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2113E432"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w:t>
      </w:r>
    </w:p>
    <w:p w14:paraId="13261CD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382E4E2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relativeLayout.addView(imageButton);</w:t>
      </w:r>
    </w:p>
    <w:p w14:paraId="637948B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3EE896A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LinearLayout linearLayout = findViewById(R.id.LinearLayout);</w:t>
      </w:r>
    </w:p>
    <w:p w14:paraId="7BE8B1F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2900A2D5"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ImageButton removeButton = new ImageButton(this);</w:t>
      </w:r>
    </w:p>
    <w:p w14:paraId="18738525"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LinearLayout.LayoutParams removeButtonParams = new LinearLayout.LayoutParams(width / 6, height / 6);</w:t>
      </w:r>
    </w:p>
    <w:p w14:paraId="22C7A60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removeButtonParams.gravity = Gravity.CENTER;</w:t>
      </w:r>
    </w:p>
    <w:p w14:paraId="6038F5E4"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removeButton.setLayoutParams(removeButtonParams);</w:t>
      </w:r>
    </w:p>
    <w:p w14:paraId="043E1123"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removeButton.setImageResource(R.drawable.remove);</w:t>
      </w:r>
    </w:p>
    <w:p w14:paraId="5C240F01"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removeButton.setScaleType(ImageView.ScaleType.FIT_CENTER);</w:t>
      </w:r>
    </w:p>
    <w:p w14:paraId="6E60886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removeButton.setBackground(null);</w:t>
      </w:r>
    </w:p>
    <w:p w14:paraId="085DDEF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143F73D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removeButton.setOnClickListener(new View.OnClickListener()</w:t>
      </w:r>
    </w:p>
    <w:p w14:paraId="614BA4D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w:t>
      </w:r>
    </w:p>
    <w:p w14:paraId="2E00C77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@Override</w:t>
      </w:r>
    </w:p>
    <w:p w14:paraId="6EF112D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public void onClick(View v)</w:t>
      </w:r>
    </w:p>
    <w:p w14:paraId="316DCB6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5C2118E4"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EditText editTitle = findViewById(R.id.editTitle);</w:t>
      </w:r>
    </w:p>
    <w:p w14:paraId="7CC4C0E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String title = editTitle.getText().toString();</w:t>
      </w:r>
    </w:p>
    <w:p w14:paraId="232A966C"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p>
    <w:p w14:paraId="33D981FB"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p>
    <w:p w14:paraId="3A5C3E5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if(title.equals(""))</w:t>
      </w:r>
    </w:p>
    <w:p w14:paraId="7FD18139"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Toast.makeText(getApplicationContext(), "PLEASE ENTER THE TITLE!", Toast.LENGTH_SHORT).show();</w:t>
      </w:r>
    </w:p>
    <w:p w14:paraId="2357692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p>
    <w:p w14:paraId="6B6B051E"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else</w:t>
      </w:r>
    </w:p>
    <w:p w14:paraId="03B02FF6"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192C9EC0"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DataManager dataManager = (DataManager) getApplication();</w:t>
      </w:r>
    </w:p>
    <w:p w14:paraId="5FD2EFEF"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dataManager.removeMovie(title);</w:t>
      </w:r>
    </w:p>
    <w:p w14:paraId="3A4B88E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Toast.makeText(getApplicationContext(), "SUCCESSFULLY REMOVED!", Toast.LENGTH_SHORT).show();</w:t>
      </w:r>
    </w:p>
    <w:p w14:paraId="7ECFE107"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07F8C4F4"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r w:rsidRPr="00103E5F">
        <w:rPr>
          <w:rFonts w:ascii="Courier New" w:hAnsi="Courier New" w:cs="Courier New"/>
          <w:sz w:val="16"/>
          <w:szCs w:val="16"/>
        </w:rPr>
        <w:tab/>
        <w:t>}</w:t>
      </w:r>
    </w:p>
    <w:p w14:paraId="6DA87E68"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w:t>
      </w:r>
    </w:p>
    <w:p w14:paraId="74065DB4"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r>
    </w:p>
    <w:p w14:paraId="3345C165"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r>
      <w:r w:rsidRPr="00103E5F">
        <w:rPr>
          <w:rFonts w:ascii="Courier New" w:hAnsi="Courier New" w:cs="Courier New"/>
          <w:sz w:val="16"/>
          <w:szCs w:val="16"/>
        </w:rPr>
        <w:tab/>
        <w:t>linearLayout.addView(removeButton);</w:t>
      </w:r>
    </w:p>
    <w:p w14:paraId="1619150A" w14:textId="77777777" w:rsidR="00103E5F" w:rsidRPr="00103E5F" w:rsidRDefault="00103E5F" w:rsidP="00103E5F">
      <w:pPr>
        <w:spacing w:after="0" w:line="240" w:lineRule="auto"/>
        <w:rPr>
          <w:rFonts w:ascii="Courier New" w:hAnsi="Courier New" w:cs="Courier New"/>
          <w:sz w:val="16"/>
          <w:szCs w:val="16"/>
        </w:rPr>
      </w:pPr>
      <w:r w:rsidRPr="00103E5F">
        <w:rPr>
          <w:rFonts w:ascii="Courier New" w:hAnsi="Courier New" w:cs="Courier New"/>
          <w:sz w:val="16"/>
          <w:szCs w:val="16"/>
        </w:rPr>
        <w:tab/>
        <w:t>}</w:t>
      </w:r>
    </w:p>
    <w:p w14:paraId="1F257FFA" w14:textId="10C62C27" w:rsidR="000E6EEE" w:rsidRDefault="00103E5F" w:rsidP="00477EF6">
      <w:pPr>
        <w:spacing w:after="0" w:line="240" w:lineRule="auto"/>
        <w:rPr>
          <w:rFonts w:ascii="Courier New" w:hAnsi="Courier New" w:cs="Courier New"/>
          <w:sz w:val="16"/>
          <w:szCs w:val="16"/>
        </w:rPr>
      </w:pPr>
      <w:r w:rsidRPr="00103E5F">
        <w:rPr>
          <w:rFonts w:ascii="Courier New" w:hAnsi="Courier New" w:cs="Courier New"/>
          <w:sz w:val="16"/>
          <w:szCs w:val="16"/>
        </w:rPr>
        <w:t>}</w:t>
      </w:r>
    </w:p>
    <w:p w14:paraId="1D987B48" w14:textId="77777777" w:rsidR="000E6EEE" w:rsidRDefault="000E6EEE">
      <w:pPr>
        <w:rPr>
          <w:rFonts w:ascii="Courier New" w:hAnsi="Courier New" w:cs="Courier New"/>
          <w:sz w:val="16"/>
          <w:szCs w:val="16"/>
        </w:rPr>
      </w:pPr>
      <w:r>
        <w:rPr>
          <w:rFonts w:ascii="Courier New" w:hAnsi="Courier New" w:cs="Courier New"/>
          <w:sz w:val="16"/>
          <w:szCs w:val="16"/>
        </w:rPr>
        <w:br w:type="page"/>
      </w:r>
    </w:p>
    <w:p w14:paraId="5CAAB580" w14:textId="77777777" w:rsidR="00CD3608" w:rsidRDefault="00CD3608" w:rsidP="00B5405A">
      <w:pPr>
        <w:rPr>
          <w:b/>
          <w:sz w:val="72"/>
          <w:szCs w:val="72"/>
        </w:rPr>
        <w:sectPr w:rsidR="00CD3608" w:rsidSect="00477EF6">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987"/>
        <w:gridCol w:w="1405"/>
        <w:gridCol w:w="1998"/>
      </w:tblGrid>
      <w:tr w:rsidR="000E6EEE" w14:paraId="7F8D3ADB"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F135A5F" w14:textId="55C1C1F4" w:rsidR="000E6EEE" w:rsidRPr="00405C4E" w:rsidRDefault="00473418" w:rsidP="00B5405A">
            <w:pPr>
              <w:jc w:val="left"/>
              <w:rPr>
                <w:sz w:val="72"/>
                <w:szCs w:val="72"/>
              </w:rPr>
            </w:pPr>
            <w:r>
              <w:rPr>
                <w:sz w:val="72"/>
                <w:szCs w:val="72"/>
              </w:rPr>
              <w:lastRenderedPageBreak/>
              <w:t>streamingMovies</w:t>
            </w:r>
            <w:r w:rsidR="000E6EEE">
              <w:rPr>
                <w:sz w:val="72"/>
                <w:szCs w:val="72"/>
              </w:rPr>
              <w:t>.java</w:t>
            </w:r>
          </w:p>
        </w:tc>
        <w:tc>
          <w:tcPr>
            <w:tcW w:w="1930" w:type="dxa"/>
          </w:tcPr>
          <w:p w14:paraId="347EDAA2" w14:textId="77777777" w:rsidR="000E6EEE" w:rsidRDefault="000E6EEE"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19656D1" w14:textId="77777777" w:rsidR="000E6EEE" w:rsidRDefault="000E6EEE"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21728" behindDoc="0" locked="0" layoutInCell="1" allowOverlap="1" wp14:anchorId="6817E6D5" wp14:editId="77FF67BF">
                  <wp:simplePos x="0" y="0"/>
                  <wp:positionH relativeFrom="column">
                    <wp:posOffset>665480</wp:posOffset>
                  </wp:positionH>
                  <wp:positionV relativeFrom="paragraph">
                    <wp:posOffset>635</wp:posOffset>
                  </wp:positionV>
                  <wp:extent cx="619760" cy="619760"/>
                  <wp:effectExtent l="0" t="0" r="8890" b="889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B0A259D" w14:textId="77777777" w:rsidR="00CD3608" w:rsidRDefault="00CD3608" w:rsidP="00477EF6">
      <w:pPr>
        <w:spacing w:after="0" w:line="240" w:lineRule="auto"/>
        <w:rPr>
          <w:rFonts w:ascii="Courier New" w:hAnsi="Courier New" w:cs="Courier New"/>
          <w:sz w:val="16"/>
          <w:szCs w:val="16"/>
        </w:rPr>
        <w:sectPr w:rsidR="00CD3608" w:rsidSect="00CD3608">
          <w:type w:val="continuous"/>
          <w:pgSz w:w="12240" w:h="15840"/>
          <w:pgMar w:top="1267" w:right="1339" w:bottom="1339" w:left="1339" w:header="720" w:footer="720" w:gutter="0"/>
          <w:cols w:space="720"/>
          <w:titlePg/>
          <w:docGrid w:linePitch="360"/>
        </w:sectPr>
      </w:pPr>
    </w:p>
    <w:p w14:paraId="69AC4454" w14:textId="5F23CA06" w:rsidR="00103E5F" w:rsidRDefault="00103E5F" w:rsidP="00477EF6">
      <w:pPr>
        <w:spacing w:after="0" w:line="240" w:lineRule="auto"/>
        <w:rPr>
          <w:rFonts w:ascii="Courier New" w:hAnsi="Courier New" w:cs="Courier New"/>
          <w:sz w:val="16"/>
          <w:szCs w:val="16"/>
        </w:rPr>
      </w:pPr>
    </w:p>
    <w:p w14:paraId="39A8CCAB"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package com.app.spectraflix;</w:t>
      </w:r>
    </w:p>
    <w:p w14:paraId="1BC096C9" w14:textId="77777777" w:rsidR="004208A4" w:rsidRPr="004208A4" w:rsidRDefault="004208A4" w:rsidP="004208A4">
      <w:pPr>
        <w:spacing w:after="0" w:line="240" w:lineRule="auto"/>
        <w:rPr>
          <w:rFonts w:ascii="Courier New" w:hAnsi="Courier New" w:cs="Courier New"/>
          <w:sz w:val="16"/>
          <w:szCs w:val="16"/>
        </w:rPr>
      </w:pPr>
    </w:p>
    <w:p w14:paraId="46656E9E"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import java.util.List;</w:t>
      </w:r>
    </w:p>
    <w:p w14:paraId="3C5175D2"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import java.util.LinkedList;</w:t>
      </w:r>
    </w:p>
    <w:p w14:paraId="1C21CBA3" w14:textId="77777777" w:rsidR="004208A4" w:rsidRPr="004208A4" w:rsidRDefault="004208A4" w:rsidP="004208A4">
      <w:pPr>
        <w:spacing w:after="0" w:line="240" w:lineRule="auto"/>
        <w:rPr>
          <w:rFonts w:ascii="Courier New" w:hAnsi="Courier New" w:cs="Courier New"/>
          <w:sz w:val="16"/>
          <w:szCs w:val="16"/>
        </w:rPr>
      </w:pPr>
    </w:p>
    <w:p w14:paraId="578DF79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public class streamingMovies</w:t>
      </w:r>
    </w:p>
    <w:p w14:paraId="7C6051B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w:t>
      </w:r>
    </w:p>
    <w:p w14:paraId="162BCEF9"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private List&lt;Movie&gt; animatedMovies = new LinkedList&lt;Movie&gt;();</w:t>
      </w:r>
    </w:p>
    <w:p w14:paraId="29AFD2BE"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private List&lt;Movie&gt; horrorMovies = new LinkedList&lt;Movie&gt;();</w:t>
      </w:r>
    </w:p>
    <w:p w14:paraId="593483E9"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private List&lt;Movie&gt; popularMovies = new LinkedList&lt;Movie&gt;();</w:t>
      </w:r>
    </w:p>
    <w:p w14:paraId="4EB56706"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private List&lt;Movie&gt; developersChoiceMovies = new LinkedList&lt;Movie&gt;();</w:t>
      </w:r>
    </w:p>
    <w:p w14:paraId="203E21CE"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private List&lt;Movie&gt; documentaries = new LinkedList&lt;Movie&gt;();</w:t>
      </w:r>
    </w:p>
    <w:p w14:paraId="0AA3A066"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424D244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List&lt;Movie&gt; getHorrorMovies()</w:t>
      </w:r>
    </w:p>
    <w:p w14:paraId="247471C2"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223CF665"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return this.horrorMovies;</w:t>
      </w:r>
    </w:p>
    <w:p w14:paraId="17C54F25"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0779F8BD"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6D482A46"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List&lt;Movie&gt; getAnimatedMovies()</w:t>
      </w:r>
    </w:p>
    <w:p w14:paraId="048AA17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55600FA4"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return this.animatedMovies;</w:t>
      </w:r>
    </w:p>
    <w:p w14:paraId="6144EB2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2BFD480D"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2EC1E64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List&lt;Movie&gt; getPopularMovies()</w:t>
      </w:r>
    </w:p>
    <w:p w14:paraId="5FAB02AF"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3E92E0D2"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return this.popularMovies;</w:t>
      </w:r>
    </w:p>
    <w:p w14:paraId="23C7ABB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3E1238C8"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5C19333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List&lt;Movie&gt; getDevelopersChoiceMovies()</w:t>
      </w:r>
    </w:p>
    <w:p w14:paraId="4DCD8CCE"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619FA8E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return this.developersChoiceMovies;</w:t>
      </w:r>
    </w:p>
    <w:p w14:paraId="451F9F9A"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693AB02F"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0B85E1BB"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List&lt;Movie&gt; getDocumentaries()</w:t>
      </w:r>
    </w:p>
    <w:p w14:paraId="2A31709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45B835E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return this.documentaries;</w:t>
      </w:r>
    </w:p>
    <w:p w14:paraId="46F8C6D8"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50F123D6"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4DF89AA3"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void addHorrorMovie(Movie movie)</w:t>
      </w:r>
    </w:p>
    <w:p w14:paraId="55514D82"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2B175C74"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this.horrorMovies.add(movie);</w:t>
      </w:r>
    </w:p>
    <w:p w14:paraId="3A429B05"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2841D03B"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7FDE30DC"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void addAnimatedMovie(Movie movie)</w:t>
      </w:r>
    </w:p>
    <w:p w14:paraId="0A05686D"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0C83E4DC"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this.animatedMovies.add(movie);</w:t>
      </w:r>
    </w:p>
    <w:p w14:paraId="3AEF756F"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0F78EEEE"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2D72DE8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void addPopularMovie(Movie movie)</w:t>
      </w:r>
    </w:p>
    <w:p w14:paraId="2ACEBDA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584D76E5"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this.popularMovies.add(movie);</w:t>
      </w:r>
    </w:p>
    <w:p w14:paraId="2ED70BE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0AEF84AB"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21C14401"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void addDevelopersChoiceMovie(Movie movie)</w:t>
      </w:r>
    </w:p>
    <w:p w14:paraId="0E5A907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4364DE40"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this.developersChoiceMovies.add(movie);</w:t>
      </w:r>
    </w:p>
    <w:p w14:paraId="0FAF1FDC"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4C65EFE5"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p>
    <w:p w14:paraId="7DB10E23"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public void addDocumentary(Movie movie)</w:t>
      </w:r>
    </w:p>
    <w:p w14:paraId="0C784EC7"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7E72D7B8"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r>
      <w:r w:rsidRPr="004208A4">
        <w:rPr>
          <w:rFonts w:ascii="Courier New" w:hAnsi="Courier New" w:cs="Courier New"/>
          <w:sz w:val="16"/>
          <w:szCs w:val="16"/>
        </w:rPr>
        <w:tab/>
        <w:t>this.documentaries.add(movie);</w:t>
      </w:r>
    </w:p>
    <w:p w14:paraId="16CAAD3A" w14:textId="77777777" w:rsidR="004208A4" w:rsidRPr="004208A4" w:rsidRDefault="004208A4" w:rsidP="004208A4">
      <w:pPr>
        <w:spacing w:after="0" w:line="240" w:lineRule="auto"/>
        <w:rPr>
          <w:rFonts w:ascii="Courier New" w:hAnsi="Courier New" w:cs="Courier New"/>
          <w:sz w:val="16"/>
          <w:szCs w:val="16"/>
        </w:rPr>
      </w:pPr>
      <w:r w:rsidRPr="004208A4">
        <w:rPr>
          <w:rFonts w:ascii="Courier New" w:hAnsi="Courier New" w:cs="Courier New"/>
          <w:sz w:val="16"/>
          <w:szCs w:val="16"/>
        </w:rPr>
        <w:tab/>
        <w:t>}</w:t>
      </w:r>
    </w:p>
    <w:p w14:paraId="7C317DEB" w14:textId="4DEBB56C" w:rsidR="00674F81" w:rsidRDefault="004208A4" w:rsidP="00477EF6">
      <w:pPr>
        <w:spacing w:after="0" w:line="240" w:lineRule="auto"/>
        <w:rPr>
          <w:rFonts w:ascii="Courier New" w:hAnsi="Courier New" w:cs="Courier New"/>
          <w:sz w:val="16"/>
          <w:szCs w:val="16"/>
        </w:rPr>
      </w:pPr>
      <w:r w:rsidRPr="004208A4">
        <w:rPr>
          <w:rFonts w:ascii="Courier New" w:hAnsi="Courier New" w:cs="Courier New"/>
          <w:sz w:val="16"/>
          <w:szCs w:val="16"/>
        </w:rPr>
        <w:t>}</w:t>
      </w:r>
    </w:p>
    <w:p w14:paraId="669BC041" w14:textId="77777777" w:rsidR="00674F81" w:rsidRDefault="00674F81">
      <w:pPr>
        <w:rPr>
          <w:rFonts w:ascii="Courier New" w:hAnsi="Courier New" w:cs="Courier New"/>
          <w:sz w:val="16"/>
          <w:szCs w:val="16"/>
        </w:rPr>
      </w:pPr>
      <w:r>
        <w:rPr>
          <w:rFonts w:ascii="Courier New" w:hAnsi="Courier New" w:cs="Courier New"/>
          <w:sz w:val="16"/>
          <w:szCs w:val="16"/>
        </w:rPr>
        <w:br w:type="page"/>
      </w:r>
    </w:p>
    <w:p w14:paraId="5A32120F" w14:textId="1F5BB0FF" w:rsidR="006314AD" w:rsidRDefault="00432CD1" w:rsidP="00477EF6">
      <w:pPr>
        <w:spacing w:after="0" w:line="240" w:lineRule="auto"/>
        <w:rPr>
          <w:rFonts w:ascii="Courier New" w:hAnsi="Courier New" w:cs="Courier New"/>
          <w:sz w:val="16"/>
          <w:szCs w:val="16"/>
        </w:rPr>
      </w:pPr>
      <w:r>
        <w:rPr>
          <w:rFonts w:ascii="Courier New" w:hAnsi="Courier New" w:cs="Courier New"/>
          <w:noProof/>
          <w:sz w:val="16"/>
          <w:szCs w:val="16"/>
          <w:lang w:eastAsia="en-US"/>
        </w:rPr>
        <w:lastRenderedPageBreak/>
        <w:drawing>
          <wp:anchor distT="0" distB="0" distL="114300" distR="114300" simplePos="0" relativeHeight="251722752" behindDoc="0" locked="0" layoutInCell="1" allowOverlap="1" wp14:anchorId="3E8C56B8" wp14:editId="5F2E2BDF">
            <wp:simplePos x="0" y="0"/>
            <wp:positionH relativeFrom="column">
              <wp:posOffset>3175</wp:posOffset>
            </wp:positionH>
            <wp:positionV relativeFrom="paragraph">
              <wp:posOffset>628650</wp:posOffset>
            </wp:positionV>
            <wp:extent cx="5336540" cy="5273040"/>
            <wp:effectExtent l="57150" t="628650" r="0" b="18707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rotWithShape="1">
                    <a:blip r:embed="rId13">
                      <a:extLst>
                        <a:ext uri="{28A0092B-C50C-407E-A947-70E740481C1C}">
                          <a14:useLocalDpi xmlns:a14="http://schemas.microsoft.com/office/drawing/2010/main" val="0"/>
                        </a:ext>
                      </a:extLst>
                    </a:blip>
                    <a:srcRect b="8524"/>
                    <a:stretch/>
                  </pic:blipFill>
                  <pic:spPr bwMode="auto">
                    <a:xfrm>
                      <a:off x="0" y="0"/>
                      <a:ext cx="5336540" cy="527304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1F7F0" w14:textId="77777777" w:rsidR="006314AD" w:rsidRDefault="006314AD">
      <w:pPr>
        <w:rPr>
          <w:rFonts w:ascii="Courier New" w:hAnsi="Courier New" w:cs="Courier New"/>
          <w:sz w:val="16"/>
          <w:szCs w:val="16"/>
        </w:rPr>
      </w:pPr>
      <w:r>
        <w:rPr>
          <w:rFonts w:ascii="Courier New" w:hAnsi="Courier New" w:cs="Courier New"/>
          <w:sz w:val="16"/>
          <w:szCs w:val="16"/>
        </w:rPr>
        <w:br w:type="page"/>
      </w:r>
    </w:p>
    <w:p w14:paraId="322A4A43" w14:textId="77777777" w:rsidR="000E4298" w:rsidRDefault="000E4298" w:rsidP="00B5405A">
      <w:pPr>
        <w:rPr>
          <w:b/>
          <w:sz w:val="72"/>
          <w:szCs w:val="72"/>
        </w:rPr>
        <w:sectPr w:rsidR="000E4298" w:rsidSect="00473418">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750"/>
        <w:gridCol w:w="1542"/>
        <w:gridCol w:w="2098"/>
      </w:tblGrid>
      <w:tr w:rsidR="000E4298" w14:paraId="1E2D131E"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351AB1AA" w14:textId="0581AB0A" w:rsidR="000E4298" w:rsidRPr="00405C4E" w:rsidRDefault="009A586D" w:rsidP="00B5405A">
            <w:pPr>
              <w:jc w:val="left"/>
              <w:rPr>
                <w:sz w:val="72"/>
                <w:szCs w:val="72"/>
              </w:rPr>
            </w:pPr>
            <w:r>
              <w:rPr>
                <w:sz w:val="72"/>
                <w:szCs w:val="72"/>
              </w:rPr>
              <w:lastRenderedPageBreak/>
              <w:t>AndroidManifest</w:t>
            </w:r>
            <w:r w:rsidR="000E4298">
              <w:rPr>
                <w:sz w:val="72"/>
                <w:szCs w:val="72"/>
              </w:rPr>
              <w:t>.</w:t>
            </w:r>
            <w:r w:rsidR="00134BAD">
              <w:rPr>
                <w:sz w:val="72"/>
                <w:szCs w:val="72"/>
              </w:rPr>
              <w:t>x</w:t>
            </w:r>
            <w:r>
              <w:rPr>
                <w:sz w:val="72"/>
                <w:szCs w:val="72"/>
              </w:rPr>
              <w:t>ml</w:t>
            </w:r>
          </w:p>
        </w:tc>
        <w:tc>
          <w:tcPr>
            <w:tcW w:w="1930" w:type="dxa"/>
          </w:tcPr>
          <w:p w14:paraId="5C1E846C" w14:textId="77777777" w:rsidR="000E4298" w:rsidRDefault="000E4298"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19CB0FE2" w14:textId="77777777" w:rsidR="000E4298" w:rsidRDefault="000E4298"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24800" behindDoc="0" locked="0" layoutInCell="1" allowOverlap="1" wp14:anchorId="42431A59" wp14:editId="2356A7DE">
                  <wp:simplePos x="0" y="0"/>
                  <wp:positionH relativeFrom="column">
                    <wp:posOffset>665480</wp:posOffset>
                  </wp:positionH>
                  <wp:positionV relativeFrom="paragraph">
                    <wp:posOffset>635</wp:posOffset>
                  </wp:positionV>
                  <wp:extent cx="619760" cy="619760"/>
                  <wp:effectExtent l="0" t="0" r="889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7D1EE37" w14:textId="77777777" w:rsidR="000E4298" w:rsidRDefault="000E4298" w:rsidP="00477EF6">
      <w:pPr>
        <w:spacing w:after="0" w:line="240" w:lineRule="auto"/>
        <w:rPr>
          <w:rFonts w:ascii="Courier New" w:hAnsi="Courier New" w:cs="Courier New"/>
          <w:sz w:val="16"/>
          <w:szCs w:val="16"/>
        </w:rPr>
        <w:sectPr w:rsidR="000E4298" w:rsidSect="000E4298">
          <w:type w:val="continuous"/>
          <w:pgSz w:w="12240" w:h="15840"/>
          <w:pgMar w:top="1267" w:right="1339" w:bottom="1339" w:left="1339" w:header="720" w:footer="720" w:gutter="0"/>
          <w:cols w:space="720"/>
          <w:titlePg/>
          <w:docGrid w:linePitch="360"/>
        </w:sectPr>
      </w:pPr>
    </w:p>
    <w:p w14:paraId="6E5DCBAD" w14:textId="71C32E3E" w:rsidR="004208A4" w:rsidRDefault="004208A4" w:rsidP="00477EF6">
      <w:pPr>
        <w:spacing w:after="0" w:line="240" w:lineRule="auto"/>
        <w:rPr>
          <w:rFonts w:ascii="Courier New" w:hAnsi="Courier New" w:cs="Courier New"/>
          <w:sz w:val="16"/>
          <w:szCs w:val="16"/>
        </w:rPr>
      </w:pPr>
    </w:p>
    <w:p w14:paraId="5DE29858"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&lt;?xml version = "1.0" encoding = "utf-8"?&gt;</w:t>
      </w:r>
    </w:p>
    <w:p w14:paraId="58FB5A62" w14:textId="77777777" w:rsidR="00134BAD" w:rsidRPr="00134BAD" w:rsidRDefault="00134BAD" w:rsidP="00134BAD">
      <w:pPr>
        <w:spacing w:after="0" w:line="240" w:lineRule="auto"/>
        <w:rPr>
          <w:rFonts w:ascii="Courier New" w:hAnsi="Courier New" w:cs="Courier New"/>
          <w:sz w:val="16"/>
          <w:szCs w:val="16"/>
        </w:rPr>
      </w:pPr>
    </w:p>
    <w:p w14:paraId="3DC74974"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&lt;manifest </w:t>
      </w:r>
    </w:p>
    <w:p w14:paraId="2159B78A"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xmlns:android = "http://schemas.android.com/apk/res/android"</w:t>
      </w:r>
    </w:p>
    <w:p w14:paraId="09E2FF27"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package = "com.app.spectraflix" </w:t>
      </w:r>
    </w:p>
    <w:p w14:paraId="646342B9"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&gt;</w:t>
      </w:r>
    </w:p>
    <w:p w14:paraId="4F039EF4"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p>
    <w:p w14:paraId="58F5D81F"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&lt;uses-permission </w:t>
      </w:r>
    </w:p>
    <w:p w14:paraId="6A710329"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r w:rsidRPr="00134BAD">
        <w:rPr>
          <w:rFonts w:ascii="Courier New" w:hAnsi="Courier New" w:cs="Courier New"/>
          <w:sz w:val="16"/>
          <w:szCs w:val="16"/>
        </w:rPr>
        <w:tab/>
        <w:t xml:space="preserve">android:name = "android.permission.INTERNET" </w:t>
      </w:r>
    </w:p>
    <w:p w14:paraId="0C933D4D"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/&gt;</w:t>
      </w:r>
    </w:p>
    <w:p w14:paraId="07A35AB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p>
    <w:p w14:paraId="20DACFC1"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&lt;uses-permission </w:t>
      </w:r>
    </w:p>
    <w:p w14:paraId="0560F356"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r w:rsidRPr="00134BAD">
        <w:rPr>
          <w:rFonts w:ascii="Courier New" w:hAnsi="Courier New" w:cs="Courier New"/>
          <w:sz w:val="16"/>
          <w:szCs w:val="16"/>
        </w:rPr>
        <w:tab/>
        <w:t>android:name = "android.permission.READ_EXTERNAL_STORAGE"</w:t>
      </w:r>
    </w:p>
    <w:p w14:paraId="7363E402"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/&gt;</w:t>
      </w:r>
    </w:p>
    <w:p w14:paraId="5A2F22A7" w14:textId="77777777" w:rsidR="00134BAD" w:rsidRPr="00134BAD" w:rsidRDefault="00134BAD" w:rsidP="00134BAD">
      <w:pPr>
        <w:spacing w:after="0" w:line="240" w:lineRule="auto"/>
        <w:rPr>
          <w:rFonts w:ascii="Courier New" w:hAnsi="Courier New" w:cs="Courier New"/>
          <w:sz w:val="16"/>
          <w:szCs w:val="16"/>
        </w:rPr>
      </w:pPr>
    </w:p>
    <w:p w14:paraId="5D51394F" w14:textId="77777777" w:rsidR="00134BAD" w:rsidRPr="00134BAD" w:rsidRDefault="00134BAD" w:rsidP="00134BAD">
      <w:pPr>
        <w:spacing w:after="0" w:line="240" w:lineRule="auto"/>
        <w:rPr>
          <w:rFonts w:ascii="Courier New" w:hAnsi="Courier New" w:cs="Courier New"/>
          <w:sz w:val="16"/>
          <w:szCs w:val="16"/>
        </w:rPr>
      </w:pPr>
    </w:p>
    <w:p w14:paraId="101060F9"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&lt;application</w:t>
      </w:r>
    </w:p>
    <w:p w14:paraId="5F64D8B1"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r w:rsidRPr="00134BAD">
        <w:rPr>
          <w:rFonts w:ascii="Courier New" w:hAnsi="Courier New" w:cs="Courier New"/>
          <w:sz w:val="16"/>
          <w:szCs w:val="16"/>
        </w:rPr>
        <w:tab/>
        <w:t>android:name = ".DataManager"</w:t>
      </w:r>
    </w:p>
    <w:p w14:paraId="3AD9ECE5"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r w:rsidRPr="00134BAD">
        <w:rPr>
          <w:rFonts w:ascii="Courier New" w:hAnsi="Courier New" w:cs="Courier New"/>
          <w:sz w:val="16"/>
          <w:szCs w:val="16"/>
        </w:rPr>
        <w:tab/>
        <w:t>android:requestLegacyExternalStorage = "true"</w:t>
      </w:r>
    </w:p>
    <w:p w14:paraId="5561EAED"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android:allowBackup = "true"</w:t>
      </w:r>
    </w:p>
    <w:p w14:paraId="287E68DB"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android:icon = "@drawable/app_icon"</w:t>
      </w:r>
    </w:p>
    <w:p w14:paraId="14895C79"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android:label = "@string/app_name"</w:t>
      </w:r>
    </w:p>
    <w:p w14:paraId="74AD494C"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android:theme = "@style/AppTheme"</w:t>
      </w:r>
    </w:p>
    <w:p w14:paraId="36E1E36B"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android:resizeableActivity = "true"</w:t>
      </w:r>
    </w:p>
    <w:p w14:paraId="12DE4EA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t>&gt;</w:t>
      </w:r>
    </w:p>
    <w:p w14:paraId="757AFFED"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r>
    </w:p>
    <w:p w14:paraId="0AB922F5"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&lt;activity</w:t>
      </w:r>
    </w:p>
    <w:p w14:paraId="7B7ECE38"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android:name = ".MainActivity"</w:t>
      </w:r>
    </w:p>
    <w:p w14:paraId="4ABA238B"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android:label = "@string/app_name" </w:t>
      </w:r>
    </w:p>
    <w:p w14:paraId="61F2663C"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&gt;</w:t>
      </w:r>
    </w:p>
    <w:p w14:paraId="2B48E45D"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p>
    <w:p w14:paraId="266D9216"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&lt;intent-filter&gt;</w:t>
      </w:r>
    </w:p>
    <w:p w14:paraId="548A28B6"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&lt;action android:name = "android.intent.action.MAIN" /&gt;</w:t>
      </w:r>
    </w:p>
    <w:p w14:paraId="5348BC56"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&lt;category android:name = "android.intent.category.LAUNCHER" /&gt;</w:t>
      </w:r>
    </w:p>
    <w:p w14:paraId="286E108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&lt;/intent-filter&gt;</w:t>
      </w:r>
    </w:p>
    <w:p w14:paraId="217BCF8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w:t>
      </w:r>
    </w:p>
    <w:p w14:paraId="25D4228A"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&lt;/activity&gt;</w:t>
      </w:r>
    </w:p>
    <w:p w14:paraId="563DD515"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r>
    </w:p>
    <w:p w14:paraId="1D24756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".PreviewActivity" /&gt;</w:t>
      </w:r>
    </w:p>
    <w:p w14:paraId="1AB7A93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".MovieWebView" /&gt;</w:t>
      </w:r>
    </w:p>
    <w:p w14:paraId="12E24A97"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".MovieURLView" /&gt;</w:t>
      </w:r>
    </w:p>
    <w:p w14:paraId="0E544685"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".MovieLocalView" /&gt;</w:t>
      </w:r>
    </w:p>
    <w:p w14:paraId="5222109E"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".SelectSeat" /&gt;</w:t>
      </w:r>
    </w:p>
    <w:p w14:paraId="7FE44EFE"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".Ticket" /&gt;</w:t>
      </w:r>
    </w:p>
    <w:p w14:paraId="74B75F0E"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".addMovie" /&gt;</w:t>
      </w:r>
    </w:p>
    <w:p w14:paraId="39C694CC"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".removeMovie" /&gt;</w:t>
      </w:r>
    </w:p>
    <w:p w14:paraId="12472191"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".addBookableMovie" /&gt;</w:t>
      </w:r>
    </w:p>
    <w:p w14:paraId="4DDF67C7"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".removeBookableMovie" /&gt;</w:t>
      </w:r>
    </w:p>
    <w:p w14:paraId="0E9D2EAA"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".MovieTrailerView" /&gt;</w:t>
      </w:r>
    </w:p>
    <w:p w14:paraId="3F13DC6A"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".activity2" /&gt;</w:t>
      </w:r>
    </w:p>
    <w:p w14:paraId="77FBB23C"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".EnterDetails" /&gt;</w:t>
      </w:r>
    </w:p>
    <w:p w14:paraId="0DF19EF0"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t>&lt;activity android:name = ".activity3" /&gt;</w:t>
      </w:r>
    </w:p>
    <w:p w14:paraId="096B0979"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ab/>
      </w:r>
      <w:r w:rsidRPr="00134BAD">
        <w:rPr>
          <w:rFonts w:ascii="Courier New" w:hAnsi="Courier New" w:cs="Courier New"/>
          <w:sz w:val="16"/>
          <w:szCs w:val="16"/>
        </w:rPr>
        <w:tab/>
      </w:r>
    </w:p>
    <w:p w14:paraId="6A5727D8" w14:textId="77777777" w:rsidR="00134BAD" w:rsidRPr="00134BAD" w:rsidRDefault="00134BAD" w:rsidP="00134BAD">
      <w:pPr>
        <w:spacing w:after="0" w:line="240" w:lineRule="auto"/>
        <w:rPr>
          <w:rFonts w:ascii="Courier New" w:hAnsi="Courier New" w:cs="Courier New"/>
          <w:sz w:val="16"/>
          <w:szCs w:val="16"/>
        </w:rPr>
      </w:pPr>
      <w:r w:rsidRPr="00134BAD">
        <w:rPr>
          <w:rFonts w:ascii="Courier New" w:hAnsi="Courier New" w:cs="Courier New"/>
          <w:sz w:val="16"/>
          <w:szCs w:val="16"/>
        </w:rPr>
        <w:t xml:space="preserve">    &lt;/application&gt;</w:t>
      </w:r>
    </w:p>
    <w:p w14:paraId="18CC9324" w14:textId="0EB19882" w:rsidR="00134BAD" w:rsidRDefault="00134BAD" w:rsidP="00477EF6">
      <w:pPr>
        <w:spacing w:after="0" w:line="240" w:lineRule="auto"/>
        <w:rPr>
          <w:rFonts w:ascii="Courier New" w:hAnsi="Courier New" w:cs="Courier New"/>
          <w:sz w:val="16"/>
          <w:szCs w:val="16"/>
        </w:rPr>
      </w:pPr>
      <w:r w:rsidRPr="00134BAD">
        <w:rPr>
          <w:rFonts w:ascii="Courier New" w:hAnsi="Courier New" w:cs="Courier New"/>
          <w:sz w:val="16"/>
          <w:szCs w:val="16"/>
        </w:rPr>
        <w:t>&lt;/manifest&gt;</w:t>
      </w:r>
    </w:p>
    <w:p w14:paraId="4E347CE1" w14:textId="77777777" w:rsidR="00134BAD" w:rsidRDefault="00134BAD">
      <w:pPr>
        <w:rPr>
          <w:rFonts w:ascii="Courier New" w:hAnsi="Courier New" w:cs="Courier New"/>
          <w:sz w:val="16"/>
          <w:szCs w:val="16"/>
        </w:rPr>
      </w:pPr>
      <w:r>
        <w:rPr>
          <w:rFonts w:ascii="Courier New" w:hAnsi="Courier New" w:cs="Courier New"/>
          <w:sz w:val="16"/>
          <w:szCs w:val="16"/>
        </w:rPr>
        <w:br w:type="page"/>
      </w:r>
    </w:p>
    <w:p w14:paraId="4BEF0962" w14:textId="77777777" w:rsidR="000F5B12" w:rsidRDefault="000F5B12" w:rsidP="00B5405A">
      <w:pPr>
        <w:rPr>
          <w:b/>
          <w:sz w:val="72"/>
          <w:szCs w:val="72"/>
        </w:rPr>
        <w:sectPr w:rsidR="000F5B12" w:rsidSect="00473418">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420626" w14:paraId="3244A1A3"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1753F034" w14:textId="43B6CA9F" w:rsidR="000F5B12" w:rsidRPr="00405C4E" w:rsidRDefault="00C80EB4" w:rsidP="00B5405A">
            <w:pPr>
              <w:jc w:val="left"/>
              <w:rPr>
                <w:sz w:val="72"/>
                <w:szCs w:val="72"/>
              </w:rPr>
            </w:pPr>
            <w:r>
              <w:rPr>
                <w:sz w:val="72"/>
                <w:szCs w:val="72"/>
              </w:rPr>
              <w:lastRenderedPageBreak/>
              <w:t>main</w:t>
            </w:r>
            <w:r w:rsidR="000F5B12">
              <w:rPr>
                <w:sz w:val="72"/>
                <w:szCs w:val="72"/>
              </w:rPr>
              <w:t>.xml</w:t>
            </w:r>
          </w:p>
        </w:tc>
        <w:tc>
          <w:tcPr>
            <w:tcW w:w="1930" w:type="dxa"/>
          </w:tcPr>
          <w:p w14:paraId="0A32B5F0" w14:textId="77777777" w:rsidR="000F5B12" w:rsidRDefault="000F5B12"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67A70C2" w14:textId="77777777" w:rsidR="000F5B12" w:rsidRDefault="000F5B12"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26848" behindDoc="0" locked="0" layoutInCell="1" allowOverlap="1" wp14:anchorId="0DF9B7EB" wp14:editId="401173B5">
                  <wp:simplePos x="0" y="0"/>
                  <wp:positionH relativeFrom="column">
                    <wp:posOffset>665480</wp:posOffset>
                  </wp:positionH>
                  <wp:positionV relativeFrom="paragraph">
                    <wp:posOffset>635</wp:posOffset>
                  </wp:positionV>
                  <wp:extent cx="619760" cy="619760"/>
                  <wp:effectExtent l="0" t="0" r="889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1B44D4EA" w14:textId="77777777" w:rsidR="000F5B12" w:rsidRDefault="000F5B12" w:rsidP="00477EF6">
      <w:pPr>
        <w:spacing w:after="0" w:line="240" w:lineRule="auto"/>
        <w:rPr>
          <w:rFonts w:ascii="Courier New" w:hAnsi="Courier New" w:cs="Courier New"/>
          <w:sz w:val="16"/>
          <w:szCs w:val="16"/>
        </w:rPr>
        <w:sectPr w:rsidR="000F5B12" w:rsidSect="000F5B12">
          <w:type w:val="continuous"/>
          <w:pgSz w:w="12240" w:h="15840"/>
          <w:pgMar w:top="1267" w:right="1339" w:bottom="1339" w:left="1339" w:header="720" w:footer="720" w:gutter="0"/>
          <w:cols w:space="720"/>
          <w:titlePg/>
          <w:docGrid w:linePitch="360"/>
        </w:sectPr>
      </w:pPr>
    </w:p>
    <w:p w14:paraId="71B382E6" w14:textId="66E2863E" w:rsidR="00134BAD" w:rsidRDefault="00134BAD" w:rsidP="00477EF6">
      <w:pPr>
        <w:spacing w:after="0" w:line="240" w:lineRule="auto"/>
        <w:rPr>
          <w:rFonts w:ascii="Courier New" w:hAnsi="Courier New" w:cs="Courier New"/>
          <w:sz w:val="16"/>
          <w:szCs w:val="16"/>
        </w:rPr>
      </w:pPr>
    </w:p>
    <w:p w14:paraId="5FD1547C" w14:textId="77777777" w:rsidR="00CE7FA3" w:rsidRPr="002942A5" w:rsidRDefault="00CE7FA3" w:rsidP="002942A5">
      <w:pPr>
        <w:spacing w:after="0" w:line="240" w:lineRule="auto"/>
        <w:rPr>
          <w:rFonts w:ascii="Courier New" w:hAnsi="Courier New" w:cs="Courier New"/>
          <w:sz w:val="16"/>
          <w:szCs w:val="16"/>
        </w:rPr>
      </w:pPr>
      <w:r w:rsidRPr="00CE7FA3">
        <w:rPr>
          <w:rFonts w:ascii="Courier New" w:hAnsi="Courier New" w:cs="Courier New"/>
          <w:sz w:val="16"/>
          <w:szCs w:val="16"/>
        </w:rPr>
        <w:t>&lt;?</w:t>
      </w:r>
      <w:r w:rsidRPr="002942A5">
        <w:rPr>
          <w:rFonts w:ascii="Courier New" w:hAnsi="Courier New" w:cs="Courier New"/>
          <w:sz w:val="16"/>
          <w:szCs w:val="16"/>
        </w:rPr>
        <w:t>xml version="1.0" encoding="utf-8"?&gt;</w:t>
      </w:r>
    </w:p>
    <w:p w14:paraId="7CA309F6" w14:textId="77777777" w:rsidR="00CE7FA3" w:rsidRPr="002942A5" w:rsidRDefault="00CE7FA3" w:rsidP="002942A5">
      <w:pPr>
        <w:spacing w:after="0" w:line="240" w:lineRule="auto"/>
        <w:rPr>
          <w:rFonts w:ascii="Courier New" w:hAnsi="Courier New" w:cs="Courier New"/>
          <w:sz w:val="16"/>
          <w:szCs w:val="16"/>
        </w:rPr>
      </w:pPr>
    </w:p>
    <w:p w14:paraId="15C2184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&lt;GridLayout</w:t>
      </w:r>
    </w:p>
    <w:p w14:paraId="522B3E94"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xmlns:android = "http://schemas.android.com/apk/res/android"</w:t>
      </w:r>
    </w:p>
    <w:p w14:paraId="600C903A"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android:layout_width = "fill_parent"</w:t>
      </w:r>
    </w:p>
    <w:p w14:paraId="5D05E074"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android:layout_height = "fill_parent"</w:t>
      </w:r>
    </w:p>
    <w:p w14:paraId="4580A4B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android:rowCount = "2"</w:t>
      </w:r>
    </w:p>
    <w:p w14:paraId="733D0EB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android:columnCount = "1"</w:t>
      </w:r>
    </w:p>
    <w:p w14:paraId="086AB92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android:orientation = "horizontal"</w:t>
      </w:r>
    </w:p>
    <w:p w14:paraId="014E0761"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android:layout_gravity = "fill"</w:t>
      </w:r>
    </w:p>
    <w:p w14:paraId="297DD18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&gt;</w:t>
      </w:r>
    </w:p>
    <w:p w14:paraId="5ADC1836" w14:textId="77777777" w:rsidR="00CE7FA3" w:rsidRPr="002942A5" w:rsidRDefault="00CE7FA3" w:rsidP="002942A5">
      <w:pPr>
        <w:spacing w:after="0" w:line="240" w:lineRule="auto"/>
        <w:rPr>
          <w:rFonts w:ascii="Courier New" w:hAnsi="Courier New" w:cs="Courier New"/>
          <w:sz w:val="16"/>
          <w:szCs w:val="16"/>
        </w:rPr>
      </w:pPr>
    </w:p>
    <w:p w14:paraId="4899B1BC"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 xml:space="preserve">&lt;LinearLayout </w:t>
      </w:r>
    </w:p>
    <w:p w14:paraId="4B4460D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xmlns:android = "http://schemas.android.com/apk/res/android"</w:t>
      </w:r>
    </w:p>
    <w:p w14:paraId="19443FB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android:layout_width = "match_parent"</w:t>
      </w:r>
    </w:p>
    <w:p w14:paraId="6A4D5C5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android:layout_height = "0dp"</w:t>
      </w:r>
    </w:p>
    <w:p w14:paraId="34DC8864"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android:background = "@drawable/bg"</w:t>
      </w:r>
    </w:p>
    <w:p w14:paraId="0B6937CD"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android:orientation = "vertical"</w:t>
      </w:r>
    </w:p>
    <w:p w14:paraId="5E8E744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android:gravity = "center"</w:t>
      </w:r>
    </w:p>
    <w:p w14:paraId="1A0FF2E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android:layout_rowWeight = "9"</w:t>
      </w:r>
    </w:p>
    <w:p w14:paraId="70E76934"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t>&gt;</w:t>
      </w:r>
    </w:p>
    <w:p w14:paraId="78BBDA6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p>
    <w:p w14:paraId="59B7DFEA"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&lt;ScrollView</w:t>
      </w:r>
    </w:p>
    <w:p w14:paraId="7E15FD21"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android:layout_width = "match_parent"</w:t>
      </w:r>
    </w:p>
    <w:p w14:paraId="2C9CD51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android:layout_height = "match_parent"</w:t>
      </w:r>
    </w:p>
    <w:p w14:paraId="17A8E31A"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t>&gt;</w:t>
      </w:r>
    </w:p>
    <w:p w14:paraId="451D11F2"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p>
    <w:p w14:paraId="07463EEB"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&lt;LinearLayout</w:t>
      </w:r>
    </w:p>
    <w:p w14:paraId="2CE8743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android:layout_width = "wrap_content"</w:t>
      </w:r>
    </w:p>
    <w:p w14:paraId="6CBF60A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android:layout_height = "wrap_content"</w:t>
      </w:r>
    </w:p>
    <w:p w14:paraId="04ECF956"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android:gravity = "center"</w:t>
      </w:r>
    </w:p>
    <w:p w14:paraId="1226111E"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android:orientation = "vertical"</w:t>
      </w:r>
    </w:p>
    <w:p w14:paraId="596B5A34"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&gt;</w:t>
      </w:r>
    </w:p>
    <w:p w14:paraId="0670607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p>
    <w:p w14:paraId="2031C4CC"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&lt;TextView</w:t>
      </w:r>
    </w:p>
    <w:p w14:paraId="30577A7C"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android:id = "@+id/category_label_1"</w:t>
      </w:r>
    </w:p>
    <w:p w14:paraId="2702BF9D"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android:layout_width = "match_parent"</w:t>
      </w:r>
    </w:p>
    <w:p w14:paraId="2F7DB856"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android:layout_height = "wrap_content"</w:t>
      </w:r>
    </w:p>
    <w:p w14:paraId="05158DF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android:text = "Animated Movies"</w:t>
      </w:r>
    </w:p>
    <w:p w14:paraId="26F40497"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android:textColor = "@android:color/white"</w:t>
      </w:r>
    </w:p>
    <w:p w14:paraId="7A60CFB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android:textSize = "30sp"</w:t>
      </w:r>
    </w:p>
    <w:p w14:paraId="6F0EC9B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android:textStyle = "bold"</w:t>
      </w:r>
    </w:p>
    <w:p w14:paraId="255E8BDD"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android:paddingStart = "16dp"</w:t>
      </w:r>
    </w:p>
    <w:p w14:paraId="3728714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android:paddingEnd = "16dp"</w:t>
      </w:r>
    </w:p>
    <w:p w14:paraId="258EA263"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android:paddingTop = "8dp"</w:t>
      </w:r>
    </w:p>
    <w:p w14:paraId="6BF87186"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android:paddingBottom = "8dp"</w:t>
      </w:r>
    </w:p>
    <w:p w14:paraId="35281F69"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android:gravity = "start"</w:t>
      </w:r>
    </w:p>
    <w:p w14:paraId="5F49D130"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android:layout_marginBottom = "12dp"</w:t>
      </w:r>
    </w:p>
    <w:p w14:paraId="2DEB1AAC"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android:letterSpacing = "0.05"</w:t>
      </w:r>
    </w:p>
    <w:p w14:paraId="2F6AF21B"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android:shadowColor = "@android:color/black"</w:t>
      </w:r>
    </w:p>
    <w:p w14:paraId="34D6C36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android:shadowDx = "2"</w:t>
      </w:r>
    </w:p>
    <w:p w14:paraId="2E145A0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android:shadowDy = "2"</w:t>
      </w:r>
    </w:p>
    <w:p w14:paraId="5DCFB80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android:shadowRadius = "3"</w:t>
      </w:r>
    </w:p>
    <w:p w14:paraId="04D3E8CC"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/&gt;</w:t>
      </w:r>
    </w:p>
    <w:p w14:paraId="50967E13"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p>
    <w:p w14:paraId="386F7FE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&lt;HorizontalScrollView</w:t>
      </w:r>
    </w:p>
    <w:p w14:paraId="288BD648"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android:id = "@+id/horizontalScrollView"</w:t>
      </w:r>
    </w:p>
    <w:p w14:paraId="17A8558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android:layout_width = "match_parent"</w:t>
      </w:r>
    </w:p>
    <w:p w14:paraId="2FE71AC7"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android:layout_height = "wrap_content"</w:t>
      </w:r>
    </w:p>
    <w:p w14:paraId="4FFB173D"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android:layout_marginStart = "1dp"</w:t>
      </w:r>
    </w:p>
    <w:p w14:paraId="6EB75BEB"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android:layout_marginTop = "1dp"</w:t>
      </w:r>
    </w:p>
    <w:p w14:paraId="0B4E41A2"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android:layout_marginEnd = "1dp"</w:t>
      </w:r>
    </w:p>
    <w:p w14:paraId="54388FAF"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android:layout_marginBottom = "1dp"</w:t>
      </w:r>
    </w:p>
    <w:p w14:paraId="18ED1062"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android:foregroundGravity = "center_vertical"</w:t>
      </w:r>
    </w:p>
    <w:p w14:paraId="599A30FA"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 xml:space="preserve">&gt; </w:t>
      </w:r>
    </w:p>
    <w:p w14:paraId="0B55DB90"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p>
    <w:p w14:paraId="77D4D6A3"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&lt;LinearLayout</w:t>
      </w:r>
    </w:p>
    <w:p w14:paraId="3B3B1550"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android:id = "@+id/animated_movies_scroll_view"</w:t>
      </w:r>
    </w:p>
    <w:p w14:paraId="64AD7FB1"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android:layout_width = "wrap_content"</w:t>
      </w:r>
    </w:p>
    <w:p w14:paraId="6F089D23"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android:layout_height = "match_parent"</w:t>
      </w:r>
    </w:p>
    <w:p w14:paraId="388140E0" w14:textId="77777777" w:rsidR="00CE7FA3" w:rsidRPr="002942A5"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t>android:foregroundGravity = "center"</w:t>
      </w:r>
    </w:p>
    <w:p w14:paraId="51A2A046" w14:textId="77777777" w:rsidR="00CE7FA3" w:rsidRPr="00CE7FA3" w:rsidRDefault="00CE7FA3" w:rsidP="002942A5">
      <w:pPr>
        <w:spacing w:after="0" w:line="240" w:lineRule="auto"/>
        <w:rPr>
          <w:rFonts w:ascii="Courier New" w:hAnsi="Courier New" w:cs="Courier New"/>
          <w:sz w:val="16"/>
          <w:szCs w:val="16"/>
        </w:rPr>
      </w:pPr>
      <w:r w:rsidRPr="002942A5">
        <w:rPr>
          <w:rFonts w:ascii="Courier New" w:hAnsi="Courier New" w:cs="Courier New"/>
          <w:sz w:val="16"/>
          <w:szCs w:val="16"/>
        </w:rPr>
        <w:lastRenderedPageBreak/>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2942A5">
        <w:rPr>
          <w:rFonts w:ascii="Courier New" w:hAnsi="Courier New" w:cs="Courier New"/>
          <w:sz w:val="16"/>
          <w:szCs w:val="16"/>
        </w:rPr>
        <w:tab/>
      </w:r>
      <w:r w:rsidRPr="00CE7FA3">
        <w:rPr>
          <w:rFonts w:ascii="Courier New" w:hAnsi="Courier New" w:cs="Courier New"/>
          <w:sz w:val="16"/>
          <w:szCs w:val="16"/>
        </w:rPr>
        <w:tab/>
        <w:t>android:gravity = "center"</w:t>
      </w:r>
    </w:p>
    <w:p w14:paraId="66EB818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android:orientation = "horizontal"</w:t>
      </w:r>
    </w:p>
    <w:p w14:paraId="73D5320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54ECCE1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1BAA63E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&lt;/HorizontalScrollView&gt;</w:t>
      </w:r>
    </w:p>
    <w:p w14:paraId="72C6725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421CADD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&lt;TextView</w:t>
      </w:r>
    </w:p>
    <w:p w14:paraId="614633A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"@+id/category_label_2"</w:t>
      </w:r>
    </w:p>
    <w:p w14:paraId="5D375A2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2F89E8D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58B5C70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 = "Popular Movies"</w:t>
      </w:r>
    </w:p>
    <w:p w14:paraId="50A0883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android:textColor = "@android:color/white"</w:t>
      </w:r>
    </w:p>
    <w:p w14:paraId="3995B24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android:textSize = "30sp"</w:t>
      </w:r>
    </w:p>
    <w:p w14:paraId="3EE5AFB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android:textStyle = "bold"</w:t>
      </w:r>
    </w:p>
    <w:p w14:paraId="0C9258AC"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android:paddingStart = "16dp"</w:t>
      </w:r>
    </w:p>
    <w:p w14:paraId="65606E8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android:paddingEnd = "16dp"</w:t>
      </w:r>
    </w:p>
    <w:p w14:paraId="3F7C81F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android:paddingTop = "8dp"</w:t>
      </w:r>
    </w:p>
    <w:p w14:paraId="26939E0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android:paddingBottom = "8dp"</w:t>
      </w:r>
    </w:p>
    <w:p w14:paraId="08233C1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"start"</w:t>
      </w:r>
    </w:p>
    <w:p w14:paraId="4AC49F8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"12dp"</w:t>
      </w:r>
    </w:p>
    <w:p w14:paraId="742A180C"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android:letterSpacing = "0.05"</w:t>
      </w:r>
    </w:p>
    <w:p w14:paraId="0DE9822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android:shadowColor = "@android:color/black"</w:t>
      </w:r>
    </w:p>
    <w:p w14:paraId="52335E3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android:shadowDx = "2"</w:t>
      </w:r>
    </w:p>
    <w:p w14:paraId="17B1954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android:shadowDy = "2"</w:t>
      </w:r>
    </w:p>
    <w:p w14:paraId="12B9B5D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android:shadowRadius = "3"</w:t>
      </w:r>
    </w:p>
    <w:p w14:paraId="7980DCA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5F9DE8A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p>
    <w:p w14:paraId="47F4385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w:t>
      </w:r>
    </w:p>
    <w:p w14:paraId="7F227FB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"@+id/horizontalScrollView"</w:t>
      </w:r>
    </w:p>
    <w:p w14:paraId="698A004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6E3935D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23D3BD6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android:layout_marginStart = "1dp"</w:t>
      </w:r>
    </w:p>
    <w:p w14:paraId="0D1687D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android:layout_marginTop = "1dp"</w:t>
      </w:r>
    </w:p>
    <w:p w14:paraId="34651D8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android:layout_marginEnd = "1dp"</w:t>
      </w:r>
    </w:p>
    <w:p w14:paraId="262A1A7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"1dp"</w:t>
      </w:r>
    </w:p>
    <w:p w14:paraId="3845DB9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"center_vertical"</w:t>
      </w:r>
    </w:p>
    <w:p w14:paraId="6B06D91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 xml:space="preserve">&gt; </w:t>
      </w:r>
    </w:p>
    <w:p w14:paraId="00C35D5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61E1852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&lt;LinearLayout</w:t>
      </w:r>
    </w:p>
    <w:p w14:paraId="23BD6D1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"@+id/popular_movies_scroll_view"</w:t>
      </w:r>
    </w:p>
    <w:p w14:paraId="350E63A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"wrap_content"</w:t>
      </w:r>
    </w:p>
    <w:p w14:paraId="0411807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2E793E2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w:t>
      </w:r>
    </w:p>
    <w:p w14:paraId="7C5316F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"center"</w:t>
      </w:r>
    </w:p>
    <w:p w14:paraId="1AA5F58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android:orientation = "horizontal"</w:t>
      </w:r>
    </w:p>
    <w:p w14:paraId="6BC8FB3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1859FED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4F91546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&lt;/HorizontalScrollView&gt;</w:t>
      </w:r>
    </w:p>
    <w:p w14:paraId="155F709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096E6EA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&lt;TextView</w:t>
      </w:r>
    </w:p>
    <w:p w14:paraId="6C96C4F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"@+id/category_label_3"</w:t>
      </w:r>
    </w:p>
    <w:p w14:paraId="6F0E431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112FC43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708707C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 = "Horror Movies"</w:t>
      </w:r>
    </w:p>
    <w:p w14:paraId="07427E6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android:textColor = "@android:color/white"</w:t>
      </w:r>
    </w:p>
    <w:p w14:paraId="1CF78A3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android:textSize = "30sp"</w:t>
      </w:r>
    </w:p>
    <w:p w14:paraId="5F7D0E5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android:textStyle = "bold"</w:t>
      </w:r>
    </w:p>
    <w:p w14:paraId="5B9BA3E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android:paddingStart = "16dp"</w:t>
      </w:r>
    </w:p>
    <w:p w14:paraId="7CEAAFC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android:paddingEnd = "16dp"</w:t>
      </w:r>
    </w:p>
    <w:p w14:paraId="5266323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android:paddingTop = "8dp"</w:t>
      </w:r>
    </w:p>
    <w:p w14:paraId="35A2635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android:paddingBottom = "8dp"</w:t>
      </w:r>
    </w:p>
    <w:p w14:paraId="31C9F33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"start"</w:t>
      </w:r>
    </w:p>
    <w:p w14:paraId="2B858E4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"12dp"</w:t>
      </w:r>
    </w:p>
    <w:p w14:paraId="3DB0243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android:letterSpacing = "0.05"</w:t>
      </w:r>
    </w:p>
    <w:p w14:paraId="296942F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android:shadowColor = "@android:color/black"</w:t>
      </w:r>
    </w:p>
    <w:p w14:paraId="4639FAE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android:shadowDx = "2"</w:t>
      </w:r>
    </w:p>
    <w:p w14:paraId="395B6A9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android:shadowDy = "2"</w:t>
      </w:r>
    </w:p>
    <w:p w14:paraId="0314708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android:shadowRadius = "3"</w:t>
      </w:r>
    </w:p>
    <w:p w14:paraId="422CDC4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4E0C753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p>
    <w:p w14:paraId="4EF926B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w:t>
      </w:r>
    </w:p>
    <w:p w14:paraId="474EA6E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"@+id/horizontalScrollView"</w:t>
      </w:r>
    </w:p>
    <w:p w14:paraId="2F669C4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0E8622E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4AF5492A"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android:layout_marginStart = "1dp"</w:t>
      </w:r>
    </w:p>
    <w:p w14:paraId="3F049CE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lastRenderedPageBreak/>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android:layout_marginTop = "1dp"</w:t>
      </w:r>
    </w:p>
    <w:p w14:paraId="2F04698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android:layout_marginEnd = "1dp"</w:t>
      </w:r>
    </w:p>
    <w:p w14:paraId="5750C2B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"1dp"</w:t>
      </w:r>
    </w:p>
    <w:p w14:paraId="504BF26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"center_vertical"</w:t>
      </w:r>
    </w:p>
    <w:p w14:paraId="0C9F2B2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 xml:space="preserve">&gt; </w:t>
      </w:r>
    </w:p>
    <w:p w14:paraId="5147CA9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4A34D98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&lt;LinearLayout</w:t>
      </w:r>
    </w:p>
    <w:p w14:paraId="6888F5F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"@+id/horror_movies_scroll_view"</w:t>
      </w:r>
    </w:p>
    <w:p w14:paraId="6951D9BA"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"wrap_content"</w:t>
      </w:r>
    </w:p>
    <w:p w14:paraId="041AA73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0D8D990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w:t>
      </w:r>
    </w:p>
    <w:p w14:paraId="0C33CC2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"center"</w:t>
      </w:r>
    </w:p>
    <w:p w14:paraId="3A2ABEC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android:orientation = "horizontal"</w:t>
      </w:r>
    </w:p>
    <w:p w14:paraId="14E5489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3B1D6A3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7281B39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&lt;/HorizontalScrollView&gt;</w:t>
      </w:r>
    </w:p>
    <w:p w14:paraId="74D4D89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24850B9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&lt;TextView</w:t>
      </w:r>
    </w:p>
    <w:p w14:paraId="1F1B774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"@+id/category_label_4"</w:t>
      </w:r>
    </w:p>
    <w:p w14:paraId="7BBABDB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460C41A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5F3EDA5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 = "Developer's Choice"</w:t>
      </w:r>
    </w:p>
    <w:p w14:paraId="094A0F9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android:textColor = "@android:color/white"</w:t>
      </w:r>
    </w:p>
    <w:p w14:paraId="79442C1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android:textSize = "30sp"</w:t>
      </w:r>
    </w:p>
    <w:p w14:paraId="475BE58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android:textStyle = "bold"</w:t>
      </w:r>
    </w:p>
    <w:p w14:paraId="2B80C24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android:paddingStart = "16dp"</w:t>
      </w:r>
    </w:p>
    <w:p w14:paraId="05AB23E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android:paddingEnd = "16dp"</w:t>
      </w:r>
    </w:p>
    <w:p w14:paraId="118BED5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android:paddingTop = "8dp"</w:t>
      </w:r>
    </w:p>
    <w:p w14:paraId="401C04F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android:paddingBottom = "8dp"</w:t>
      </w:r>
    </w:p>
    <w:p w14:paraId="0DF6FE4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"start"</w:t>
      </w:r>
    </w:p>
    <w:p w14:paraId="5784AF8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"12dp"</w:t>
      </w:r>
    </w:p>
    <w:p w14:paraId="184E6C1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android:letterSpacing = "0.05"</w:t>
      </w:r>
    </w:p>
    <w:p w14:paraId="139581FA"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android:shadowColor = "@android:color/black"</w:t>
      </w:r>
    </w:p>
    <w:p w14:paraId="69A8229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android:shadowDx = "2"</w:t>
      </w:r>
    </w:p>
    <w:p w14:paraId="7243113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android:shadowDy = "2"</w:t>
      </w:r>
    </w:p>
    <w:p w14:paraId="11F7F3C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android:shadowRadius = "3"</w:t>
      </w:r>
    </w:p>
    <w:p w14:paraId="704EC9F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19A6F1E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p>
    <w:p w14:paraId="349C123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w:t>
      </w:r>
    </w:p>
    <w:p w14:paraId="6273071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"@+id/horizontalScrollView"</w:t>
      </w:r>
    </w:p>
    <w:p w14:paraId="71E3F20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50C87C8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"wrap_content"</w:t>
      </w:r>
    </w:p>
    <w:p w14:paraId="365E81F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android:layout_marginStart = "1dp"</w:t>
      </w:r>
    </w:p>
    <w:p w14:paraId="62ADA82A"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android:layout_marginTop = "1dp"</w:t>
      </w:r>
    </w:p>
    <w:p w14:paraId="3B194A9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android:layout_marginEnd = "1dp"</w:t>
      </w:r>
    </w:p>
    <w:p w14:paraId="545076CC"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android:layout_marginBottom = "1dp"</w:t>
      </w:r>
    </w:p>
    <w:p w14:paraId="2DEA636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"center_vertical"</w:t>
      </w:r>
    </w:p>
    <w:p w14:paraId="13F514F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 xml:space="preserve">&gt; </w:t>
      </w:r>
    </w:p>
    <w:p w14:paraId="3C32A67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7E2A0A4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&lt;LinearLayout</w:t>
      </w:r>
    </w:p>
    <w:p w14:paraId="2DD97C8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"@+id/developers_choice_scroll_view"</w:t>
      </w:r>
    </w:p>
    <w:p w14:paraId="0B8BBB3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"wrap_content"</w:t>
      </w:r>
    </w:p>
    <w:p w14:paraId="0A9AC55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6E924F1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android:foregroundGravity = "center"</w:t>
      </w:r>
    </w:p>
    <w:p w14:paraId="7DF0D1B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android:gravity = "center"</w:t>
      </w:r>
    </w:p>
    <w:p w14:paraId="1AAA215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android:orientation = "horizontal"</w:t>
      </w:r>
    </w:p>
    <w:p w14:paraId="0BCDC19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/&gt;</w:t>
      </w:r>
    </w:p>
    <w:p w14:paraId="6F87FC5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p>
    <w:p w14:paraId="4EE9856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&lt;/HorizontalScrollView&gt;</w:t>
      </w:r>
    </w:p>
    <w:p w14:paraId="6FB09A5C"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&lt;/LinearLayout&gt;</w:t>
      </w:r>
    </w:p>
    <w:p w14:paraId="651EAD9C"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&lt;/ScrollView&gt;</w:t>
      </w:r>
    </w:p>
    <w:p w14:paraId="64F732F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t>&lt;/LinearLayout&gt;</w:t>
      </w:r>
    </w:p>
    <w:p w14:paraId="7A6BA3F1" w14:textId="77777777" w:rsidR="00CE7FA3" w:rsidRPr="00CE7FA3" w:rsidRDefault="00CE7FA3" w:rsidP="00CE7FA3">
      <w:pPr>
        <w:spacing w:after="0" w:line="240" w:lineRule="auto"/>
        <w:rPr>
          <w:rFonts w:ascii="Courier New" w:hAnsi="Courier New" w:cs="Courier New"/>
          <w:sz w:val="16"/>
          <w:szCs w:val="16"/>
        </w:rPr>
      </w:pPr>
    </w:p>
    <w:p w14:paraId="0E7D4FD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t>&lt;GridLayout</w:t>
      </w:r>
    </w:p>
    <w:p w14:paraId="786B8A6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xmlns:android = "http://schemas.android.com/apk/res/android"</w:t>
      </w:r>
    </w:p>
    <w:p w14:paraId="50A9287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android:layout_height = "0dp"</w:t>
      </w:r>
    </w:p>
    <w:p w14:paraId="048367E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android:layout_width = "match_parent"</w:t>
      </w:r>
    </w:p>
    <w:p w14:paraId="4034F11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android:layout_rowWeight = "1"</w:t>
      </w:r>
    </w:p>
    <w:p w14:paraId="4A12BF3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android:background = "#ACD5C2"</w:t>
      </w:r>
    </w:p>
    <w:p w14:paraId="4C3ED7C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android:rowCount = "1"</w:t>
      </w:r>
    </w:p>
    <w:p w14:paraId="21E9DB7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android:columnCount = "3"</w:t>
      </w:r>
    </w:p>
    <w:p w14:paraId="2395581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android:orientation = "horizontal"</w:t>
      </w:r>
    </w:p>
    <w:p w14:paraId="33607D5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android:layout_gravity = "fill"</w:t>
      </w:r>
    </w:p>
    <w:p w14:paraId="17B51B1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t>&gt;</w:t>
      </w:r>
    </w:p>
    <w:p w14:paraId="19DC3850" w14:textId="77777777" w:rsidR="00CE7FA3" w:rsidRPr="00CE7FA3" w:rsidRDefault="00CE7FA3" w:rsidP="00CE7FA3">
      <w:pPr>
        <w:spacing w:after="0" w:line="240" w:lineRule="auto"/>
        <w:rPr>
          <w:rFonts w:ascii="Courier New" w:hAnsi="Courier New" w:cs="Courier New"/>
          <w:sz w:val="16"/>
          <w:szCs w:val="16"/>
        </w:rPr>
      </w:pPr>
    </w:p>
    <w:p w14:paraId="3069267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&lt;ImageButton</w:t>
      </w:r>
    </w:p>
    <w:p w14:paraId="4CF4543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"@+id/icon_button1"</w:t>
      </w:r>
    </w:p>
    <w:p w14:paraId="544F2D9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7C95373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"0dp"</w:t>
      </w:r>
    </w:p>
    <w:p w14:paraId="0373799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android:layout_columnWeight = "1"</w:t>
      </w:r>
    </w:p>
    <w:p w14:paraId="000C7C9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android:src = "@drawable/icon1"</w:t>
      </w:r>
    </w:p>
    <w:p w14:paraId="7A143B1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lastRenderedPageBreak/>
        <w:tab/>
      </w:r>
      <w:r w:rsidRPr="00CE7FA3">
        <w:rPr>
          <w:rFonts w:ascii="Courier New" w:hAnsi="Courier New" w:cs="Courier New"/>
          <w:sz w:val="16"/>
          <w:szCs w:val="16"/>
        </w:rPr>
        <w:tab/>
      </w:r>
      <w:r w:rsidRPr="00CE7FA3">
        <w:rPr>
          <w:rFonts w:ascii="Courier New" w:hAnsi="Courier New" w:cs="Courier New"/>
          <w:sz w:val="16"/>
          <w:szCs w:val="16"/>
        </w:rPr>
        <w:tab/>
        <w:t>android:background = "?android:attr/selectableItemBackgroundBorderless"</w:t>
      </w:r>
    </w:p>
    <w:p w14:paraId="752BCED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android:contentDescription = "Icon button"</w:t>
      </w:r>
    </w:p>
    <w:p w14:paraId="2CAA6AAA"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android:scaleType = "centerInside"</w:t>
      </w:r>
    </w:p>
    <w:p w14:paraId="20CAD8E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 = "8dp"</w:t>
      </w:r>
    </w:p>
    <w:p w14:paraId="20EF9A9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/&gt;</w:t>
      </w:r>
    </w:p>
    <w:p w14:paraId="23096A32" w14:textId="77777777" w:rsidR="00CE7FA3" w:rsidRPr="00CE7FA3" w:rsidRDefault="00CE7FA3" w:rsidP="00CE7FA3">
      <w:pPr>
        <w:spacing w:after="0" w:line="240" w:lineRule="auto"/>
        <w:rPr>
          <w:rFonts w:ascii="Courier New" w:hAnsi="Courier New" w:cs="Courier New"/>
          <w:sz w:val="16"/>
          <w:szCs w:val="16"/>
        </w:rPr>
      </w:pPr>
    </w:p>
    <w:p w14:paraId="3B3BB883"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&lt;ImageButton</w:t>
      </w:r>
    </w:p>
    <w:p w14:paraId="7D2243D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"@+id/icon_button2"</w:t>
      </w:r>
    </w:p>
    <w:p w14:paraId="26918F8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393C3B22"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"0dp"</w:t>
      </w:r>
    </w:p>
    <w:p w14:paraId="56B5625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android:layout_columnWeight = "1"</w:t>
      </w:r>
    </w:p>
    <w:p w14:paraId="0789848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android:src = "@drawable/icon2"</w:t>
      </w:r>
    </w:p>
    <w:p w14:paraId="41AE3DB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android:background = "?android:attr/selectableItemBackgroundBorderless"</w:t>
      </w:r>
    </w:p>
    <w:p w14:paraId="54821C9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android:contentDescription = "Icon button"</w:t>
      </w:r>
    </w:p>
    <w:p w14:paraId="1E8FFD3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android:scaleType = "centerInside"</w:t>
      </w:r>
    </w:p>
    <w:p w14:paraId="14F2D6F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 = "8dp"</w:t>
      </w:r>
    </w:p>
    <w:p w14:paraId="432D9859"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/&gt;</w:t>
      </w:r>
    </w:p>
    <w:p w14:paraId="473A6746" w14:textId="77777777" w:rsidR="00CE7FA3" w:rsidRPr="00CE7FA3" w:rsidRDefault="00CE7FA3" w:rsidP="00CE7FA3">
      <w:pPr>
        <w:spacing w:after="0" w:line="240" w:lineRule="auto"/>
        <w:rPr>
          <w:rFonts w:ascii="Courier New" w:hAnsi="Courier New" w:cs="Courier New"/>
          <w:sz w:val="16"/>
          <w:szCs w:val="16"/>
        </w:rPr>
      </w:pPr>
    </w:p>
    <w:p w14:paraId="2698B336"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&lt;ImageButton</w:t>
      </w:r>
    </w:p>
    <w:p w14:paraId="4B1FDCBB"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android:id = "@+id/icon_button3"</w:t>
      </w:r>
    </w:p>
    <w:p w14:paraId="2063E207"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android:layout_height = "match_parent"</w:t>
      </w:r>
    </w:p>
    <w:p w14:paraId="32E2F631"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android:layout_width = "0dp"</w:t>
      </w:r>
    </w:p>
    <w:p w14:paraId="480B92DD"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android:layout_columnWeight = "1"</w:t>
      </w:r>
    </w:p>
    <w:p w14:paraId="7F0DF2A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android:src = "@drawable/icon3"</w:t>
      </w:r>
    </w:p>
    <w:p w14:paraId="552431F0"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android:background = "?android:attr/selectableItemBackgroundBorderless"</w:t>
      </w:r>
    </w:p>
    <w:p w14:paraId="689CA285"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android:contentDescription = "Icon button"</w:t>
      </w:r>
    </w:p>
    <w:p w14:paraId="5C13BC74"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android:scaleType = "centerInside"</w:t>
      </w:r>
    </w:p>
    <w:p w14:paraId="7C319CCE"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r>
      <w:r w:rsidRPr="00CE7FA3">
        <w:rPr>
          <w:rFonts w:ascii="Courier New" w:hAnsi="Courier New" w:cs="Courier New"/>
          <w:sz w:val="16"/>
          <w:szCs w:val="16"/>
        </w:rPr>
        <w:tab/>
        <w:t>android:padding = "8dp"</w:t>
      </w:r>
    </w:p>
    <w:p w14:paraId="165995E8"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r>
      <w:r w:rsidRPr="00CE7FA3">
        <w:rPr>
          <w:rFonts w:ascii="Courier New" w:hAnsi="Courier New" w:cs="Courier New"/>
          <w:sz w:val="16"/>
          <w:szCs w:val="16"/>
        </w:rPr>
        <w:tab/>
        <w:t>/&gt;</w:t>
      </w:r>
    </w:p>
    <w:p w14:paraId="05D89D8E" w14:textId="77777777" w:rsidR="00CE7FA3" w:rsidRPr="00CE7FA3" w:rsidRDefault="00CE7FA3" w:rsidP="00CE7FA3">
      <w:pPr>
        <w:spacing w:after="0" w:line="240" w:lineRule="auto"/>
        <w:rPr>
          <w:rFonts w:ascii="Courier New" w:hAnsi="Courier New" w:cs="Courier New"/>
          <w:sz w:val="16"/>
          <w:szCs w:val="16"/>
        </w:rPr>
      </w:pPr>
    </w:p>
    <w:p w14:paraId="622113DF" w14:textId="77777777" w:rsidR="00CE7FA3" w:rsidRPr="00CE7FA3" w:rsidRDefault="00CE7FA3" w:rsidP="00CE7FA3">
      <w:pPr>
        <w:spacing w:after="0" w:line="240" w:lineRule="auto"/>
        <w:rPr>
          <w:rFonts w:ascii="Courier New" w:hAnsi="Courier New" w:cs="Courier New"/>
          <w:sz w:val="16"/>
          <w:szCs w:val="16"/>
        </w:rPr>
      </w:pPr>
      <w:r w:rsidRPr="00CE7FA3">
        <w:rPr>
          <w:rFonts w:ascii="Courier New" w:hAnsi="Courier New" w:cs="Courier New"/>
          <w:sz w:val="16"/>
          <w:szCs w:val="16"/>
        </w:rPr>
        <w:tab/>
        <w:t>&lt;/GridLayout&gt;</w:t>
      </w:r>
    </w:p>
    <w:p w14:paraId="2A043033" w14:textId="77777777" w:rsidR="00CE7FA3" w:rsidRPr="00CE7FA3" w:rsidRDefault="00CE7FA3" w:rsidP="00CE7FA3">
      <w:pPr>
        <w:spacing w:after="0" w:line="240" w:lineRule="auto"/>
        <w:rPr>
          <w:rFonts w:ascii="Courier New" w:hAnsi="Courier New" w:cs="Courier New"/>
          <w:sz w:val="16"/>
          <w:szCs w:val="16"/>
        </w:rPr>
      </w:pPr>
    </w:p>
    <w:p w14:paraId="2C2D0910" w14:textId="77777777" w:rsidR="001D6D03" w:rsidRPr="008D39A2" w:rsidRDefault="00CE7FA3" w:rsidP="00477EF6">
      <w:pPr>
        <w:spacing w:after="0" w:line="240" w:lineRule="auto"/>
        <w:rPr>
          <w:rFonts w:ascii="Courier New" w:hAnsi="Courier New" w:cs="Courier New"/>
          <w:sz w:val="16"/>
          <w:szCs w:val="16"/>
        </w:rPr>
      </w:pPr>
      <w:r w:rsidRPr="00CE7FA3">
        <w:rPr>
          <w:rFonts w:ascii="Courier New" w:hAnsi="Courier New" w:cs="Courier New"/>
          <w:sz w:val="16"/>
          <w:szCs w:val="16"/>
        </w:rPr>
        <w:t>&lt;/GridLayout&gt;</w:t>
      </w:r>
    </w:p>
    <w:p w14:paraId="34F0509D" w14:textId="77777777" w:rsidR="00CE0A2F" w:rsidRDefault="00CE0A2F" w:rsidP="00B5405A">
      <w:pPr>
        <w:rPr>
          <w:b/>
          <w:sz w:val="72"/>
          <w:szCs w:val="72"/>
        </w:rPr>
        <w:sectPr w:rsidR="00CE0A2F" w:rsidSect="00473418">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8E5AF9" w14:paraId="126B3753"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6C165C8" w14:textId="2619FDE4" w:rsidR="001D6D03" w:rsidRPr="00405C4E" w:rsidRDefault="00397E1A" w:rsidP="00B5405A">
            <w:pPr>
              <w:jc w:val="left"/>
              <w:rPr>
                <w:sz w:val="72"/>
                <w:szCs w:val="72"/>
              </w:rPr>
            </w:pPr>
            <w:r>
              <w:rPr>
                <w:sz w:val="72"/>
                <w:szCs w:val="72"/>
              </w:rPr>
              <w:t>activity2</w:t>
            </w:r>
            <w:r w:rsidR="001D6D03">
              <w:rPr>
                <w:sz w:val="72"/>
                <w:szCs w:val="72"/>
              </w:rPr>
              <w:t>.xml</w:t>
            </w:r>
          </w:p>
        </w:tc>
        <w:tc>
          <w:tcPr>
            <w:tcW w:w="1930" w:type="dxa"/>
          </w:tcPr>
          <w:p w14:paraId="546A819F" w14:textId="77777777" w:rsidR="001D6D03" w:rsidRDefault="001D6D03"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14FB940B" w14:textId="77777777" w:rsidR="001D6D03" w:rsidRDefault="001D6D03"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28896" behindDoc="0" locked="0" layoutInCell="1" allowOverlap="1" wp14:anchorId="36363003" wp14:editId="57DCBA28">
                  <wp:simplePos x="0" y="0"/>
                  <wp:positionH relativeFrom="column">
                    <wp:posOffset>665480</wp:posOffset>
                  </wp:positionH>
                  <wp:positionV relativeFrom="paragraph">
                    <wp:posOffset>635</wp:posOffset>
                  </wp:positionV>
                  <wp:extent cx="619760" cy="619760"/>
                  <wp:effectExtent l="0" t="0" r="8890"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0E986FA" w14:textId="0A063BB3" w:rsidR="00CE7FA3" w:rsidRDefault="00CE7FA3" w:rsidP="00477EF6">
      <w:pPr>
        <w:spacing w:after="0" w:line="240" w:lineRule="auto"/>
        <w:rPr>
          <w:rFonts w:ascii="Courier New" w:hAnsi="Courier New" w:cs="Courier New"/>
          <w:sz w:val="16"/>
          <w:szCs w:val="16"/>
        </w:rPr>
      </w:pPr>
    </w:p>
    <w:p w14:paraId="0DDA9A2E"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&lt;?xml version="1.0" encoding="utf-8"?&gt;</w:t>
      </w:r>
    </w:p>
    <w:p w14:paraId="16598432" w14:textId="77777777" w:rsidR="00397E1A" w:rsidRPr="00397E1A" w:rsidRDefault="00397E1A" w:rsidP="00397E1A">
      <w:pPr>
        <w:spacing w:after="0" w:line="240" w:lineRule="auto"/>
        <w:rPr>
          <w:rFonts w:ascii="Courier New" w:hAnsi="Courier New" w:cs="Courier New"/>
          <w:sz w:val="16"/>
          <w:szCs w:val="16"/>
        </w:rPr>
      </w:pPr>
    </w:p>
    <w:p w14:paraId="03312F76"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&lt;GridLayout</w:t>
      </w:r>
    </w:p>
    <w:p w14:paraId="10F66550"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xmlns:android = "http://schemas.android.com/apk/res/android"</w:t>
      </w:r>
    </w:p>
    <w:p w14:paraId="57995E5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 xml:space="preserve">    android:layout_width = "fill_parent"</w:t>
      </w:r>
    </w:p>
    <w:p w14:paraId="31C4395F"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 xml:space="preserve">    android:layout_height = "fill_parent"</w:t>
      </w:r>
    </w:p>
    <w:p w14:paraId="4FD9B339"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android:rowCount = "2"</w:t>
      </w:r>
    </w:p>
    <w:p w14:paraId="6DBD7702"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android:columnCount = "1"</w:t>
      </w:r>
    </w:p>
    <w:p w14:paraId="188B77BF"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android:orientation = "horizontal"</w:t>
      </w:r>
    </w:p>
    <w:p w14:paraId="397DA32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android:layout_gravity = "fill"</w:t>
      </w:r>
    </w:p>
    <w:p w14:paraId="23E8843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&gt;</w:t>
      </w:r>
    </w:p>
    <w:p w14:paraId="2A259158" w14:textId="77777777" w:rsidR="00397E1A" w:rsidRPr="00397E1A" w:rsidRDefault="00397E1A" w:rsidP="00397E1A">
      <w:pPr>
        <w:spacing w:after="0" w:line="240" w:lineRule="auto"/>
        <w:rPr>
          <w:rFonts w:ascii="Courier New" w:hAnsi="Courier New" w:cs="Courier New"/>
          <w:sz w:val="16"/>
          <w:szCs w:val="16"/>
        </w:rPr>
      </w:pPr>
    </w:p>
    <w:p w14:paraId="7E45A280"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&lt;LinearLayout</w:t>
      </w:r>
    </w:p>
    <w:p w14:paraId="5077F7E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xmlns:android = "http://schemas.android.com/apk/res/android"</w:t>
      </w:r>
    </w:p>
    <w:p w14:paraId="256ED01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android:layout_width = "match_parent"</w:t>
      </w:r>
    </w:p>
    <w:p w14:paraId="27327E9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android:layout_height = "0dp"</w:t>
      </w:r>
    </w:p>
    <w:p w14:paraId="572E4396"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android:background = "@drawable/bg"</w:t>
      </w:r>
    </w:p>
    <w:p w14:paraId="24E3B333"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android:orientation = "vertical"</w:t>
      </w:r>
    </w:p>
    <w:p w14:paraId="4E5E7FF9"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android:gravity = "center"</w:t>
      </w:r>
    </w:p>
    <w:p w14:paraId="1A604222"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android:layout_rowWeight = "9"</w:t>
      </w:r>
    </w:p>
    <w:p w14:paraId="79D5E18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&gt;</w:t>
      </w:r>
    </w:p>
    <w:p w14:paraId="1D3AB7D7" w14:textId="77777777" w:rsidR="00397E1A" w:rsidRPr="00397E1A" w:rsidRDefault="00397E1A" w:rsidP="00397E1A">
      <w:pPr>
        <w:spacing w:after="0" w:line="240" w:lineRule="auto"/>
        <w:rPr>
          <w:rFonts w:ascii="Courier New" w:hAnsi="Courier New" w:cs="Courier New"/>
          <w:sz w:val="16"/>
          <w:szCs w:val="16"/>
        </w:rPr>
      </w:pPr>
    </w:p>
    <w:p w14:paraId="70AB6FDF"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&lt;ScrollView</w:t>
      </w:r>
    </w:p>
    <w:p w14:paraId="7BEFA3C3"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android:layout_width = "match_parent"</w:t>
      </w:r>
    </w:p>
    <w:p w14:paraId="336A637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android:layout_height = "match_parent"</w:t>
      </w:r>
    </w:p>
    <w:p w14:paraId="13763D79"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&gt;</w:t>
      </w:r>
    </w:p>
    <w:p w14:paraId="3A2106C0"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p>
    <w:p w14:paraId="200CCBA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&lt;LinearLayout</w:t>
      </w:r>
    </w:p>
    <w:p w14:paraId="25ED2EE4"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android:id = "@+id/ImageLinearLayout"</w:t>
      </w:r>
    </w:p>
    <w:p w14:paraId="172CB247"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android:layout_width = "match_parent"</w:t>
      </w:r>
    </w:p>
    <w:p w14:paraId="28C01247"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android:layout_height = "wrap_content"</w:t>
      </w:r>
    </w:p>
    <w:p w14:paraId="6B8A086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lastRenderedPageBreak/>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android:gravity = "center"</w:t>
      </w:r>
    </w:p>
    <w:p w14:paraId="2970623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android:orientation = "vertical"</w:t>
      </w:r>
    </w:p>
    <w:p w14:paraId="577547F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android:padding = "16dp"</w:t>
      </w:r>
    </w:p>
    <w:p w14:paraId="495713C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/&gt;</w:t>
      </w:r>
    </w:p>
    <w:p w14:paraId="2C9F21A6"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p>
    <w:p w14:paraId="6FDA9B0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&lt;/ScrollView&gt;</w:t>
      </w:r>
    </w:p>
    <w:p w14:paraId="307AE89D" w14:textId="77777777" w:rsidR="00397E1A" w:rsidRPr="00397E1A" w:rsidRDefault="00397E1A" w:rsidP="00397E1A">
      <w:pPr>
        <w:spacing w:after="0" w:line="240" w:lineRule="auto"/>
        <w:rPr>
          <w:rFonts w:ascii="Courier New" w:hAnsi="Courier New" w:cs="Courier New"/>
          <w:sz w:val="16"/>
          <w:szCs w:val="16"/>
        </w:rPr>
      </w:pPr>
    </w:p>
    <w:p w14:paraId="763A8CFF"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&lt;/LinearLayout&gt;</w:t>
      </w:r>
    </w:p>
    <w:p w14:paraId="3F401B28" w14:textId="77777777" w:rsidR="00397E1A" w:rsidRPr="00397E1A" w:rsidRDefault="00397E1A" w:rsidP="00397E1A">
      <w:pPr>
        <w:spacing w:after="0" w:line="240" w:lineRule="auto"/>
        <w:rPr>
          <w:rFonts w:ascii="Courier New" w:hAnsi="Courier New" w:cs="Courier New"/>
          <w:sz w:val="16"/>
          <w:szCs w:val="16"/>
        </w:rPr>
      </w:pPr>
    </w:p>
    <w:p w14:paraId="195EA593"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&lt;GridLayout</w:t>
      </w:r>
    </w:p>
    <w:p w14:paraId="5F02BC49"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xmlns:android = "http://schemas.android.com/apk/res/android"</w:t>
      </w:r>
    </w:p>
    <w:p w14:paraId="06FE2C17"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android:layout_height = "0dp"</w:t>
      </w:r>
    </w:p>
    <w:p w14:paraId="5FEE3396"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android:layout_width = "match_parent"</w:t>
      </w:r>
    </w:p>
    <w:p w14:paraId="503DFB66"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android:layout_rowWeight = "1"</w:t>
      </w:r>
    </w:p>
    <w:p w14:paraId="74E26632"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android:background = "#ACD5C2"</w:t>
      </w:r>
    </w:p>
    <w:p w14:paraId="2C778CD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android:rowCount = "1"</w:t>
      </w:r>
    </w:p>
    <w:p w14:paraId="01620320"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android:columnCount = "3"</w:t>
      </w:r>
    </w:p>
    <w:p w14:paraId="281E83E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android:orientation = "horizontal"</w:t>
      </w:r>
    </w:p>
    <w:p w14:paraId="35B6B48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android:layout_gravity = "fill"</w:t>
      </w:r>
    </w:p>
    <w:p w14:paraId="3D39215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&gt;</w:t>
      </w:r>
    </w:p>
    <w:p w14:paraId="53C194F2" w14:textId="77777777" w:rsidR="00397E1A" w:rsidRPr="00397E1A" w:rsidRDefault="00397E1A" w:rsidP="00397E1A">
      <w:pPr>
        <w:spacing w:after="0" w:line="240" w:lineRule="auto"/>
        <w:rPr>
          <w:rFonts w:ascii="Courier New" w:hAnsi="Courier New" w:cs="Courier New"/>
          <w:sz w:val="16"/>
          <w:szCs w:val="16"/>
        </w:rPr>
      </w:pPr>
    </w:p>
    <w:p w14:paraId="447BEF8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&lt;ImageButton</w:t>
      </w:r>
    </w:p>
    <w:p w14:paraId="61A162FD"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android:id = "@+id/icon_button1"</w:t>
      </w:r>
    </w:p>
    <w:p w14:paraId="075F664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android:layout_height = "match_parent"</w:t>
      </w:r>
    </w:p>
    <w:p w14:paraId="71E411AD"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android:layout_width = "0dp"</w:t>
      </w:r>
    </w:p>
    <w:p w14:paraId="55871029"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android:layout_columnWeight = "1"</w:t>
      </w:r>
    </w:p>
    <w:p w14:paraId="3983C78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android:src = "@drawable/icon1"</w:t>
      </w:r>
    </w:p>
    <w:p w14:paraId="0F8AE063"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android:background = "?android:attr/selectableItemBackgroundBorderless"</w:t>
      </w:r>
    </w:p>
    <w:p w14:paraId="5DCEF4F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android:contentDescription = "Icon button"</w:t>
      </w:r>
    </w:p>
    <w:p w14:paraId="679911CE"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android:scaleType = "centerInside"</w:t>
      </w:r>
    </w:p>
    <w:p w14:paraId="764CF6C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 xml:space="preserve">            android:padding = "8dp"</w:t>
      </w:r>
    </w:p>
    <w:p w14:paraId="01A3520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/&gt;</w:t>
      </w:r>
    </w:p>
    <w:p w14:paraId="718EE9ED" w14:textId="77777777" w:rsidR="00397E1A" w:rsidRPr="00397E1A" w:rsidRDefault="00397E1A" w:rsidP="00397E1A">
      <w:pPr>
        <w:spacing w:after="0" w:line="240" w:lineRule="auto"/>
        <w:rPr>
          <w:rFonts w:ascii="Courier New" w:hAnsi="Courier New" w:cs="Courier New"/>
          <w:sz w:val="16"/>
          <w:szCs w:val="16"/>
        </w:rPr>
      </w:pPr>
    </w:p>
    <w:p w14:paraId="12B10DF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&lt;ImageButton</w:t>
      </w:r>
    </w:p>
    <w:p w14:paraId="2D711B64"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android:id = "@+id/icon_button2"</w:t>
      </w:r>
    </w:p>
    <w:p w14:paraId="67348552"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android:layout_height = "match_parent"</w:t>
      </w:r>
    </w:p>
    <w:p w14:paraId="64EB8B4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android:layout_width = "0dp"</w:t>
      </w:r>
    </w:p>
    <w:p w14:paraId="3B4A2F1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android:layout_columnWeight = "1"</w:t>
      </w:r>
    </w:p>
    <w:p w14:paraId="27FDE744"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android:src = "@drawable/icon2"</w:t>
      </w:r>
    </w:p>
    <w:p w14:paraId="529DE7F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android:background = "?android:attr/selectableItemBackgroundBorderless"</w:t>
      </w:r>
    </w:p>
    <w:p w14:paraId="0ED95E94"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android:contentDescription = "Icon button"</w:t>
      </w:r>
    </w:p>
    <w:p w14:paraId="440E17CD"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android:scaleType = "centerInside"</w:t>
      </w:r>
    </w:p>
    <w:p w14:paraId="6BB3EA9D"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 xml:space="preserve">            android:padding = "8dp"</w:t>
      </w:r>
    </w:p>
    <w:p w14:paraId="703C6C63"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/&gt;</w:t>
      </w:r>
    </w:p>
    <w:p w14:paraId="59170CC5" w14:textId="77777777" w:rsidR="00397E1A" w:rsidRPr="00397E1A" w:rsidRDefault="00397E1A" w:rsidP="00397E1A">
      <w:pPr>
        <w:spacing w:after="0" w:line="240" w:lineRule="auto"/>
        <w:rPr>
          <w:rFonts w:ascii="Courier New" w:hAnsi="Courier New" w:cs="Courier New"/>
          <w:sz w:val="16"/>
          <w:szCs w:val="16"/>
        </w:rPr>
      </w:pPr>
    </w:p>
    <w:p w14:paraId="6451D6AD"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&lt;ImageButton</w:t>
      </w:r>
    </w:p>
    <w:p w14:paraId="32A5A76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android:id = "@+id/icon_button3"</w:t>
      </w:r>
    </w:p>
    <w:p w14:paraId="181309B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android:layout_height = "match_parent"</w:t>
      </w:r>
    </w:p>
    <w:p w14:paraId="2D692E71"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android:layout_width = "0dp"</w:t>
      </w:r>
    </w:p>
    <w:p w14:paraId="372760EB"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android:layout_columnWeight = "1"</w:t>
      </w:r>
    </w:p>
    <w:p w14:paraId="7CBDF63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android:src = "@drawable/icon3"</w:t>
      </w:r>
    </w:p>
    <w:p w14:paraId="1E9C0DA0"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android:background = "?android:attr/selectableItemBackgroundBorderless"</w:t>
      </w:r>
    </w:p>
    <w:p w14:paraId="63C3850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android:contentDescription = "Icon button"</w:t>
      </w:r>
    </w:p>
    <w:p w14:paraId="5ED2FF1C"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r>
      <w:r w:rsidRPr="00397E1A">
        <w:rPr>
          <w:rFonts w:ascii="Courier New" w:hAnsi="Courier New" w:cs="Courier New"/>
          <w:sz w:val="16"/>
          <w:szCs w:val="16"/>
        </w:rPr>
        <w:tab/>
        <w:t>android:scaleType = "centerInside"</w:t>
      </w:r>
    </w:p>
    <w:p w14:paraId="5F91BD65"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 xml:space="preserve">            android:padding = "8dp"</w:t>
      </w:r>
    </w:p>
    <w:p w14:paraId="751BBEEE"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r>
      <w:r w:rsidRPr="00397E1A">
        <w:rPr>
          <w:rFonts w:ascii="Courier New" w:hAnsi="Courier New" w:cs="Courier New"/>
          <w:sz w:val="16"/>
          <w:szCs w:val="16"/>
        </w:rPr>
        <w:tab/>
        <w:t>/&gt;</w:t>
      </w:r>
    </w:p>
    <w:p w14:paraId="4478983D" w14:textId="77777777" w:rsidR="00397E1A" w:rsidRPr="00397E1A" w:rsidRDefault="00397E1A" w:rsidP="00397E1A">
      <w:pPr>
        <w:spacing w:after="0" w:line="240" w:lineRule="auto"/>
        <w:rPr>
          <w:rFonts w:ascii="Courier New" w:hAnsi="Courier New" w:cs="Courier New"/>
          <w:sz w:val="16"/>
          <w:szCs w:val="16"/>
        </w:rPr>
      </w:pPr>
    </w:p>
    <w:p w14:paraId="617525AA" w14:textId="77777777" w:rsidR="00397E1A" w:rsidRPr="00397E1A" w:rsidRDefault="00397E1A" w:rsidP="00397E1A">
      <w:pPr>
        <w:spacing w:after="0" w:line="240" w:lineRule="auto"/>
        <w:rPr>
          <w:rFonts w:ascii="Courier New" w:hAnsi="Courier New" w:cs="Courier New"/>
          <w:sz w:val="16"/>
          <w:szCs w:val="16"/>
        </w:rPr>
      </w:pPr>
      <w:r w:rsidRPr="00397E1A">
        <w:rPr>
          <w:rFonts w:ascii="Courier New" w:hAnsi="Courier New" w:cs="Courier New"/>
          <w:sz w:val="16"/>
          <w:szCs w:val="16"/>
        </w:rPr>
        <w:tab/>
        <w:t>&lt;/GridLayout&gt;</w:t>
      </w:r>
    </w:p>
    <w:p w14:paraId="6632CBDD" w14:textId="77777777" w:rsidR="00397E1A" w:rsidRPr="00397E1A" w:rsidRDefault="00397E1A" w:rsidP="00397E1A">
      <w:pPr>
        <w:spacing w:after="0" w:line="240" w:lineRule="auto"/>
        <w:rPr>
          <w:rFonts w:ascii="Courier New" w:hAnsi="Courier New" w:cs="Courier New"/>
          <w:sz w:val="16"/>
          <w:szCs w:val="16"/>
        </w:rPr>
      </w:pPr>
    </w:p>
    <w:p w14:paraId="2105FA05" w14:textId="304ABBD6" w:rsidR="003224E9" w:rsidRDefault="00397E1A" w:rsidP="00477EF6">
      <w:pPr>
        <w:spacing w:after="0" w:line="240" w:lineRule="auto"/>
        <w:rPr>
          <w:rFonts w:ascii="Courier New" w:hAnsi="Courier New" w:cs="Courier New"/>
          <w:sz w:val="16"/>
          <w:szCs w:val="16"/>
        </w:rPr>
      </w:pPr>
      <w:r w:rsidRPr="00397E1A">
        <w:rPr>
          <w:rFonts w:ascii="Courier New" w:hAnsi="Courier New" w:cs="Courier New"/>
          <w:sz w:val="16"/>
          <w:szCs w:val="16"/>
        </w:rPr>
        <w:t>&lt;/GridLayout&gt;</w:t>
      </w:r>
    </w:p>
    <w:p w14:paraId="3E14CAFF" w14:textId="77777777" w:rsidR="003224E9" w:rsidRDefault="003224E9">
      <w:pPr>
        <w:rPr>
          <w:rFonts w:ascii="Courier New" w:hAnsi="Courier New" w:cs="Courier New"/>
          <w:sz w:val="16"/>
          <w:szCs w:val="16"/>
        </w:rPr>
      </w:pPr>
      <w:r>
        <w:rPr>
          <w:rFonts w:ascii="Courier New" w:hAnsi="Courier New" w:cs="Courier New"/>
          <w:sz w:val="16"/>
          <w:szCs w:val="16"/>
        </w:rPr>
        <w:br w:type="page"/>
      </w:r>
    </w:p>
    <w:tbl>
      <w:tblPr>
        <w:tblStyle w:val="ReportTable"/>
        <w:tblW w:w="5433" w:type="pct"/>
        <w:tblLook w:val="04A0" w:firstRow="1" w:lastRow="0" w:firstColumn="1" w:lastColumn="0" w:noHBand="0" w:noVBand="1"/>
        <w:tblCaption w:val="Content table"/>
      </w:tblPr>
      <w:tblGrid>
        <w:gridCol w:w="6083"/>
        <w:gridCol w:w="1930"/>
        <w:gridCol w:w="2377"/>
      </w:tblGrid>
      <w:tr w:rsidR="003224E9" w14:paraId="11003051"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63897896" w14:textId="26B467E3" w:rsidR="003224E9" w:rsidRPr="00405C4E" w:rsidRDefault="00CC707B" w:rsidP="00B5405A">
            <w:pPr>
              <w:jc w:val="left"/>
              <w:rPr>
                <w:sz w:val="72"/>
                <w:szCs w:val="72"/>
              </w:rPr>
            </w:pPr>
            <w:r>
              <w:rPr>
                <w:sz w:val="72"/>
                <w:szCs w:val="72"/>
              </w:rPr>
              <w:lastRenderedPageBreak/>
              <w:t>a</w:t>
            </w:r>
            <w:r w:rsidR="003224E9">
              <w:rPr>
                <w:sz w:val="72"/>
                <w:szCs w:val="72"/>
              </w:rPr>
              <w:t>ctivity</w:t>
            </w:r>
            <w:r>
              <w:rPr>
                <w:sz w:val="72"/>
                <w:szCs w:val="72"/>
              </w:rPr>
              <w:t>3</w:t>
            </w:r>
            <w:r w:rsidR="003224E9">
              <w:rPr>
                <w:sz w:val="72"/>
                <w:szCs w:val="72"/>
              </w:rPr>
              <w:t>.xml</w:t>
            </w:r>
          </w:p>
        </w:tc>
        <w:tc>
          <w:tcPr>
            <w:tcW w:w="1930" w:type="dxa"/>
          </w:tcPr>
          <w:p w14:paraId="2BE40535" w14:textId="77777777" w:rsidR="003224E9" w:rsidRDefault="003224E9"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65A89F9D" w14:textId="77777777" w:rsidR="003224E9" w:rsidRDefault="003224E9"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30944" behindDoc="0" locked="0" layoutInCell="1" allowOverlap="1" wp14:anchorId="4F4A4494" wp14:editId="6F35C199">
                  <wp:simplePos x="0" y="0"/>
                  <wp:positionH relativeFrom="column">
                    <wp:posOffset>665480</wp:posOffset>
                  </wp:positionH>
                  <wp:positionV relativeFrom="paragraph">
                    <wp:posOffset>635</wp:posOffset>
                  </wp:positionV>
                  <wp:extent cx="619760" cy="619760"/>
                  <wp:effectExtent l="0" t="0" r="889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5AFE73E" w14:textId="77777777" w:rsidR="00CC707B" w:rsidRDefault="00CC707B" w:rsidP="00477EF6">
      <w:pPr>
        <w:spacing w:after="0" w:line="240" w:lineRule="auto"/>
        <w:rPr>
          <w:rFonts w:ascii="Courier New" w:hAnsi="Courier New" w:cs="Courier New"/>
          <w:sz w:val="16"/>
          <w:szCs w:val="16"/>
        </w:rPr>
        <w:sectPr w:rsidR="00CC707B" w:rsidSect="00CE0A2F">
          <w:type w:val="continuous"/>
          <w:pgSz w:w="12240" w:h="15840"/>
          <w:pgMar w:top="1267" w:right="1339" w:bottom="1339" w:left="1339" w:header="720" w:footer="720" w:gutter="0"/>
          <w:cols w:space="720"/>
          <w:titlePg/>
          <w:docGrid w:linePitch="360"/>
        </w:sectPr>
      </w:pPr>
    </w:p>
    <w:p w14:paraId="75393F9F" w14:textId="41BFC9DC" w:rsidR="00397E1A" w:rsidRDefault="00397E1A" w:rsidP="00477EF6">
      <w:pPr>
        <w:spacing w:after="0" w:line="240" w:lineRule="auto"/>
        <w:rPr>
          <w:rFonts w:ascii="Courier New" w:hAnsi="Courier New" w:cs="Courier New"/>
          <w:sz w:val="16"/>
          <w:szCs w:val="16"/>
        </w:rPr>
      </w:pPr>
    </w:p>
    <w:p w14:paraId="258F99E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&lt;?xml version = "1.0" encoding = "utf-8"?&gt;</w:t>
      </w:r>
    </w:p>
    <w:p w14:paraId="110F93AD" w14:textId="77777777" w:rsidR="005941B8" w:rsidRPr="005941B8" w:rsidRDefault="005941B8" w:rsidP="005941B8">
      <w:pPr>
        <w:spacing w:after="0" w:line="240" w:lineRule="auto"/>
        <w:rPr>
          <w:rFonts w:ascii="Courier New" w:hAnsi="Courier New" w:cs="Courier New"/>
          <w:sz w:val="16"/>
          <w:szCs w:val="16"/>
        </w:rPr>
      </w:pPr>
    </w:p>
    <w:p w14:paraId="1DA1112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&lt;GridLayout</w:t>
      </w:r>
    </w:p>
    <w:p w14:paraId="471B5BE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xmlns:android = "http://schemas.android.com/apk/res/android"</w:t>
      </w:r>
    </w:p>
    <w:p w14:paraId="7FA0C3B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 xml:space="preserve">    android:layout_width = "fill_parent"</w:t>
      </w:r>
    </w:p>
    <w:p w14:paraId="558142C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 xml:space="preserve">    android:layout_height = "fill_parent"</w:t>
      </w:r>
    </w:p>
    <w:p w14:paraId="5AEBE3D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android:rowCount = "2"</w:t>
      </w:r>
    </w:p>
    <w:p w14:paraId="2691CD7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android:columnCount = "1"</w:t>
      </w:r>
    </w:p>
    <w:p w14:paraId="4283ED7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android:orientation = "horizontal"</w:t>
      </w:r>
    </w:p>
    <w:p w14:paraId="5A3A315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android:layout_gravity = "fill"</w:t>
      </w:r>
    </w:p>
    <w:p w14:paraId="0583D68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&gt;</w:t>
      </w:r>
    </w:p>
    <w:p w14:paraId="2DC91564" w14:textId="77777777" w:rsidR="005941B8" w:rsidRPr="005941B8" w:rsidRDefault="005941B8" w:rsidP="005941B8">
      <w:pPr>
        <w:spacing w:after="0" w:line="240" w:lineRule="auto"/>
        <w:rPr>
          <w:rFonts w:ascii="Courier New" w:hAnsi="Courier New" w:cs="Courier New"/>
          <w:sz w:val="16"/>
          <w:szCs w:val="16"/>
        </w:rPr>
      </w:pPr>
    </w:p>
    <w:p w14:paraId="164660D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&lt;LinearLayout</w:t>
      </w:r>
    </w:p>
    <w:p w14:paraId="24FDE4D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xmlns:android = "http://schemas.android.com/apk/res/android"</w:t>
      </w:r>
    </w:p>
    <w:p w14:paraId="3B40993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3842CB0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android:layout_height = "0dp"</w:t>
      </w:r>
    </w:p>
    <w:p w14:paraId="757331D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android:orientation = "vertical"</w:t>
      </w:r>
    </w:p>
    <w:p w14:paraId="5F4BF9B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00B6ED6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android:layout_rowWeight = "9"</w:t>
      </w:r>
    </w:p>
    <w:p w14:paraId="04BEEDD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&gt;</w:t>
      </w:r>
    </w:p>
    <w:p w14:paraId="2BB77EB8" w14:textId="77777777" w:rsidR="005941B8" w:rsidRPr="005941B8" w:rsidRDefault="005941B8" w:rsidP="005941B8">
      <w:pPr>
        <w:spacing w:after="0" w:line="240" w:lineRule="auto"/>
        <w:rPr>
          <w:rFonts w:ascii="Courier New" w:hAnsi="Courier New" w:cs="Courier New"/>
          <w:sz w:val="16"/>
          <w:szCs w:val="16"/>
        </w:rPr>
      </w:pPr>
    </w:p>
    <w:p w14:paraId="3985127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&lt;ScrollView</w:t>
      </w:r>
    </w:p>
    <w:p w14:paraId="41236EC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075DF2A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"match_parent"</w:t>
      </w:r>
    </w:p>
    <w:p w14:paraId="3A33D90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&gt;</w:t>
      </w:r>
    </w:p>
    <w:p w14:paraId="72189C0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p>
    <w:p w14:paraId="3526C03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&lt;LinearLayout</w:t>
      </w:r>
    </w:p>
    <w:p w14:paraId="2AA9BC3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4CA5DAC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"wrap_content"</w:t>
      </w:r>
    </w:p>
    <w:p w14:paraId="11C6CD8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12C66CB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android:background = "@drawable/bg"</w:t>
      </w:r>
    </w:p>
    <w:p w14:paraId="61463BD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android:orientation = "vertical"</w:t>
      </w:r>
    </w:p>
    <w:p w14:paraId="5E72954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 = "16dp"</w:t>
      </w:r>
    </w:p>
    <w:p w14:paraId="6CD4928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&gt;</w:t>
      </w:r>
    </w:p>
    <w:p w14:paraId="32068D4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p>
    <w:p w14:paraId="4065B74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&lt;TextView</w:t>
      </w:r>
    </w:p>
    <w:p w14:paraId="1934EF4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"@+id/add_remove_movie"</w:t>
      </w:r>
    </w:p>
    <w:p w14:paraId="1ECBE0B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0E77A9B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"wrap_content"</w:t>
      </w:r>
    </w:p>
    <w:p w14:paraId="1FB77D6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 = "Add / Remove Movie"</w:t>
      </w:r>
    </w:p>
    <w:p w14:paraId="5D534FD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android:textColor = "@android:color/white"</w:t>
      </w:r>
    </w:p>
    <w:p w14:paraId="602A6FA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android:textSize = "30sp"</w:t>
      </w:r>
    </w:p>
    <w:p w14:paraId="570B1CC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android:textStyle = "bold"</w:t>
      </w:r>
    </w:p>
    <w:p w14:paraId="605B214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android:paddingStart = "16dp"</w:t>
      </w:r>
    </w:p>
    <w:p w14:paraId="23199D9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android:paddingEnd = "16dp"</w:t>
      </w:r>
    </w:p>
    <w:p w14:paraId="28BF145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android:paddingTop = "8dp"</w:t>
      </w:r>
    </w:p>
    <w:p w14:paraId="457C958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android:paddingBottom = "8dp"</w:t>
      </w:r>
    </w:p>
    <w:p w14:paraId="5780B41B"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7F8A50C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android:layout_marginBottom = "12dp"</w:t>
      </w:r>
    </w:p>
    <w:p w14:paraId="78494AB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android:letterSpacing = "0.05"</w:t>
      </w:r>
    </w:p>
    <w:p w14:paraId="2EC339E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android:shadowColor = "@android:color/black"</w:t>
      </w:r>
    </w:p>
    <w:p w14:paraId="1290FF0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android:shadowDx = "2"</w:t>
      </w:r>
    </w:p>
    <w:p w14:paraId="5F956F0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android:shadowDy = "2"</w:t>
      </w:r>
    </w:p>
    <w:p w14:paraId="02D199E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android:shadowRadius = "3"</w:t>
      </w:r>
    </w:p>
    <w:p w14:paraId="3E098FB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/&gt;</w:t>
      </w:r>
    </w:p>
    <w:p w14:paraId="0FDAB80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p>
    <w:p w14:paraId="54D186A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&lt;LinearLayout</w:t>
      </w:r>
    </w:p>
    <w:p w14:paraId="0528A14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"@+id/add_remove_movie_layout"</w:t>
      </w:r>
    </w:p>
    <w:p w14:paraId="02BFA8A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0DB6380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"wrap_content"</w:t>
      </w:r>
    </w:p>
    <w:p w14:paraId="228F6BB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732309F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android:orientation = "vertical"</w:t>
      </w:r>
    </w:p>
    <w:p w14:paraId="2241359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 = "16dp"</w:t>
      </w:r>
    </w:p>
    <w:p w14:paraId="3AB105C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/&gt;</w:t>
      </w:r>
    </w:p>
    <w:p w14:paraId="3437275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p>
    <w:p w14:paraId="42ED071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&lt;TextView</w:t>
      </w:r>
    </w:p>
    <w:p w14:paraId="1A3649C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"@+id/add_remove_bookable_movie"</w:t>
      </w:r>
    </w:p>
    <w:p w14:paraId="2FB8851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54D6DFF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"wrap_content"</w:t>
      </w:r>
    </w:p>
    <w:p w14:paraId="525A859B"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 = "Add / Remove Bookable Movie"</w:t>
      </w:r>
    </w:p>
    <w:p w14:paraId="75C46FB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android:textColor = "@android:color/white"</w:t>
      </w:r>
    </w:p>
    <w:p w14:paraId="0BFE823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android:textSize = "30sp"</w:t>
      </w:r>
    </w:p>
    <w:p w14:paraId="3DD7585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lastRenderedPageBreak/>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android:textStyle = "bold"</w:t>
      </w:r>
    </w:p>
    <w:p w14:paraId="0965F1C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android:paddingStart = "16dp"</w:t>
      </w:r>
    </w:p>
    <w:p w14:paraId="26FA35A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android:paddingEnd = "16dp"</w:t>
      </w:r>
    </w:p>
    <w:p w14:paraId="67E8AB3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android:paddingTop = "8dp"</w:t>
      </w:r>
    </w:p>
    <w:p w14:paraId="63FC761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android:paddingBottom = "8dp"</w:t>
      </w:r>
    </w:p>
    <w:p w14:paraId="674BB49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5E5BC2F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android:layout_marginBottom = "12dp"</w:t>
      </w:r>
    </w:p>
    <w:p w14:paraId="0153943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android:letterSpacing = "0.05"</w:t>
      </w:r>
    </w:p>
    <w:p w14:paraId="7E68C51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android:shadowColor = "@android:color/black"</w:t>
      </w:r>
    </w:p>
    <w:p w14:paraId="145DBA0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android:shadowDx = "2"</w:t>
      </w:r>
    </w:p>
    <w:p w14:paraId="6AB78107"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android:shadowDy = "2"</w:t>
      </w:r>
    </w:p>
    <w:p w14:paraId="1CDDD07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android:shadowRadius = "3"</w:t>
      </w:r>
    </w:p>
    <w:p w14:paraId="049461A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/&gt;</w:t>
      </w:r>
    </w:p>
    <w:p w14:paraId="4B72B1A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p>
    <w:p w14:paraId="0A17700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&lt;LinearLayout</w:t>
      </w:r>
    </w:p>
    <w:p w14:paraId="4030794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"@+id/add_remove_bookable_movie_layout"</w:t>
      </w:r>
    </w:p>
    <w:p w14:paraId="1EA98B5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695417D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"wrap_content"</w:t>
      </w:r>
    </w:p>
    <w:p w14:paraId="5A23A7F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android:gravity = "center"</w:t>
      </w:r>
    </w:p>
    <w:p w14:paraId="24F06BA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android:orientation = "vertical"</w:t>
      </w:r>
    </w:p>
    <w:p w14:paraId="365FB2B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android:padding = "16dp"</w:t>
      </w:r>
    </w:p>
    <w:p w14:paraId="10584C1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/&gt;</w:t>
      </w:r>
    </w:p>
    <w:p w14:paraId="266C8D0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p>
    <w:p w14:paraId="2D6B7B5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&lt;/LinearLayout&gt;</w:t>
      </w:r>
    </w:p>
    <w:p w14:paraId="0F66C59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&lt;/ScrollView&gt;</w:t>
      </w:r>
    </w:p>
    <w:p w14:paraId="74B712A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&lt;/LinearLayout&gt;</w:t>
      </w:r>
    </w:p>
    <w:p w14:paraId="2E53D14F" w14:textId="77777777" w:rsidR="005941B8" w:rsidRPr="005941B8" w:rsidRDefault="005941B8" w:rsidP="005941B8">
      <w:pPr>
        <w:spacing w:after="0" w:line="240" w:lineRule="auto"/>
        <w:rPr>
          <w:rFonts w:ascii="Courier New" w:hAnsi="Courier New" w:cs="Courier New"/>
          <w:sz w:val="16"/>
          <w:szCs w:val="16"/>
        </w:rPr>
      </w:pPr>
    </w:p>
    <w:p w14:paraId="60919D8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&lt;GridLayout</w:t>
      </w:r>
    </w:p>
    <w:p w14:paraId="4D5588C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xmlns:android = "http://schemas.android.com/apk/res/android"</w:t>
      </w:r>
    </w:p>
    <w:p w14:paraId="656E203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android:layout_height = "0dp"</w:t>
      </w:r>
    </w:p>
    <w:p w14:paraId="4CD71F4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android:layout_width = "match_parent"</w:t>
      </w:r>
    </w:p>
    <w:p w14:paraId="73D8725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android:layout_rowWeight = "1"</w:t>
      </w:r>
    </w:p>
    <w:p w14:paraId="51A825C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android:background = "#ACD5C2"</w:t>
      </w:r>
    </w:p>
    <w:p w14:paraId="3ABD8AD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android:rowCount = "1"</w:t>
      </w:r>
    </w:p>
    <w:p w14:paraId="14856F7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android:columnCount = "3"</w:t>
      </w:r>
    </w:p>
    <w:p w14:paraId="5E121BF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android:orientation = "horizontal"</w:t>
      </w:r>
    </w:p>
    <w:p w14:paraId="77C8D17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android:layout_gravity = "fill"</w:t>
      </w:r>
    </w:p>
    <w:p w14:paraId="6E18952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&gt;</w:t>
      </w:r>
    </w:p>
    <w:p w14:paraId="401FBC2F" w14:textId="77777777" w:rsidR="005941B8" w:rsidRPr="005941B8" w:rsidRDefault="005941B8" w:rsidP="005941B8">
      <w:pPr>
        <w:spacing w:after="0" w:line="240" w:lineRule="auto"/>
        <w:rPr>
          <w:rFonts w:ascii="Courier New" w:hAnsi="Courier New" w:cs="Courier New"/>
          <w:sz w:val="16"/>
          <w:szCs w:val="16"/>
        </w:rPr>
      </w:pPr>
    </w:p>
    <w:p w14:paraId="1C83330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&lt;ImageButton</w:t>
      </w:r>
    </w:p>
    <w:p w14:paraId="7048CF0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"@+id/icon_button1"</w:t>
      </w:r>
    </w:p>
    <w:p w14:paraId="343C4B8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"match_parent"</w:t>
      </w:r>
    </w:p>
    <w:p w14:paraId="082AC5ED"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"0dp"</w:t>
      </w:r>
    </w:p>
    <w:p w14:paraId="6BF7D1F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android:layout_columnWeight = "1"</w:t>
      </w:r>
    </w:p>
    <w:p w14:paraId="1D3DD0E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android:src = "@drawable/icon1"</w:t>
      </w:r>
    </w:p>
    <w:p w14:paraId="678443B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android:background = "?android:attr/selectableItemBackgroundBorderless"</w:t>
      </w:r>
    </w:p>
    <w:p w14:paraId="582607B0"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android:contentDescription = "Icon button"</w:t>
      </w:r>
    </w:p>
    <w:p w14:paraId="4601C6B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android:scaleType = "centerInside"</w:t>
      </w:r>
    </w:p>
    <w:p w14:paraId="4D31949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 xml:space="preserve">            android:padding = "8dp"</w:t>
      </w:r>
    </w:p>
    <w:p w14:paraId="021EB94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/&gt;</w:t>
      </w:r>
    </w:p>
    <w:p w14:paraId="6FB6B0C2" w14:textId="77777777" w:rsidR="005941B8" w:rsidRPr="005941B8" w:rsidRDefault="005941B8" w:rsidP="005941B8">
      <w:pPr>
        <w:spacing w:after="0" w:line="240" w:lineRule="auto"/>
        <w:rPr>
          <w:rFonts w:ascii="Courier New" w:hAnsi="Courier New" w:cs="Courier New"/>
          <w:sz w:val="16"/>
          <w:szCs w:val="16"/>
        </w:rPr>
      </w:pPr>
    </w:p>
    <w:p w14:paraId="4EA7E5C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&lt;ImageButton</w:t>
      </w:r>
    </w:p>
    <w:p w14:paraId="1A2627C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"@+id/icon_button2"</w:t>
      </w:r>
    </w:p>
    <w:p w14:paraId="44D1EBFE"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"match_parent"</w:t>
      </w:r>
    </w:p>
    <w:p w14:paraId="4457472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"0dp"</w:t>
      </w:r>
    </w:p>
    <w:p w14:paraId="6351F291"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android:layout_columnWeight = "1"</w:t>
      </w:r>
    </w:p>
    <w:p w14:paraId="59D39C7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android:src = "@drawable/icon2"</w:t>
      </w:r>
    </w:p>
    <w:p w14:paraId="26272BE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android:background = "?android:attr/selectableItemBackgroundBorderless"</w:t>
      </w:r>
    </w:p>
    <w:p w14:paraId="47CBCAC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android:contentDescription = "Icon button"</w:t>
      </w:r>
    </w:p>
    <w:p w14:paraId="702F2548"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android:scaleType = "centerInside"</w:t>
      </w:r>
    </w:p>
    <w:p w14:paraId="5BB6380F"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 xml:space="preserve">            android:padding = "8dp"</w:t>
      </w:r>
    </w:p>
    <w:p w14:paraId="78918FDB"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/&gt;</w:t>
      </w:r>
    </w:p>
    <w:p w14:paraId="0348C0CB" w14:textId="77777777" w:rsidR="005941B8" w:rsidRPr="005941B8" w:rsidRDefault="005941B8" w:rsidP="005941B8">
      <w:pPr>
        <w:spacing w:after="0" w:line="240" w:lineRule="auto"/>
        <w:rPr>
          <w:rFonts w:ascii="Courier New" w:hAnsi="Courier New" w:cs="Courier New"/>
          <w:sz w:val="16"/>
          <w:szCs w:val="16"/>
        </w:rPr>
      </w:pPr>
    </w:p>
    <w:p w14:paraId="1918E58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&lt;ImageButton</w:t>
      </w:r>
    </w:p>
    <w:p w14:paraId="6B29D484"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android:id = "@+id/icon_button3"</w:t>
      </w:r>
    </w:p>
    <w:p w14:paraId="3ECABB7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android:layout_height = "match_parent"</w:t>
      </w:r>
    </w:p>
    <w:p w14:paraId="0285E90C"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android:layout_width = "0dp"</w:t>
      </w:r>
    </w:p>
    <w:p w14:paraId="664A22A9"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android:layout_columnWeight = "1"</w:t>
      </w:r>
    </w:p>
    <w:p w14:paraId="45209B2B"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android:src = "@drawable/icon3"</w:t>
      </w:r>
    </w:p>
    <w:p w14:paraId="0EED8F1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android:background = "?android:attr/selectableItemBackgroundBorderless"</w:t>
      </w:r>
    </w:p>
    <w:p w14:paraId="4A968632"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android:contentDescription = "Icon button"</w:t>
      </w:r>
    </w:p>
    <w:p w14:paraId="0BA71225"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r>
      <w:r w:rsidRPr="005941B8">
        <w:rPr>
          <w:rFonts w:ascii="Courier New" w:hAnsi="Courier New" w:cs="Courier New"/>
          <w:sz w:val="16"/>
          <w:szCs w:val="16"/>
        </w:rPr>
        <w:tab/>
        <w:t>android:scaleType = "centerInside"</w:t>
      </w:r>
    </w:p>
    <w:p w14:paraId="236FD116"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 xml:space="preserve">            android:padding = "8dp"</w:t>
      </w:r>
    </w:p>
    <w:p w14:paraId="13B502F3"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r>
      <w:r w:rsidRPr="005941B8">
        <w:rPr>
          <w:rFonts w:ascii="Courier New" w:hAnsi="Courier New" w:cs="Courier New"/>
          <w:sz w:val="16"/>
          <w:szCs w:val="16"/>
        </w:rPr>
        <w:tab/>
        <w:t>/&gt;</w:t>
      </w:r>
    </w:p>
    <w:p w14:paraId="223EE278" w14:textId="77777777" w:rsidR="005941B8" w:rsidRPr="005941B8" w:rsidRDefault="005941B8" w:rsidP="005941B8">
      <w:pPr>
        <w:spacing w:after="0" w:line="240" w:lineRule="auto"/>
        <w:rPr>
          <w:rFonts w:ascii="Courier New" w:hAnsi="Courier New" w:cs="Courier New"/>
          <w:sz w:val="16"/>
          <w:szCs w:val="16"/>
        </w:rPr>
      </w:pPr>
    </w:p>
    <w:p w14:paraId="6182E64A" w14:textId="77777777" w:rsidR="005941B8" w:rsidRPr="005941B8" w:rsidRDefault="005941B8" w:rsidP="005941B8">
      <w:pPr>
        <w:spacing w:after="0" w:line="240" w:lineRule="auto"/>
        <w:rPr>
          <w:rFonts w:ascii="Courier New" w:hAnsi="Courier New" w:cs="Courier New"/>
          <w:sz w:val="16"/>
          <w:szCs w:val="16"/>
        </w:rPr>
      </w:pPr>
      <w:r w:rsidRPr="005941B8">
        <w:rPr>
          <w:rFonts w:ascii="Courier New" w:hAnsi="Courier New" w:cs="Courier New"/>
          <w:sz w:val="16"/>
          <w:szCs w:val="16"/>
        </w:rPr>
        <w:tab/>
        <w:t>&lt;/GridLayout&gt;</w:t>
      </w:r>
    </w:p>
    <w:p w14:paraId="75C996C5" w14:textId="77777777" w:rsidR="005941B8" w:rsidRPr="005941B8" w:rsidRDefault="005941B8" w:rsidP="005941B8">
      <w:pPr>
        <w:spacing w:after="0" w:line="240" w:lineRule="auto"/>
        <w:rPr>
          <w:rFonts w:ascii="Courier New" w:hAnsi="Courier New" w:cs="Courier New"/>
          <w:sz w:val="16"/>
          <w:szCs w:val="16"/>
        </w:rPr>
      </w:pPr>
    </w:p>
    <w:p w14:paraId="72506E54" w14:textId="55F7C84C" w:rsidR="00472C57" w:rsidRDefault="005941B8" w:rsidP="00477EF6">
      <w:pPr>
        <w:spacing w:after="0" w:line="240" w:lineRule="auto"/>
        <w:rPr>
          <w:rFonts w:ascii="Courier New" w:hAnsi="Courier New" w:cs="Courier New"/>
          <w:sz w:val="16"/>
          <w:szCs w:val="16"/>
        </w:rPr>
      </w:pPr>
      <w:r w:rsidRPr="005941B8">
        <w:rPr>
          <w:rFonts w:ascii="Courier New" w:hAnsi="Courier New" w:cs="Courier New"/>
          <w:sz w:val="16"/>
          <w:szCs w:val="16"/>
        </w:rPr>
        <w:t>&lt;/GridLayout&gt;</w:t>
      </w:r>
    </w:p>
    <w:p w14:paraId="1DCBF2CA" w14:textId="77777777" w:rsidR="00472C57" w:rsidRDefault="00472C57">
      <w:pPr>
        <w:rPr>
          <w:rFonts w:ascii="Courier New" w:hAnsi="Courier New" w:cs="Courier New"/>
          <w:sz w:val="16"/>
          <w:szCs w:val="16"/>
        </w:rPr>
      </w:pPr>
      <w:r>
        <w:rPr>
          <w:rFonts w:ascii="Courier New" w:hAnsi="Courier New" w:cs="Courier New"/>
          <w:sz w:val="16"/>
          <w:szCs w:val="16"/>
        </w:rPr>
        <w:br w:type="page"/>
      </w:r>
    </w:p>
    <w:p w14:paraId="7EE8C12A" w14:textId="77777777" w:rsidR="00472C57" w:rsidRDefault="00472C57" w:rsidP="00B5405A">
      <w:pPr>
        <w:rPr>
          <w:b/>
          <w:sz w:val="72"/>
          <w:szCs w:val="72"/>
        </w:rPr>
        <w:sectPr w:rsidR="00472C57" w:rsidSect="00CC707B">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8145"/>
        <w:gridCol w:w="732"/>
        <w:gridCol w:w="1513"/>
      </w:tblGrid>
      <w:tr w:rsidR="00472C57" w14:paraId="05B14147"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9E53D4D" w14:textId="46FFD706" w:rsidR="00472C57" w:rsidRPr="00405C4E" w:rsidRDefault="00DF2E02" w:rsidP="00B5405A">
            <w:pPr>
              <w:jc w:val="left"/>
              <w:rPr>
                <w:sz w:val="72"/>
                <w:szCs w:val="72"/>
              </w:rPr>
            </w:pPr>
            <w:r>
              <w:rPr>
                <w:sz w:val="72"/>
                <w:szCs w:val="72"/>
              </w:rPr>
              <w:lastRenderedPageBreak/>
              <w:t>add_bookable_movi</w:t>
            </w:r>
            <w:r w:rsidR="0082718C">
              <w:rPr>
                <w:sz w:val="72"/>
                <w:szCs w:val="72"/>
              </w:rPr>
              <w:t>e</w:t>
            </w:r>
            <w:r w:rsidR="00472C57">
              <w:rPr>
                <w:sz w:val="72"/>
                <w:szCs w:val="72"/>
              </w:rPr>
              <w:t>.xml</w:t>
            </w:r>
          </w:p>
        </w:tc>
        <w:tc>
          <w:tcPr>
            <w:tcW w:w="1930" w:type="dxa"/>
          </w:tcPr>
          <w:p w14:paraId="7A6D8EE8" w14:textId="77777777" w:rsidR="00472C57" w:rsidRDefault="00472C57"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810559D" w14:textId="77777777" w:rsidR="00472C57" w:rsidRDefault="00472C57"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32992" behindDoc="0" locked="0" layoutInCell="1" allowOverlap="1" wp14:anchorId="7C220114" wp14:editId="3F9056A0">
                  <wp:simplePos x="0" y="0"/>
                  <wp:positionH relativeFrom="column">
                    <wp:posOffset>665480</wp:posOffset>
                  </wp:positionH>
                  <wp:positionV relativeFrom="paragraph">
                    <wp:posOffset>635</wp:posOffset>
                  </wp:positionV>
                  <wp:extent cx="619760" cy="619760"/>
                  <wp:effectExtent l="0" t="0" r="8890" b="889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5981F40F" w14:textId="77777777" w:rsidR="00472C57" w:rsidRDefault="00472C57" w:rsidP="00477EF6">
      <w:pPr>
        <w:spacing w:after="0" w:line="240" w:lineRule="auto"/>
        <w:rPr>
          <w:rFonts w:ascii="Courier New" w:hAnsi="Courier New" w:cs="Courier New"/>
          <w:sz w:val="16"/>
          <w:szCs w:val="16"/>
        </w:rPr>
        <w:sectPr w:rsidR="00472C57" w:rsidSect="00472C57">
          <w:type w:val="continuous"/>
          <w:pgSz w:w="12240" w:h="15840"/>
          <w:pgMar w:top="1267" w:right="1339" w:bottom="1339" w:left="1339" w:header="720" w:footer="720" w:gutter="0"/>
          <w:cols w:space="720"/>
          <w:titlePg/>
          <w:docGrid w:linePitch="360"/>
        </w:sectPr>
      </w:pPr>
    </w:p>
    <w:p w14:paraId="7F6161F4" w14:textId="09DF6067" w:rsidR="005941B8" w:rsidRDefault="005941B8" w:rsidP="0082718C">
      <w:pPr>
        <w:spacing w:after="0" w:line="240" w:lineRule="auto"/>
        <w:rPr>
          <w:rFonts w:ascii="Courier New" w:hAnsi="Courier New" w:cs="Courier New"/>
          <w:sz w:val="16"/>
          <w:szCs w:val="16"/>
        </w:rPr>
      </w:pPr>
    </w:p>
    <w:p w14:paraId="3192D52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&lt;RelativeLayout</w:t>
      </w:r>
    </w:p>
    <w:p w14:paraId="69080A0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xmlns:android = "http://schemas.android.com/apk/res/android"</w:t>
      </w:r>
    </w:p>
    <w:p w14:paraId="747514E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android:id = "@+id/RelativeLayout"</w:t>
      </w:r>
    </w:p>
    <w:p w14:paraId="4AB0509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android:layout_width = "match_parent"</w:t>
      </w:r>
    </w:p>
    <w:p w14:paraId="690F926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android:layout_height = "match_parent"</w:t>
      </w:r>
    </w:p>
    <w:p w14:paraId="156F8CE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android:padding = "16dp"</w:t>
      </w:r>
    </w:p>
    <w:p w14:paraId="737E12F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android:background = "@drawable/bg"</w:t>
      </w:r>
    </w:p>
    <w:p w14:paraId="46AAC11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&gt;</w:t>
      </w:r>
    </w:p>
    <w:p w14:paraId="1FBF2352" w14:textId="77777777" w:rsidR="0082718C" w:rsidRPr="0082718C" w:rsidRDefault="0082718C" w:rsidP="0082718C">
      <w:pPr>
        <w:spacing w:after="0" w:line="240" w:lineRule="auto"/>
        <w:rPr>
          <w:rFonts w:ascii="Courier New" w:hAnsi="Courier New" w:cs="Courier New"/>
          <w:sz w:val="16"/>
          <w:szCs w:val="16"/>
        </w:rPr>
      </w:pPr>
    </w:p>
    <w:p w14:paraId="02BAB39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&lt;ScrollView</w:t>
      </w:r>
    </w:p>
    <w:p w14:paraId="4F88878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43C4914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t>android:layout_height = "match_parent"</w:t>
      </w:r>
    </w:p>
    <w:p w14:paraId="6705261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&gt;</w:t>
      </w:r>
    </w:p>
    <w:p w14:paraId="4B93BC30" w14:textId="77777777" w:rsidR="0082718C" w:rsidRPr="0082718C" w:rsidRDefault="0082718C" w:rsidP="0082718C">
      <w:pPr>
        <w:spacing w:after="0" w:line="240" w:lineRule="auto"/>
        <w:rPr>
          <w:rFonts w:ascii="Courier New" w:hAnsi="Courier New" w:cs="Courier New"/>
          <w:sz w:val="16"/>
          <w:szCs w:val="16"/>
        </w:rPr>
      </w:pPr>
    </w:p>
    <w:p w14:paraId="7DA76A3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t xml:space="preserve">&lt;LinearLayout </w:t>
      </w:r>
    </w:p>
    <w:p w14:paraId="1AA34FB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xmlns:android = "http://schemas.android.com/apk/res/android"</w:t>
      </w:r>
    </w:p>
    <w:p w14:paraId="0637250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"@+id/LinearLayout"</w:t>
      </w:r>
    </w:p>
    <w:p w14:paraId="0C948B2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39AB62E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"match_parent"</w:t>
      </w:r>
    </w:p>
    <w:p w14:paraId="7EFE554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android:orientation = "vertical"</w:t>
      </w:r>
    </w:p>
    <w:p w14:paraId="7E19FC9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45FD67C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"16dp"</w:t>
      </w:r>
    </w:p>
    <w:p w14:paraId="25824B0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android:background = "@drawable/bg"</w:t>
      </w:r>
    </w:p>
    <w:p w14:paraId="1285254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t>&gt;</w:t>
      </w:r>
    </w:p>
    <w:p w14:paraId="18F5126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p>
    <w:p w14:paraId="0CCFD6E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 xml:space="preserve">&lt;LinearLayout </w:t>
      </w:r>
    </w:p>
    <w:p w14:paraId="1C75365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xmlns:android = "http://schemas.android.com/apk/res/android"</w:t>
      </w:r>
    </w:p>
    <w:p w14:paraId="57B16A5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"@+id/InnerLinearLayout1"</w:t>
      </w:r>
    </w:p>
    <w:p w14:paraId="4C4945D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32088EA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"match_parent"</w:t>
      </w:r>
    </w:p>
    <w:p w14:paraId="0D55CF8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android:orientation = "vertical"</w:t>
      </w:r>
    </w:p>
    <w:p w14:paraId="3007114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1A2DF90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"16dp"</w:t>
      </w:r>
    </w:p>
    <w:p w14:paraId="70B84D0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696FCF3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p>
    <w:p w14:paraId="016CA04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&lt;TextView</w:t>
      </w:r>
    </w:p>
    <w:p w14:paraId="3F4DD24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"@+id/add_bookable_movie"</w:t>
      </w:r>
    </w:p>
    <w:p w14:paraId="2789E69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7060BFA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4AA5EA8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 = "Add Bookable Movie"</w:t>
      </w:r>
    </w:p>
    <w:p w14:paraId="5A22E3A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"@android:color/white"</w:t>
      </w:r>
    </w:p>
    <w:p w14:paraId="0783863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"30sp"</w:t>
      </w:r>
    </w:p>
    <w:p w14:paraId="5BC1711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android:textStyle = "bold"</w:t>
      </w:r>
    </w:p>
    <w:p w14:paraId="271CF35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android:paddingStart = "16dp"</w:t>
      </w:r>
    </w:p>
    <w:p w14:paraId="1CAF7AD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android:paddingEnd = "16dp"</w:t>
      </w:r>
    </w:p>
    <w:p w14:paraId="1307583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android:paddingTop = "8dp"</w:t>
      </w:r>
    </w:p>
    <w:p w14:paraId="1BD07AA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android:paddingBottom = "8dp"</w:t>
      </w:r>
    </w:p>
    <w:p w14:paraId="27FEC48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73C6DAD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"12dp"</w:t>
      </w:r>
    </w:p>
    <w:p w14:paraId="2EC65BD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android:letterSpacing = "0.05"</w:t>
      </w:r>
    </w:p>
    <w:p w14:paraId="0ABE637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android:shadowColor = "@android:color/black"</w:t>
      </w:r>
    </w:p>
    <w:p w14:paraId="44FB42B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android:shadowDx = "2"</w:t>
      </w:r>
    </w:p>
    <w:p w14:paraId="763C63C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android:shadowDy = "2"</w:t>
      </w:r>
    </w:p>
    <w:p w14:paraId="05CD246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android:shadowRadius = "3"</w:t>
      </w:r>
    </w:p>
    <w:p w14:paraId="29F9A1F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68C641F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18DD690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011362F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"@+id/editMovieName"</w:t>
      </w:r>
    </w:p>
    <w:p w14:paraId="5FC8C91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34D7610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45B14D0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"Enter the title"</w:t>
      </w:r>
    </w:p>
    <w:p w14:paraId="3DE44A4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7A0245A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4436286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"text"</w:t>
      </w:r>
    </w:p>
    <w:p w14:paraId="6CB8B51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0507D34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18410CF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129AD56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58F9349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6B6482B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09F68C5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"@+id/editMovieTitlePath"</w:t>
      </w:r>
    </w:p>
    <w:p w14:paraId="5273409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lastRenderedPageBreak/>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2A82EB2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7B8322E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"Enter the movie's title image path. Eg : /storage/emulated/0/img.jpg"</w:t>
      </w:r>
    </w:p>
    <w:p w14:paraId="70DE266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1573D8E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18557C5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"text"</w:t>
      </w:r>
    </w:p>
    <w:p w14:paraId="228F448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6D45011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0B4736C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460D5A5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094EB01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2AC633F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&lt;/LinearLayout&gt;</w:t>
      </w:r>
    </w:p>
    <w:p w14:paraId="10C3EA1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46F73A2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 xml:space="preserve">&lt;LinearLayout </w:t>
      </w:r>
    </w:p>
    <w:p w14:paraId="157F024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xmlns:android = "http://schemas.android.com/apk/res/android"</w:t>
      </w:r>
    </w:p>
    <w:p w14:paraId="448706E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"@+id/InnerLinearLayout2"</w:t>
      </w:r>
    </w:p>
    <w:p w14:paraId="0B21A79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2526F82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"match_parent"</w:t>
      </w:r>
    </w:p>
    <w:p w14:paraId="630A3DF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android:orientation = "vertical"</w:t>
      </w:r>
    </w:p>
    <w:p w14:paraId="1AF8121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39DB8CC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"16dp"</w:t>
      </w:r>
    </w:p>
    <w:p w14:paraId="36B532A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6065ABA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p>
    <w:p w14:paraId="3777F8B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&lt;TextView</w:t>
      </w:r>
    </w:p>
    <w:p w14:paraId="108D81C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"@+id/add_cinema"</w:t>
      </w:r>
    </w:p>
    <w:p w14:paraId="1FB7E44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6CBDCB8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4836531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 = "Add Cinema"</w:t>
      </w:r>
    </w:p>
    <w:p w14:paraId="671F3B4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"@android:color/white"</w:t>
      </w:r>
    </w:p>
    <w:p w14:paraId="3430FD8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"30sp"</w:t>
      </w:r>
    </w:p>
    <w:p w14:paraId="567B513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android:textStyle = "bold"</w:t>
      </w:r>
    </w:p>
    <w:p w14:paraId="53E708F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android:paddingStart = "16dp"</w:t>
      </w:r>
    </w:p>
    <w:p w14:paraId="614FB3B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android:paddingEnd = "16dp"</w:t>
      </w:r>
    </w:p>
    <w:p w14:paraId="49AF227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android:paddingTop = "8dp"</w:t>
      </w:r>
    </w:p>
    <w:p w14:paraId="5ECB048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android:paddingBottom = "8dp"</w:t>
      </w:r>
    </w:p>
    <w:p w14:paraId="2D79973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2CAA1F1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"12dp"</w:t>
      </w:r>
    </w:p>
    <w:p w14:paraId="1576E17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android:letterSpacing = "0.05"</w:t>
      </w:r>
    </w:p>
    <w:p w14:paraId="0CB34EB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android:shadowColor = "@android:color/black"</w:t>
      </w:r>
    </w:p>
    <w:p w14:paraId="55E0ACA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android:shadowDx = "2"</w:t>
      </w:r>
    </w:p>
    <w:p w14:paraId="274D915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android:shadowDy = "2"</w:t>
      </w:r>
    </w:p>
    <w:p w14:paraId="65CE63D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android:shadowRadius = "3"</w:t>
      </w:r>
    </w:p>
    <w:p w14:paraId="39D82A4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34D9FDF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29EFE9D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73EA5DB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"@+id/editName"</w:t>
      </w:r>
    </w:p>
    <w:p w14:paraId="0119AD9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5126372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421F9CB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"Enter the Cinema's name"</w:t>
      </w:r>
    </w:p>
    <w:p w14:paraId="51CB852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07BFE1E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6749AE8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"text"</w:t>
      </w:r>
    </w:p>
    <w:p w14:paraId="10BA8FC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602A610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54D8B83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1920B13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163B2F2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778D7A8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09A3960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"@+id/editNumSeats"</w:t>
      </w:r>
    </w:p>
    <w:p w14:paraId="63BFF29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55CA9FD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5961CC4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"Enter the number of seats in the cinema"</w:t>
      </w:r>
    </w:p>
    <w:p w14:paraId="17E7625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22B5731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260BE82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"phone"</w:t>
      </w:r>
    </w:p>
    <w:p w14:paraId="31D61AF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7DD5B77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0AED525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4D7C86E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3D51428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7173499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&lt;/LinearLayout&gt;</w:t>
      </w:r>
    </w:p>
    <w:p w14:paraId="6EDAA69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55365B4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 xml:space="preserve">&lt;LinearLayout </w:t>
      </w:r>
    </w:p>
    <w:p w14:paraId="2157A97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xmlns:android = "http://schemas.android.com/apk/res/android"</w:t>
      </w:r>
    </w:p>
    <w:p w14:paraId="3B0C7CA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"@+id/InnerLinearLayout3"</w:t>
      </w:r>
    </w:p>
    <w:p w14:paraId="69166D9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1C76A3F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"match_parent"</w:t>
      </w:r>
    </w:p>
    <w:p w14:paraId="0E7D862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android:orientation = "vertical"</w:t>
      </w:r>
    </w:p>
    <w:p w14:paraId="0090B2A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lastRenderedPageBreak/>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4A228FC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"16dp"</w:t>
      </w:r>
    </w:p>
    <w:p w14:paraId="2AF1A5D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137446C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6ECB3A8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&lt;TextView</w:t>
      </w:r>
    </w:p>
    <w:p w14:paraId="0591DDF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"@+id/add_runtime"</w:t>
      </w:r>
    </w:p>
    <w:p w14:paraId="47FBE1F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251930F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5277C12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 = "Add Runtime"</w:t>
      </w:r>
    </w:p>
    <w:p w14:paraId="5739DE1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"@android:color/white"</w:t>
      </w:r>
    </w:p>
    <w:p w14:paraId="6209176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"30sp"</w:t>
      </w:r>
    </w:p>
    <w:p w14:paraId="11D3B37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android:textStyle = "bold"</w:t>
      </w:r>
    </w:p>
    <w:p w14:paraId="0198CF6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android:paddingStart = "16dp"</w:t>
      </w:r>
    </w:p>
    <w:p w14:paraId="5E59367F"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android:paddingEnd = "16dp"</w:t>
      </w:r>
    </w:p>
    <w:p w14:paraId="1F8C9A0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android:paddingTop = "8dp"</w:t>
      </w:r>
    </w:p>
    <w:p w14:paraId="6FFEC9F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android:paddingBottom = "8dp"</w:t>
      </w:r>
    </w:p>
    <w:p w14:paraId="1C96585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android:gravity = "center"</w:t>
      </w:r>
    </w:p>
    <w:p w14:paraId="4EC75B7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"12dp"</w:t>
      </w:r>
    </w:p>
    <w:p w14:paraId="510CD2F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android:letterSpacing = "0.05"</w:t>
      </w:r>
    </w:p>
    <w:p w14:paraId="74068620"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android:shadowColor = "@android:color/black"</w:t>
      </w:r>
    </w:p>
    <w:p w14:paraId="39547A8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android:shadowDx = "2"</w:t>
      </w:r>
    </w:p>
    <w:p w14:paraId="78EC6A8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android:shadowDy = "2"</w:t>
      </w:r>
    </w:p>
    <w:p w14:paraId="20BF715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android:shadowRadius = "3"</w:t>
      </w:r>
    </w:p>
    <w:p w14:paraId="6B6C0EB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2B7D62D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04459C5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7D8C4F7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"@+id/editStartDateTime"</w:t>
      </w:r>
    </w:p>
    <w:p w14:paraId="0AD22EA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3C537D3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69F7F06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"When does it start? [Format : yyyy-MM-dd HH:mm]"</w:t>
      </w:r>
    </w:p>
    <w:p w14:paraId="67CDE96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617FA2F4"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789B4D9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"text"</w:t>
      </w:r>
    </w:p>
    <w:p w14:paraId="78FDA493"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359F971C"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4674E2D1"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0D2E370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4100FB5A"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5DB78B4D"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&lt;EditText</w:t>
      </w:r>
    </w:p>
    <w:p w14:paraId="6568007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android:id = "@+id/editEndDateTime"</w:t>
      </w:r>
    </w:p>
    <w:p w14:paraId="61E7640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android:layout_width = "match_parent"</w:t>
      </w:r>
    </w:p>
    <w:p w14:paraId="04F4FEE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android:layout_height = "wrap_content"</w:t>
      </w:r>
    </w:p>
    <w:p w14:paraId="45E339F5"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android:hint = "When does it end? [Format : yyyy-MM-dd HH:mm]"</w:t>
      </w:r>
    </w:p>
    <w:p w14:paraId="393350A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android:textColor = "#000000"</w:t>
      </w:r>
    </w:p>
    <w:p w14:paraId="00A92E8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android:layout_marginBottom = "16dp"</w:t>
      </w:r>
    </w:p>
    <w:p w14:paraId="756A6BB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android:inputType = "text"</w:t>
      </w:r>
    </w:p>
    <w:p w14:paraId="0EB37606"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android:textSize = "18sp"</w:t>
      </w:r>
    </w:p>
    <w:p w14:paraId="15C36CB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android:singleLine = "true"</w:t>
      </w:r>
    </w:p>
    <w:p w14:paraId="052E8C97"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android:padding = "10dp"</w:t>
      </w:r>
    </w:p>
    <w:p w14:paraId="65D423BE"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/&gt;</w:t>
      </w:r>
    </w:p>
    <w:p w14:paraId="166C1448"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r>
    </w:p>
    <w:p w14:paraId="4B52C2FB"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r>
      <w:r w:rsidRPr="0082718C">
        <w:rPr>
          <w:rFonts w:ascii="Courier New" w:hAnsi="Courier New" w:cs="Courier New"/>
          <w:sz w:val="16"/>
          <w:szCs w:val="16"/>
        </w:rPr>
        <w:tab/>
        <w:t>&lt;/LinearLayout&gt;</w:t>
      </w:r>
    </w:p>
    <w:p w14:paraId="410EF332"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r>
      <w:r w:rsidRPr="0082718C">
        <w:rPr>
          <w:rFonts w:ascii="Courier New" w:hAnsi="Courier New" w:cs="Courier New"/>
          <w:sz w:val="16"/>
          <w:szCs w:val="16"/>
        </w:rPr>
        <w:tab/>
        <w:t>&lt;/LinearLayout&gt;</w:t>
      </w:r>
    </w:p>
    <w:p w14:paraId="7594A119" w14:textId="77777777" w:rsidR="0082718C" w:rsidRPr="0082718C" w:rsidRDefault="0082718C" w:rsidP="0082718C">
      <w:pPr>
        <w:spacing w:after="0" w:line="240" w:lineRule="auto"/>
        <w:rPr>
          <w:rFonts w:ascii="Courier New" w:hAnsi="Courier New" w:cs="Courier New"/>
          <w:sz w:val="16"/>
          <w:szCs w:val="16"/>
        </w:rPr>
      </w:pPr>
      <w:r w:rsidRPr="0082718C">
        <w:rPr>
          <w:rFonts w:ascii="Courier New" w:hAnsi="Courier New" w:cs="Courier New"/>
          <w:sz w:val="16"/>
          <w:szCs w:val="16"/>
        </w:rPr>
        <w:tab/>
        <w:t>&lt;/ScrollView&gt;</w:t>
      </w:r>
    </w:p>
    <w:p w14:paraId="7C03A455" w14:textId="61F5376A" w:rsidR="0082718C" w:rsidRDefault="0082718C" w:rsidP="00477EF6">
      <w:pPr>
        <w:spacing w:after="0" w:line="240" w:lineRule="auto"/>
        <w:rPr>
          <w:rFonts w:ascii="Courier New" w:hAnsi="Courier New" w:cs="Courier New"/>
          <w:sz w:val="16"/>
          <w:szCs w:val="16"/>
        </w:rPr>
      </w:pPr>
      <w:r w:rsidRPr="0082718C">
        <w:rPr>
          <w:rFonts w:ascii="Courier New" w:hAnsi="Courier New" w:cs="Courier New"/>
          <w:sz w:val="16"/>
          <w:szCs w:val="16"/>
        </w:rPr>
        <w:t>&lt;/RelativeLayout&gt;</w:t>
      </w:r>
    </w:p>
    <w:p w14:paraId="644FF63F" w14:textId="77777777" w:rsidR="004D5E3B" w:rsidRDefault="004D5E3B" w:rsidP="00B5405A">
      <w:pPr>
        <w:rPr>
          <w:b/>
          <w:sz w:val="72"/>
          <w:szCs w:val="72"/>
        </w:rPr>
        <w:sectPr w:rsidR="004D5E3B" w:rsidSect="00CC707B">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057FDF" w14:paraId="25BD14D7"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366E4667" w14:textId="198CFE87" w:rsidR="00057FDF" w:rsidRPr="00405C4E" w:rsidRDefault="00057FDF" w:rsidP="00B5405A">
            <w:pPr>
              <w:jc w:val="left"/>
              <w:rPr>
                <w:sz w:val="72"/>
                <w:szCs w:val="72"/>
              </w:rPr>
            </w:pPr>
            <w:r>
              <w:rPr>
                <w:sz w:val="72"/>
                <w:szCs w:val="72"/>
              </w:rPr>
              <w:t>add_movie.xml</w:t>
            </w:r>
          </w:p>
        </w:tc>
        <w:tc>
          <w:tcPr>
            <w:tcW w:w="1930" w:type="dxa"/>
          </w:tcPr>
          <w:p w14:paraId="3F8F9C6F" w14:textId="77777777" w:rsidR="00057FDF" w:rsidRDefault="00057FDF"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3711EF3" w14:textId="77777777" w:rsidR="00057FDF" w:rsidRDefault="00057FDF"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35040" behindDoc="0" locked="0" layoutInCell="1" allowOverlap="1" wp14:anchorId="61D5374C" wp14:editId="4BB74B7B">
                  <wp:simplePos x="0" y="0"/>
                  <wp:positionH relativeFrom="column">
                    <wp:posOffset>665480</wp:posOffset>
                  </wp:positionH>
                  <wp:positionV relativeFrom="paragraph">
                    <wp:posOffset>635</wp:posOffset>
                  </wp:positionV>
                  <wp:extent cx="619760" cy="619760"/>
                  <wp:effectExtent l="0" t="0" r="8890" b="889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C71F6D6" w14:textId="77777777" w:rsidR="00057FDF" w:rsidRDefault="00057FDF" w:rsidP="00477EF6">
      <w:pPr>
        <w:spacing w:after="0" w:line="240" w:lineRule="auto"/>
        <w:rPr>
          <w:rFonts w:ascii="Courier New" w:hAnsi="Courier New" w:cs="Courier New"/>
          <w:sz w:val="16"/>
          <w:szCs w:val="16"/>
        </w:rPr>
      </w:pPr>
    </w:p>
    <w:p w14:paraId="4877F1DE" w14:textId="77777777" w:rsidR="00DD0695" w:rsidRDefault="00DD0695" w:rsidP="00FC13F8">
      <w:pPr>
        <w:spacing w:after="0" w:line="240" w:lineRule="auto"/>
        <w:rPr>
          <w:rFonts w:ascii="Courier New" w:hAnsi="Courier New" w:cs="Courier New"/>
          <w:sz w:val="16"/>
          <w:szCs w:val="16"/>
        </w:rPr>
        <w:sectPr w:rsidR="00DD0695" w:rsidSect="004D5E3B">
          <w:type w:val="continuous"/>
          <w:pgSz w:w="12240" w:h="15840"/>
          <w:pgMar w:top="1267" w:right="1339" w:bottom="1339" w:left="1339" w:header="720" w:footer="720" w:gutter="0"/>
          <w:cols w:space="720"/>
          <w:titlePg/>
          <w:docGrid w:linePitch="360"/>
        </w:sectPr>
      </w:pPr>
    </w:p>
    <w:p w14:paraId="73BB5D11" w14:textId="56B3BD74"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&lt;RelativeLayout</w:t>
      </w:r>
    </w:p>
    <w:p w14:paraId="75EE550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xmlns:android = "http://schemas.android.com/apk/res/android"</w:t>
      </w:r>
    </w:p>
    <w:p w14:paraId="533FDCB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android:id = "@+id/RelativeLayout"</w:t>
      </w:r>
    </w:p>
    <w:p w14:paraId="5402E16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android:layout_width = "match_parent"</w:t>
      </w:r>
    </w:p>
    <w:p w14:paraId="0D8DD12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android:layout_height = "match_parent"</w:t>
      </w:r>
    </w:p>
    <w:p w14:paraId="149CDF5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android:padding = "16dp"</w:t>
      </w:r>
    </w:p>
    <w:p w14:paraId="6130EC3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android:background = "@drawable/bg"</w:t>
      </w:r>
    </w:p>
    <w:p w14:paraId="2CE2CB2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&gt;</w:t>
      </w:r>
    </w:p>
    <w:p w14:paraId="13977FF7" w14:textId="77777777" w:rsidR="00FC13F8" w:rsidRPr="00FC13F8" w:rsidRDefault="00FC13F8" w:rsidP="00FC13F8">
      <w:pPr>
        <w:spacing w:after="0" w:line="240" w:lineRule="auto"/>
        <w:rPr>
          <w:rFonts w:ascii="Courier New" w:hAnsi="Courier New" w:cs="Courier New"/>
          <w:sz w:val="16"/>
          <w:szCs w:val="16"/>
        </w:rPr>
      </w:pPr>
    </w:p>
    <w:p w14:paraId="3614EB7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&lt;ScrollView</w:t>
      </w:r>
    </w:p>
    <w:p w14:paraId="5B99172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1B1B245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t>android:layout_height = "match_parent"</w:t>
      </w:r>
    </w:p>
    <w:p w14:paraId="7B4DF54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&gt;</w:t>
      </w:r>
    </w:p>
    <w:p w14:paraId="78C745D5" w14:textId="77777777" w:rsidR="00FC13F8" w:rsidRPr="00FC13F8" w:rsidRDefault="00FC13F8" w:rsidP="00FC13F8">
      <w:pPr>
        <w:spacing w:after="0" w:line="240" w:lineRule="auto"/>
        <w:rPr>
          <w:rFonts w:ascii="Courier New" w:hAnsi="Courier New" w:cs="Courier New"/>
          <w:sz w:val="16"/>
          <w:szCs w:val="16"/>
        </w:rPr>
      </w:pPr>
    </w:p>
    <w:p w14:paraId="0FCF00A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t xml:space="preserve">&lt;LinearLayout </w:t>
      </w:r>
    </w:p>
    <w:p w14:paraId="1357EAE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xmlns:android = "http://schemas.android.com/apk/res/android"</w:t>
      </w:r>
    </w:p>
    <w:p w14:paraId="2EDB14D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"@+id/LinearLayout"</w:t>
      </w:r>
    </w:p>
    <w:p w14:paraId="25BAE75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lastRenderedPageBreak/>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0E4A357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"match_parent"</w:t>
      </w:r>
    </w:p>
    <w:p w14:paraId="4FF22B4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android:orientation = "vertical"</w:t>
      </w:r>
    </w:p>
    <w:p w14:paraId="18728E0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android:gravity = "center"</w:t>
      </w:r>
    </w:p>
    <w:p w14:paraId="7DC01AA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"16dp"</w:t>
      </w:r>
    </w:p>
    <w:p w14:paraId="4DCA7C2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android:background = "@drawable/bg"</w:t>
      </w:r>
    </w:p>
    <w:p w14:paraId="6C09290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t>&gt;</w:t>
      </w:r>
      <w:r w:rsidRPr="00FC13F8">
        <w:rPr>
          <w:rFonts w:ascii="Courier New" w:hAnsi="Courier New" w:cs="Courier New"/>
          <w:sz w:val="16"/>
          <w:szCs w:val="16"/>
        </w:rPr>
        <w:tab/>
      </w:r>
    </w:p>
    <w:p w14:paraId="3678A58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4D71E7F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&lt;TextView</w:t>
      </w:r>
    </w:p>
    <w:p w14:paraId="25DC6E4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"@+id/add_movie"</w:t>
      </w:r>
    </w:p>
    <w:p w14:paraId="147F968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7DBF634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324FB21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 = "Add Movie"</w:t>
      </w:r>
    </w:p>
    <w:p w14:paraId="36710C5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"@android:color/white"</w:t>
      </w:r>
    </w:p>
    <w:p w14:paraId="29F2CDC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"30sp"</w:t>
      </w:r>
    </w:p>
    <w:p w14:paraId="62CD2E4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android:textStyle = "bold"</w:t>
      </w:r>
    </w:p>
    <w:p w14:paraId="74750B3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android:paddingStart = "16dp"</w:t>
      </w:r>
    </w:p>
    <w:p w14:paraId="493D453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android:paddingEnd = "16dp"</w:t>
      </w:r>
    </w:p>
    <w:p w14:paraId="4E95BE1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android:paddingTop = "8dp"</w:t>
      </w:r>
    </w:p>
    <w:p w14:paraId="61A9D05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android:paddingBottom = "8dp"</w:t>
      </w:r>
    </w:p>
    <w:p w14:paraId="4AAA99F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android:gravity = "center"</w:t>
      </w:r>
    </w:p>
    <w:p w14:paraId="0DE12B9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"12dp"</w:t>
      </w:r>
    </w:p>
    <w:p w14:paraId="1252F73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android:letterSpacing = "0.05"</w:t>
      </w:r>
    </w:p>
    <w:p w14:paraId="13E1950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android:shadowColor = "@android:color/black"</w:t>
      </w:r>
    </w:p>
    <w:p w14:paraId="501FD86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android:shadowDx = "2"</w:t>
      </w:r>
    </w:p>
    <w:p w14:paraId="70BEE37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android:shadowDy = "2"</w:t>
      </w:r>
    </w:p>
    <w:p w14:paraId="6628BDC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android:shadowRadius = "3"</w:t>
      </w:r>
    </w:p>
    <w:p w14:paraId="4405064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0FCFD31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32E1599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0A36DFF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"@+id/editTitle"</w:t>
      </w:r>
    </w:p>
    <w:p w14:paraId="763A754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3BB1CBE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2EE8563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title"</w:t>
      </w:r>
    </w:p>
    <w:p w14:paraId="2240CBD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2AD87F4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4E97728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2312681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142EE35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65D3421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749A3D0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5C23E78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6875B92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074CCCD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"@+id/editImagePath"</w:t>
      </w:r>
    </w:p>
    <w:p w14:paraId="285BD68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66420B9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0EC3F7E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poster path. Eg : /storage/emulated/0/img.jpg"</w:t>
      </w:r>
    </w:p>
    <w:p w14:paraId="0F09198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6B261382"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2EC7418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2D2A006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3F5E753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25C48EB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00A4998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45A220E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77D5812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54C9B4A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"@+id/editTitleImagePath"</w:t>
      </w:r>
    </w:p>
    <w:p w14:paraId="592436B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5D5418B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7E44350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title image path. Eg : /storage/emulated/0/img.jpg"</w:t>
      </w:r>
    </w:p>
    <w:p w14:paraId="19B47CD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3C25BEF0"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0F1AC29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10A73C8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7AC9A037"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24145F62"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3C9C00C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47D5B0E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p>
    <w:p w14:paraId="6BF037A7"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7993E22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"@+id/editTrailerId"</w:t>
      </w:r>
    </w:p>
    <w:p w14:paraId="3958B06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1A73B04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633ED70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trailer Id (youtube). Eg : LKFuXETZUsI [OPTIONAL]"</w:t>
      </w:r>
    </w:p>
    <w:p w14:paraId="7CCD1B8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63A7373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20FEBD0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67A7AE2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26D0255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lastRenderedPageBreak/>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1A35766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100B908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26B364D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p>
    <w:p w14:paraId="4B30DDA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2CB537E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"@+id/editMovieEmbedCode"</w:t>
      </w:r>
    </w:p>
    <w:p w14:paraId="3F2F3F2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1296ED5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431C46E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embed code (HTML). [OPTIONAL]"</w:t>
      </w:r>
    </w:p>
    <w:p w14:paraId="2ED9B28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70A313B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3B37A36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608382B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3039EB4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39043CB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72991EB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773CA9E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p>
    <w:p w14:paraId="6D4EBEC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00FA03F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"@+id/editMovieURL"</w:t>
      </w:r>
    </w:p>
    <w:p w14:paraId="127686E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6821140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580AD91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URL. [OPTIONAL]"</w:t>
      </w:r>
    </w:p>
    <w:p w14:paraId="3336A5C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528301D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06EA4537"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646DF39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6927EDC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3BD9F56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33A7A7B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41DAD02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p>
    <w:p w14:paraId="027067D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2D4CB717"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"@+id/editMovieLocalPath"</w:t>
      </w:r>
    </w:p>
    <w:p w14:paraId="7318BD3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1720630B"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508451F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local path. Eg : /storage/emulated/0/vid.mp4 [OPTIONAL]"</w:t>
      </w:r>
    </w:p>
    <w:p w14:paraId="7F49810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41E856B1"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09529A19"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40EE63B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1474F50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65E9875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4AFA782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05E0AF6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p>
    <w:p w14:paraId="17B5316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&lt;EditText</w:t>
      </w:r>
    </w:p>
    <w:p w14:paraId="1D35C88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"@+id/editMovieDescription"</w:t>
      </w:r>
    </w:p>
    <w:p w14:paraId="335A1FF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"match_parent"</w:t>
      </w:r>
    </w:p>
    <w:p w14:paraId="2389CA9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782D8D4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android:hint = "Enter the movie's description [OPTIONAL]"</w:t>
      </w:r>
    </w:p>
    <w:p w14:paraId="0691736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android:singleLine = "true"</w:t>
      </w:r>
    </w:p>
    <w:p w14:paraId="1505CAAE"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1A3D43E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android:textColor = "#000000"</w:t>
      </w:r>
    </w:p>
    <w:p w14:paraId="3B622AA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android:inputType = "text"</w:t>
      </w:r>
    </w:p>
    <w:p w14:paraId="400B955F"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android:textSize = "18sp"</w:t>
      </w:r>
    </w:p>
    <w:p w14:paraId="176E40A5"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android:padding = "10dp"</w:t>
      </w:r>
    </w:p>
    <w:p w14:paraId="7BB2B95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127CBEF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56B77993"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&lt;Spinner</w:t>
      </w:r>
    </w:p>
    <w:p w14:paraId="57BFE6C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android:id = "@+id/movieCategory"</w:t>
      </w:r>
    </w:p>
    <w:p w14:paraId="78061D9C"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android:layout_width = "wrap_content"</w:t>
      </w:r>
    </w:p>
    <w:p w14:paraId="1DAAF364"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android:layout_marginBottom = "16dp"</w:t>
      </w:r>
    </w:p>
    <w:p w14:paraId="424817C6"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android:layout_height = "wrap_content"</w:t>
      </w:r>
    </w:p>
    <w:p w14:paraId="62C4D59A"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 xml:space="preserve">android:gravity = "center" </w:t>
      </w:r>
    </w:p>
    <w:p w14:paraId="34436A82"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r w:rsidRPr="00FC13F8">
        <w:rPr>
          <w:rFonts w:ascii="Courier New" w:hAnsi="Courier New" w:cs="Courier New"/>
          <w:sz w:val="16"/>
          <w:szCs w:val="16"/>
        </w:rPr>
        <w:tab/>
        <w:t>/&gt;</w:t>
      </w:r>
    </w:p>
    <w:p w14:paraId="1959D6D8"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r>
    </w:p>
    <w:p w14:paraId="2693D93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r>
      <w:r w:rsidRPr="00FC13F8">
        <w:rPr>
          <w:rFonts w:ascii="Courier New" w:hAnsi="Courier New" w:cs="Courier New"/>
          <w:sz w:val="16"/>
          <w:szCs w:val="16"/>
        </w:rPr>
        <w:tab/>
        <w:t>&lt;/LinearLayout&gt;</w:t>
      </w:r>
    </w:p>
    <w:p w14:paraId="1101B88D" w14:textId="77777777" w:rsidR="00FC13F8" w:rsidRPr="00FC13F8" w:rsidRDefault="00FC13F8" w:rsidP="00FC13F8">
      <w:pPr>
        <w:spacing w:after="0" w:line="240" w:lineRule="auto"/>
        <w:rPr>
          <w:rFonts w:ascii="Courier New" w:hAnsi="Courier New" w:cs="Courier New"/>
          <w:sz w:val="16"/>
          <w:szCs w:val="16"/>
        </w:rPr>
      </w:pPr>
      <w:r w:rsidRPr="00FC13F8">
        <w:rPr>
          <w:rFonts w:ascii="Courier New" w:hAnsi="Courier New" w:cs="Courier New"/>
          <w:sz w:val="16"/>
          <w:szCs w:val="16"/>
        </w:rPr>
        <w:tab/>
        <w:t>&lt;/ScrollView&gt;</w:t>
      </w:r>
    </w:p>
    <w:p w14:paraId="002E2B99" w14:textId="0A2C1EF8" w:rsidR="00694530" w:rsidRDefault="00FC13F8" w:rsidP="00477EF6">
      <w:pPr>
        <w:spacing w:after="0" w:line="240" w:lineRule="auto"/>
        <w:rPr>
          <w:rFonts w:ascii="Courier New" w:hAnsi="Courier New" w:cs="Courier New"/>
          <w:sz w:val="16"/>
          <w:szCs w:val="16"/>
        </w:rPr>
      </w:pPr>
      <w:r w:rsidRPr="00FC13F8">
        <w:rPr>
          <w:rFonts w:ascii="Courier New" w:hAnsi="Courier New" w:cs="Courier New"/>
          <w:sz w:val="16"/>
          <w:szCs w:val="16"/>
        </w:rPr>
        <w:t>&lt;/RelativeLayout&gt;</w:t>
      </w:r>
    </w:p>
    <w:p w14:paraId="59ACCA76" w14:textId="77777777" w:rsidR="00694530" w:rsidRDefault="00694530">
      <w:pPr>
        <w:rPr>
          <w:rFonts w:ascii="Courier New" w:hAnsi="Courier New" w:cs="Courier New"/>
          <w:sz w:val="16"/>
          <w:szCs w:val="16"/>
        </w:rPr>
      </w:pPr>
      <w:r>
        <w:rPr>
          <w:rFonts w:ascii="Courier New" w:hAnsi="Courier New" w:cs="Courier New"/>
          <w:sz w:val="16"/>
          <w:szCs w:val="16"/>
        </w:rPr>
        <w:br w:type="page"/>
      </w:r>
    </w:p>
    <w:p w14:paraId="03666A60" w14:textId="77777777" w:rsidR="00EF37BB" w:rsidRDefault="00EF37BB" w:rsidP="00B5405A">
      <w:pPr>
        <w:rPr>
          <w:b/>
          <w:sz w:val="72"/>
          <w:szCs w:val="72"/>
        </w:rPr>
        <w:sectPr w:rsidR="00EF37BB" w:rsidSect="00DD0695">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4"/>
        <w:gridCol w:w="1929"/>
        <w:gridCol w:w="2377"/>
      </w:tblGrid>
      <w:tr w:rsidR="00EF37BB" w14:paraId="2D528A6E"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9879E0B" w14:textId="2E1983D4" w:rsidR="00EF37BB" w:rsidRPr="00405C4E" w:rsidRDefault="0014676C" w:rsidP="00B5405A">
            <w:pPr>
              <w:jc w:val="left"/>
              <w:rPr>
                <w:sz w:val="72"/>
                <w:szCs w:val="72"/>
              </w:rPr>
            </w:pPr>
            <w:r>
              <w:rPr>
                <w:sz w:val="72"/>
                <w:szCs w:val="72"/>
              </w:rPr>
              <w:lastRenderedPageBreak/>
              <w:t>enter_details</w:t>
            </w:r>
            <w:r w:rsidR="00EF37BB">
              <w:rPr>
                <w:sz w:val="72"/>
                <w:szCs w:val="72"/>
              </w:rPr>
              <w:t>.xml</w:t>
            </w:r>
          </w:p>
        </w:tc>
        <w:tc>
          <w:tcPr>
            <w:tcW w:w="1930" w:type="dxa"/>
          </w:tcPr>
          <w:p w14:paraId="72C6EB01" w14:textId="77777777" w:rsidR="00EF37BB" w:rsidRDefault="00EF37BB"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54326B7D" w14:textId="77777777" w:rsidR="00EF37BB" w:rsidRDefault="00EF37BB"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37088" behindDoc="0" locked="0" layoutInCell="1" allowOverlap="1" wp14:anchorId="529566A4" wp14:editId="488F82C3">
                  <wp:simplePos x="0" y="0"/>
                  <wp:positionH relativeFrom="column">
                    <wp:posOffset>665480</wp:posOffset>
                  </wp:positionH>
                  <wp:positionV relativeFrom="paragraph">
                    <wp:posOffset>635</wp:posOffset>
                  </wp:positionV>
                  <wp:extent cx="619760" cy="619760"/>
                  <wp:effectExtent l="0" t="0" r="889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11AD12B9" w14:textId="77777777" w:rsidR="00EF37BB" w:rsidRDefault="00EF37BB" w:rsidP="00477EF6">
      <w:pPr>
        <w:spacing w:after="0" w:line="240" w:lineRule="auto"/>
        <w:rPr>
          <w:rFonts w:ascii="Courier New" w:hAnsi="Courier New" w:cs="Courier New"/>
          <w:sz w:val="16"/>
          <w:szCs w:val="16"/>
        </w:rPr>
        <w:sectPr w:rsidR="00EF37BB" w:rsidSect="00EF37BB">
          <w:type w:val="continuous"/>
          <w:pgSz w:w="12240" w:h="15840"/>
          <w:pgMar w:top="1267" w:right="1339" w:bottom="1339" w:left="1339" w:header="720" w:footer="720" w:gutter="0"/>
          <w:cols w:space="720"/>
          <w:titlePg/>
          <w:docGrid w:linePitch="360"/>
        </w:sectPr>
      </w:pPr>
    </w:p>
    <w:p w14:paraId="717E0253" w14:textId="6C2CE729" w:rsidR="00FC13F8" w:rsidRDefault="00FC13F8" w:rsidP="00477EF6">
      <w:pPr>
        <w:spacing w:after="0" w:line="240" w:lineRule="auto"/>
        <w:rPr>
          <w:rFonts w:ascii="Courier New" w:hAnsi="Courier New" w:cs="Courier New"/>
          <w:sz w:val="16"/>
          <w:szCs w:val="16"/>
        </w:rPr>
      </w:pPr>
    </w:p>
    <w:p w14:paraId="48D198C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&lt;RelativeLayout</w:t>
      </w:r>
    </w:p>
    <w:p w14:paraId="2BDF71AC"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xmlns:android = "http://schemas.android.com/apk/res/android"</w:t>
      </w:r>
    </w:p>
    <w:p w14:paraId="3618A9B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android:id = "@+id/RelativeLayout"</w:t>
      </w:r>
    </w:p>
    <w:p w14:paraId="6B34210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android:layout_width = "match_parent"</w:t>
      </w:r>
    </w:p>
    <w:p w14:paraId="49E40F4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android:layout_height = "match_parent"</w:t>
      </w:r>
    </w:p>
    <w:p w14:paraId="4D2B6C9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android:padding = "16dp"</w:t>
      </w:r>
    </w:p>
    <w:p w14:paraId="15F0B29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android:background = "@drawable/bg"</w:t>
      </w:r>
    </w:p>
    <w:p w14:paraId="4E013D3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&gt;</w:t>
      </w:r>
    </w:p>
    <w:p w14:paraId="2096AE24" w14:textId="77777777" w:rsidR="0014676C" w:rsidRPr="0014676C" w:rsidRDefault="0014676C" w:rsidP="0014676C">
      <w:pPr>
        <w:spacing w:after="0" w:line="240" w:lineRule="auto"/>
        <w:rPr>
          <w:rFonts w:ascii="Courier New" w:hAnsi="Courier New" w:cs="Courier New"/>
          <w:sz w:val="16"/>
          <w:szCs w:val="16"/>
        </w:rPr>
      </w:pPr>
    </w:p>
    <w:p w14:paraId="4FA36D4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&lt;ScrollView</w:t>
      </w:r>
    </w:p>
    <w:p w14:paraId="4BA3FA3C"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6CC3A78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t>android:layout_height = "match_parent"</w:t>
      </w:r>
    </w:p>
    <w:p w14:paraId="28FF278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&gt;</w:t>
      </w:r>
    </w:p>
    <w:p w14:paraId="5F9B8010" w14:textId="77777777" w:rsidR="0014676C" w:rsidRPr="0014676C" w:rsidRDefault="0014676C" w:rsidP="0014676C">
      <w:pPr>
        <w:spacing w:after="0" w:line="240" w:lineRule="auto"/>
        <w:rPr>
          <w:rFonts w:ascii="Courier New" w:hAnsi="Courier New" w:cs="Courier New"/>
          <w:sz w:val="16"/>
          <w:szCs w:val="16"/>
        </w:rPr>
      </w:pPr>
    </w:p>
    <w:p w14:paraId="6B8CDDD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t xml:space="preserve">&lt;LinearLayout </w:t>
      </w:r>
    </w:p>
    <w:p w14:paraId="1627A73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xmlns:android = "http://schemas.android.com/apk/res/android"</w:t>
      </w:r>
    </w:p>
    <w:p w14:paraId="0A47040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"@+id/LinearLayout"</w:t>
      </w:r>
    </w:p>
    <w:p w14:paraId="6171937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5D326AA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"match_parent"</w:t>
      </w:r>
    </w:p>
    <w:p w14:paraId="7231AA1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android:orientation = "vertical"</w:t>
      </w:r>
    </w:p>
    <w:p w14:paraId="7657C52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android:gravity = "center"</w:t>
      </w:r>
    </w:p>
    <w:p w14:paraId="2033EA1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 = "16dp"</w:t>
      </w:r>
    </w:p>
    <w:p w14:paraId="02A8951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android:background = "@drawable/bg"</w:t>
      </w:r>
    </w:p>
    <w:p w14:paraId="186BEB7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t>&gt;</w:t>
      </w:r>
      <w:r w:rsidRPr="0014676C">
        <w:rPr>
          <w:rFonts w:ascii="Courier New" w:hAnsi="Courier New" w:cs="Courier New"/>
          <w:sz w:val="16"/>
          <w:szCs w:val="16"/>
        </w:rPr>
        <w:tab/>
      </w:r>
    </w:p>
    <w:p w14:paraId="7F3628B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5BC4496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&lt;TextView</w:t>
      </w:r>
    </w:p>
    <w:p w14:paraId="144096F7"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"@+id/details_label"</w:t>
      </w:r>
    </w:p>
    <w:p w14:paraId="0CEC2B1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5B3DF56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72FB9D3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 = "Enter Details"</w:t>
      </w:r>
    </w:p>
    <w:p w14:paraId="39CC624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android:textColor = "@android:color/white"</w:t>
      </w:r>
    </w:p>
    <w:p w14:paraId="70E27F3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android:textSize = "30sp"</w:t>
      </w:r>
    </w:p>
    <w:p w14:paraId="3C37BA9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android:textStyle = "bold"</w:t>
      </w:r>
    </w:p>
    <w:p w14:paraId="40FD5F7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android:paddingStart = "16dp"</w:t>
      </w:r>
    </w:p>
    <w:p w14:paraId="5344055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android:paddingEnd = "16dp"</w:t>
      </w:r>
    </w:p>
    <w:p w14:paraId="738D9B6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android:paddingTop = "8dp"</w:t>
      </w:r>
    </w:p>
    <w:p w14:paraId="1A90364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android:paddingBottom = "8dp"</w:t>
      </w:r>
    </w:p>
    <w:p w14:paraId="297F3CE7"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android:gravity = "center"</w:t>
      </w:r>
    </w:p>
    <w:p w14:paraId="11502E1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android:layout_marginBottom = "12dp"</w:t>
      </w:r>
    </w:p>
    <w:p w14:paraId="4C05808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android:letterSpacing = "0.05"</w:t>
      </w:r>
    </w:p>
    <w:p w14:paraId="0A206FCC"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android:shadowColor = "@android:color/black"</w:t>
      </w:r>
    </w:p>
    <w:p w14:paraId="196D93C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android:shadowDx = "2"</w:t>
      </w:r>
    </w:p>
    <w:p w14:paraId="1BCB8C7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android:shadowDy = "2"</w:t>
      </w:r>
    </w:p>
    <w:p w14:paraId="6AD79FA4"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android:shadowRadius = "3"</w:t>
      </w:r>
    </w:p>
    <w:p w14:paraId="6D14598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/&gt;</w:t>
      </w:r>
    </w:p>
    <w:p w14:paraId="40BC638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1643A5F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&lt;EditText</w:t>
      </w:r>
    </w:p>
    <w:p w14:paraId="3C41A4E1"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"@+id/editName"</w:t>
      </w:r>
    </w:p>
    <w:p w14:paraId="3D5F2A8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06EF27E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1FDA9ED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android:hint = "Enter your name"</w:t>
      </w:r>
    </w:p>
    <w:p w14:paraId="210D44E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android:textColor = "#000000"</w:t>
      </w:r>
    </w:p>
    <w:p w14:paraId="15180EE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android:singleLine = "true"</w:t>
      </w:r>
    </w:p>
    <w:p w14:paraId="56FFAED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android:inputType = "text"</w:t>
      </w:r>
    </w:p>
    <w:p w14:paraId="29E37DE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android:textSize = "18sp"</w:t>
      </w:r>
    </w:p>
    <w:p w14:paraId="1761837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android:layout_marginBottom = "16dp"</w:t>
      </w:r>
    </w:p>
    <w:p w14:paraId="12FD852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 = "10dp"</w:t>
      </w:r>
    </w:p>
    <w:p w14:paraId="22EA455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/&gt;</w:t>
      </w:r>
    </w:p>
    <w:p w14:paraId="107222F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05B374A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&lt;EditText</w:t>
      </w:r>
    </w:p>
    <w:p w14:paraId="50901E1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"@+id/editPhoneNum"</w:t>
      </w:r>
    </w:p>
    <w:p w14:paraId="43DF1AE4"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6117820E"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5DE53C2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android:hint = "Enter your phone no."</w:t>
      </w:r>
    </w:p>
    <w:p w14:paraId="3E40D784"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android:textColor = "#000000"</w:t>
      </w:r>
    </w:p>
    <w:p w14:paraId="5898C3C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android:layout_marginBottom = "16dp"</w:t>
      </w:r>
    </w:p>
    <w:p w14:paraId="779ADD6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android:inputType = "phone"</w:t>
      </w:r>
    </w:p>
    <w:p w14:paraId="0B2C1F1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android:textSize = "18sp"</w:t>
      </w:r>
    </w:p>
    <w:p w14:paraId="36B1A693"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android:singleLine = "true"</w:t>
      </w:r>
    </w:p>
    <w:p w14:paraId="58501A7C"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 = "10dp"</w:t>
      </w:r>
    </w:p>
    <w:p w14:paraId="1414F30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lastRenderedPageBreak/>
        <w:tab/>
      </w:r>
      <w:r w:rsidRPr="0014676C">
        <w:rPr>
          <w:rFonts w:ascii="Courier New" w:hAnsi="Courier New" w:cs="Courier New"/>
          <w:sz w:val="16"/>
          <w:szCs w:val="16"/>
        </w:rPr>
        <w:tab/>
      </w:r>
      <w:r w:rsidRPr="0014676C">
        <w:rPr>
          <w:rFonts w:ascii="Courier New" w:hAnsi="Courier New" w:cs="Courier New"/>
          <w:sz w:val="16"/>
          <w:szCs w:val="16"/>
        </w:rPr>
        <w:tab/>
        <w:t>/&gt;</w:t>
      </w:r>
    </w:p>
    <w:p w14:paraId="02BBD6D8"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7B2DCFA4"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&lt;EditText</w:t>
      </w:r>
    </w:p>
    <w:p w14:paraId="2783C91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"@+id/editEmail"</w:t>
      </w:r>
    </w:p>
    <w:p w14:paraId="05C6EB67"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"match_parent"</w:t>
      </w:r>
    </w:p>
    <w:p w14:paraId="3B4172A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58D97A1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android:hint = "Enter your email address"</w:t>
      </w:r>
    </w:p>
    <w:p w14:paraId="2A2EA2DF"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android:singleLine = "true"</w:t>
      </w:r>
    </w:p>
    <w:p w14:paraId="5A2B13E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android:layout_marginBottom = "16dp"</w:t>
      </w:r>
    </w:p>
    <w:p w14:paraId="41A7B5C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android:textColor = "#000000"</w:t>
      </w:r>
    </w:p>
    <w:p w14:paraId="59F4540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android:inputType = "textEmailAddress"</w:t>
      </w:r>
    </w:p>
    <w:p w14:paraId="0D476842"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android:textSize = "18sp"</w:t>
      </w:r>
    </w:p>
    <w:p w14:paraId="077760CE"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android:padding = "10dp"</w:t>
      </w:r>
    </w:p>
    <w:p w14:paraId="09C9747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/&gt;</w:t>
      </w:r>
    </w:p>
    <w:p w14:paraId="108694F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160E5C8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&lt;Spinner</w:t>
      </w:r>
    </w:p>
    <w:p w14:paraId="40000D0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"@+id/cinemaSpinner"</w:t>
      </w:r>
    </w:p>
    <w:p w14:paraId="5D0137B6"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"wrap_content"</w:t>
      </w:r>
    </w:p>
    <w:p w14:paraId="12C31D5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android:layout_marginBottom = "16dp"</w:t>
      </w:r>
    </w:p>
    <w:p w14:paraId="6249F68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4A83D4BD"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 xml:space="preserve">android:gravity = "center" </w:t>
      </w:r>
    </w:p>
    <w:p w14:paraId="3E8530E0"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/&gt;</w:t>
      </w:r>
    </w:p>
    <w:p w14:paraId="16B0CF87"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181632D4"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&lt;Spinner</w:t>
      </w:r>
    </w:p>
    <w:p w14:paraId="26A8BF1E"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android:id = "@+id/runtimeSpinner"</w:t>
      </w:r>
    </w:p>
    <w:p w14:paraId="32B89C0B"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android:layout_width = "wrap_content"</w:t>
      </w:r>
    </w:p>
    <w:p w14:paraId="6F472A09"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android:layout_height = "wrap_content"</w:t>
      </w:r>
    </w:p>
    <w:p w14:paraId="1824858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 xml:space="preserve">android:gravity = "center" </w:t>
      </w:r>
    </w:p>
    <w:p w14:paraId="4C2308AC"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r w:rsidRPr="0014676C">
        <w:rPr>
          <w:rFonts w:ascii="Courier New" w:hAnsi="Courier New" w:cs="Courier New"/>
          <w:sz w:val="16"/>
          <w:szCs w:val="16"/>
        </w:rPr>
        <w:tab/>
        <w:t>/&gt;</w:t>
      </w:r>
    </w:p>
    <w:p w14:paraId="771081A7"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r>
    </w:p>
    <w:p w14:paraId="4F4AD555"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r>
      <w:r w:rsidRPr="0014676C">
        <w:rPr>
          <w:rFonts w:ascii="Courier New" w:hAnsi="Courier New" w:cs="Courier New"/>
          <w:sz w:val="16"/>
          <w:szCs w:val="16"/>
        </w:rPr>
        <w:tab/>
        <w:t>&lt;/LinearLayout&gt;</w:t>
      </w:r>
    </w:p>
    <w:p w14:paraId="04E70CDA" w14:textId="77777777" w:rsidR="0014676C" w:rsidRPr="0014676C" w:rsidRDefault="0014676C" w:rsidP="0014676C">
      <w:pPr>
        <w:spacing w:after="0" w:line="240" w:lineRule="auto"/>
        <w:rPr>
          <w:rFonts w:ascii="Courier New" w:hAnsi="Courier New" w:cs="Courier New"/>
          <w:sz w:val="16"/>
          <w:szCs w:val="16"/>
        </w:rPr>
      </w:pPr>
      <w:r w:rsidRPr="0014676C">
        <w:rPr>
          <w:rFonts w:ascii="Courier New" w:hAnsi="Courier New" w:cs="Courier New"/>
          <w:sz w:val="16"/>
          <w:szCs w:val="16"/>
        </w:rPr>
        <w:tab/>
        <w:t>&lt;/ScrollView&gt;</w:t>
      </w:r>
    </w:p>
    <w:p w14:paraId="40785F91" w14:textId="2EE4BB0C" w:rsidR="0014676C" w:rsidRDefault="0014676C" w:rsidP="00477EF6">
      <w:pPr>
        <w:spacing w:after="0" w:line="240" w:lineRule="auto"/>
        <w:rPr>
          <w:rFonts w:ascii="Courier New" w:hAnsi="Courier New" w:cs="Courier New"/>
          <w:sz w:val="16"/>
          <w:szCs w:val="16"/>
        </w:rPr>
      </w:pPr>
      <w:r w:rsidRPr="0014676C">
        <w:rPr>
          <w:rFonts w:ascii="Courier New" w:hAnsi="Courier New" w:cs="Courier New"/>
          <w:sz w:val="16"/>
          <w:szCs w:val="16"/>
        </w:rPr>
        <w:t>&lt;/RelativeLayout&gt;</w:t>
      </w:r>
    </w:p>
    <w:p w14:paraId="56F5A6EB" w14:textId="77777777" w:rsidR="001B444C" w:rsidRDefault="001B444C" w:rsidP="00B5405A">
      <w:pPr>
        <w:rPr>
          <w:b/>
          <w:sz w:val="72"/>
          <w:szCs w:val="72"/>
        </w:rPr>
        <w:sectPr w:rsidR="001B444C" w:rsidSect="00DD0695">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466"/>
        <w:gridCol w:w="1707"/>
        <w:gridCol w:w="2217"/>
      </w:tblGrid>
      <w:tr w:rsidR="00CE704E" w14:paraId="6577F739"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A48C3B5" w14:textId="5BC1022C" w:rsidR="0014676C" w:rsidRPr="00405C4E" w:rsidRDefault="005842AF" w:rsidP="00B5405A">
            <w:pPr>
              <w:jc w:val="left"/>
              <w:rPr>
                <w:sz w:val="72"/>
                <w:szCs w:val="72"/>
              </w:rPr>
            </w:pPr>
            <w:r>
              <w:rPr>
                <w:sz w:val="72"/>
                <w:szCs w:val="72"/>
              </w:rPr>
              <w:t>m</w:t>
            </w:r>
            <w:r w:rsidR="00CE704E">
              <w:rPr>
                <w:sz w:val="72"/>
                <w:szCs w:val="72"/>
              </w:rPr>
              <w:t>ovie</w:t>
            </w:r>
            <w:r>
              <w:rPr>
                <w:sz w:val="72"/>
                <w:szCs w:val="72"/>
              </w:rPr>
              <w:t>_url_view</w:t>
            </w:r>
            <w:r w:rsidR="0014676C">
              <w:rPr>
                <w:sz w:val="72"/>
                <w:szCs w:val="72"/>
              </w:rPr>
              <w:t>.xml</w:t>
            </w:r>
          </w:p>
        </w:tc>
        <w:tc>
          <w:tcPr>
            <w:tcW w:w="1930" w:type="dxa"/>
          </w:tcPr>
          <w:p w14:paraId="3488DEFB" w14:textId="77777777" w:rsidR="0014676C" w:rsidRDefault="0014676C"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01DF1010" w14:textId="77777777" w:rsidR="0014676C" w:rsidRDefault="0014676C"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39136" behindDoc="0" locked="0" layoutInCell="1" allowOverlap="1" wp14:anchorId="46543581" wp14:editId="279560A5">
                  <wp:simplePos x="0" y="0"/>
                  <wp:positionH relativeFrom="column">
                    <wp:posOffset>665480</wp:posOffset>
                  </wp:positionH>
                  <wp:positionV relativeFrom="paragraph">
                    <wp:posOffset>635</wp:posOffset>
                  </wp:positionV>
                  <wp:extent cx="619760" cy="619760"/>
                  <wp:effectExtent l="0" t="0" r="8890" b="889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4A4FC61" w14:textId="77777777" w:rsidR="001B444C" w:rsidRDefault="001B444C" w:rsidP="00477EF6">
      <w:pPr>
        <w:spacing w:after="0" w:line="240" w:lineRule="auto"/>
        <w:rPr>
          <w:rFonts w:ascii="Courier New" w:hAnsi="Courier New" w:cs="Courier New"/>
          <w:sz w:val="16"/>
          <w:szCs w:val="16"/>
        </w:rPr>
        <w:sectPr w:rsidR="001B444C" w:rsidSect="001B444C">
          <w:type w:val="continuous"/>
          <w:pgSz w:w="12240" w:h="15840"/>
          <w:pgMar w:top="1267" w:right="1339" w:bottom="1339" w:left="1339" w:header="720" w:footer="720" w:gutter="0"/>
          <w:cols w:space="720"/>
          <w:titlePg/>
          <w:docGrid w:linePitch="360"/>
        </w:sectPr>
      </w:pPr>
    </w:p>
    <w:p w14:paraId="3DF301AF" w14:textId="6E559794" w:rsidR="0014676C" w:rsidRDefault="0014676C" w:rsidP="00477EF6">
      <w:pPr>
        <w:spacing w:after="0" w:line="240" w:lineRule="auto"/>
        <w:rPr>
          <w:rFonts w:ascii="Courier New" w:hAnsi="Courier New" w:cs="Courier New"/>
          <w:sz w:val="16"/>
          <w:szCs w:val="16"/>
        </w:rPr>
      </w:pPr>
    </w:p>
    <w:p w14:paraId="108CF514" w14:textId="77777777" w:rsidR="00C0031F" w:rsidRDefault="00C0031F" w:rsidP="005842AF">
      <w:pPr>
        <w:spacing w:after="0" w:line="240" w:lineRule="auto"/>
        <w:rPr>
          <w:rFonts w:ascii="Courier New" w:hAnsi="Courier New" w:cs="Courier New"/>
          <w:sz w:val="16"/>
          <w:szCs w:val="16"/>
        </w:rPr>
        <w:sectPr w:rsidR="00C0031F" w:rsidSect="00DD0695">
          <w:type w:val="continuous"/>
          <w:pgSz w:w="12240" w:h="15840"/>
          <w:pgMar w:top="1267" w:right="1339" w:bottom="1339" w:left="1339" w:header="720" w:footer="720" w:gutter="0"/>
          <w:cols w:num="2" w:space="720"/>
          <w:titlePg/>
          <w:docGrid w:linePitch="360"/>
        </w:sectPr>
      </w:pPr>
    </w:p>
    <w:p w14:paraId="17BDE7D0" w14:textId="3EEFCCB4"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&lt;?xml version = "1.0" encoding = "utf-8"?&gt;</w:t>
      </w:r>
    </w:p>
    <w:p w14:paraId="6B72D1AE" w14:textId="77777777" w:rsidR="005842AF" w:rsidRPr="005842AF" w:rsidRDefault="005842AF" w:rsidP="005842AF">
      <w:pPr>
        <w:spacing w:after="0" w:line="240" w:lineRule="auto"/>
        <w:rPr>
          <w:rFonts w:ascii="Courier New" w:hAnsi="Courier New" w:cs="Courier New"/>
          <w:sz w:val="16"/>
          <w:szCs w:val="16"/>
        </w:rPr>
      </w:pPr>
    </w:p>
    <w:p w14:paraId="2EE2E61D"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&lt;RelativeLayout</w:t>
      </w:r>
    </w:p>
    <w:p w14:paraId="51A2C193"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xmlns:android = "http://schemas.android.com/apk/res/android"</w:t>
      </w:r>
    </w:p>
    <w:p w14:paraId="6BE8F27A"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android:id = "@+id/RelativeLayout"</w:t>
      </w:r>
    </w:p>
    <w:p w14:paraId="62AB167F"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android:layout_width = "match_parent"</w:t>
      </w:r>
    </w:p>
    <w:p w14:paraId="588B00CB"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android:layout_height = "match_parent"</w:t>
      </w:r>
    </w:p>
    <w:p w14:paraId="67AA52D8"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android:padding = "16dp"</w:t>
      </w:r>
    </w:p>
    <w:p w14:paraId="0C392647"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android:background = "@drawable/bg"</w:t>
      </w:r>
    </w:p>
    <w:p w14:paraId="077E244C"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&gt;</w:t>
      </w:r>
    </w:p>
    <w:p w14:paraId="0D433B6C" w14:textId="77777777" w:rsidR="005842AF" w:rsidRPr="005842AF" w:rsidRDefault="005842AF" w:rsidP="005842AF">
      <w:pPr>
        <w:spacing w:after="0" w:line="240" w:lineRule="auto"/>
        <w:rPr>
          <w:rFonts w:ascii="Courier New" w:hAnsi="Courier New" w:cs="Courier New"/>
          <w:sz w:val="16"/>
          <w:szCs w:val="16"/>
        </w:rPr>
      </w:pPr>
    </w:p>
    <w:p w14:paraId="674B6078"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&lt;VideoView</w:t>
      </w:r>
    </w:p>
    <w:p w14:paraId="51C0CB50"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r>
      <w:r w:rsidRPr="005842AF">
        <w:rPr>
          <w:rFonts w:ascii="Courier New" w:hAnsi="Courier New" w:cs="Courier New"/>
          <w:sz w:val="16"/>
          <w:szCs w:val="16"/>
        </w:rPr>
        <w:tab/>
        <w:t>android:id = "@+id/videoView"</w:t>
      </w:r>
    </w:p>
    <w:p w14:paraId="6C448F3B"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r>
      <w:r w:rsidRPr="005842AF">
        <w:rPr>
          <w:rFonts w:ascii="Courier New" w:hAnsi="Courier New" w:cs="Courier New"/>
          <w:sz w:val="16"/>
          <w:szCs w:val="16"/>
        </w:rPr>
        <w:tab/>
        <w:t>android:layout_width = "match_parent"</w:t>
      </w:r>
    </w:p>
    <w:p w14:paraId="1D37BC1A"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r>
      <w:r w:rsidRPr="005842AF">
        <w:rPr>
          <w:rFonts w:ascii="Courier New" w:hAnsi="Courier New" w:cs="Courier New"/>
          <w:sz w:val="16"/>
          <w:szCs w:val="16"/>
        </w:rPr>
        <w:tab/>
        <w:t>android:layout_height = "match_parent"</w:t>
      </w:r>
    </w:p>
    <w:p w14:paraId="7E37FA0C"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r>
      <w:r w:rsidRPr="005842AF">
        <w:rPr>
          <w:rFonts w:ascii="Courier New" w:hAnsi="Courier New" w:cs="Courier New"/>
          <w:sz w:val="16"/>
          <w:szCs w:val="16"/>
        </w:rPr>
        <w:tab/>
        <w:t>android:layout_centerInParent = "true"</w:t>
      </w:r>
    </w:p>
    <w:p w14:paraId="44809EF0" w14:textId="77777777" w:rsidR="005842AF" w:rsidRPr="005842AF" w:rsidRDefault="005842AF" w:rsidP="005842AF">
      <w:pPr>
        <w:spacing w:after="0" w:line="240" w:lineRule="auto"/>
        <w:rPr>
          <w:rFonts w:ascii="Courier New" w:hAnsi="Courier New" w:cs="Courier New"/>
          <w:sz w:val="16"/>
          <w:szCs w:val="16"/>
        </w:rPr>
      </w:pPr>
      <w:r w:rsidRPr="005842AF">
        <w:rPr>
          <w:rFonts w:ascii="Courier New" w:hAnsi="Courier New" w:cs="Courier New"/>
          <w:sz w:val="16"/>
          <w:szCs w:val="16"/>
        </w:rPr>
        <w:tab/>
        <w:t>/&gt;</w:t>
      </w:r>
    </w:p>
    <w:p w14:paraId="155E2B57" w14:textId="77777777" w:rsidR="005842AF" w:rsidRPr="005842AF" w:rsidRDefault="005842AF" w:rsidP="005842AF">
      <w:pPr>
        <w:spacing w:after="0" w:line="240" w:lineRule="auto"/>
        <w:rPr>
          <w:rFonts w:ascii="Courier New" w:hAnsi="Courier New" w:cs="Courier New"/>
          <w:sz w:val="16"/>
          <w:szCs w:val="16"/>
        </w:rPr>
      </w:pPr>
    </w:p>
    <w:p w14:paraId="2E057DCE" w14:textId="70C401BE" w:rsidR="00C0031F" w:rsidRDefault="005842AF" w:rsidP="00477EF6">
      <w:pPr>
        <w:spacing w:after="0" w:line="240" w:lineRule="auto"/>
        <w:rPr>
          <w:rFonts w:ascii="Courier New" w:hAnsi="Courier New" w:cs="Courier New"/>
          <w:sz w:val="16"/>
          <w:szCs w:val="16"/>
        </w:rPr>
      </w:pPr>
      <w:r w:rsidRPr="005842AF">
        <w:rPr>
          <w:rFonts w:ascii="Courier New" w:hAnsi="Courier New" w:cs="Courier New"/>
          <w:sz w:val="16"/>
          <w:szCs w:val="16"/>
        </w:rPr>
        <w:t>&lt;/RelativeLayout&gt;</w:t>
      </w:r>
    </w:p>
    <w:p w14:paraId="2A83C538" w14:textId="77777777" w:rsidR="00C0031F" w:rsidRDefault="00C0031F">
      <w:pPr>
        <w:rPr>
          <w:rFonts w:ascii="Courier New" w:hAnsi="Courier New" w:cs="Courier New"/>
          <w:sz w:val="16"/>
          <w:szCs w:val="16"/>
        </w:rPr>
      </w:pPr>
      <w:r>
        <w:rPr>
          <w:rFonts w:ascii="Courier New" w:hAnsi="Courier New" w:cs="Courier New"/>
          <w:sz w:val="16"/>
          <w:szCs w:val="16"/>
        </w:rPr>
        <w:br w:type="page"/>
      </w:r>
    </w:p>
    <w:tbl>
      <w:tblPr>
        <w:tblStyle w:val="ReportTable"/>
        <w:tblW w:w="5433" w:type="pct"/>
        <w:tblLook w:val="04A0" w:firstRow="1" w:lastRow="0" w:firstColumn="1" w:lastColumn="0" w:noHBand="0" w:noVBand="1"/>
        <w:tblCaption w:val="Content table"/>
      </w:tblPr>
      <w:tblGrid>
        <w:gridCol w:w="6573"/>
        <w:gridCol w:w="1645"/>
        <w:gridCol w:w="2172"/>
      </w:tblGrid>
      <w:tr w:rsidR="009934DB" w14:paraId="080515AC"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F1BD3D6" w14:textId="69040D77" w:rsidR="00C0031F" w:rsidRPr="00405C4E" w:rsidRDefault="00CD4585" w:rsidP="00B5405A">
            <w:pPr>
              <w:jc w:val="left"/>
              <w:rPr>
                <w:sz w:val="72"/>
                <w:szCs w:val="72"/>
              </w:rPr>
            </w:pPr>
            <w:r>
              <w:rPr>
                <w:sz w:val="72"/>
                <w:szCs w:val="72"/>
              </w:rPr>
              <w:lastRenderedPageBreak/>
              <w:t>m</w:t>
            </w:r>
            <w:r w:rsidR="009934DB">
              <w:rPr>
                <w:sz w:val="72"/>
                <w:szCs w:val="72"/>
              </w:rPr>
              <w:t>ovie_w</w:t>
            </w:r>
            <w:r>
              <w:rPr>
                <w:sz w:val="72"/>
                <w:szCs w:val="72"/>
              </w:rPr>
              <w:t>ebview</w:t>
            </w:r>
            <w:r w:rsidR="00C0031F">
              <w:rPr>
                <w:sz w:val="72"/>
                <w:szCs w:val="72"/>
              </w:rPr>
              <w:t>.xml</w:t>
            </w:r>
          </w:p>
        </w:tc>
        <w:tc>
          <w:tcPr>
            <w:tcW w:w="1930" w:type="dxa"/>
          </w:tcPr>
          <w:p w14:paraId="499AA696" w14:textId="77777777" w:rsidR="00C0031F" w:rsidRDefault="00C0031F"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CF5AD45" w14:textId="77777777" w:rsidR="00C0031F" w:rsidRDefault="00C0031F"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41184" behindDoc="0" locked="0" layoutInCell="1" allowOverlap="1" wp14:anchorId="461D26A6" wp14:editId="67608CDD">
                  <wp:simplePos x="0" y="0"/>
                  <wp:positionH relativeFrom="column">
                    <wp:posOffset>665480</wp:posOffset>
                  </wp:positionH>
                  <wp:positionV relativeFrom="paragraph">
                    <wp:posOffset>635</wp:posOffset>
                  </wp:positionV>
                  <wp:extent cx="619760" cy="61976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3B4F6AE1" w14:textId="77777777" w:rsidR="005842AF" w:rsidRDefault="005842AF" w:rsidP="00477EF6">
      <w:pPr>
        <w:spacing w:after="0" w:line="240" w:lineRule="auto"/>
        <w:rPr>
          <w:rFonts w:ascii="Courier New" w:hAnsi="Courier New" w:cs="Courier New"/>
          <w:sz w:val="16"/>
          <w:szCs w:val="16"/>
        </w:rPr>
      </w:pPr>
    </w:p>
    <w:p w14:paraId="4F0181E0"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&lt;RelativeLayout</w:t>
      </w:r>
    </w:p>
    <w:p w14:paraId="07E050C2"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xmlns:android = "http://schemas.android.com/apk/res/android"</w:t>
      </w:r>
    </w:p>
    <w:p w14:paraId="4386E8E9"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android:id = "@+id/RelativeLayout"</w:t>
      </w:r>
    </w:p>
    <w:p w14:paraId="29A20298"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android:layout_width = "match_parent"</w:t>
      </w:r>
    </w:p>
    <w:p w14:paraId="474A53CA"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android:layout_height = "match_parent"</w:t>
      </w:r>
    </w:p>
    <w:p w14:paraId="097D4CAB"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&gt;</w:t>
      </w:r>
    </w:p>
    <w:p w14:paraId="26F2FF42" w14:textId="77777777" w:rsidR="00CD4585" w:rsidRPr="00CD4585" w:rsidRDefault="00CD4585" w:rsidP="00CD4585">
      <w:pPr>
        <w:spacing w:after="0" w:line="240" w:lineRule="auto"/>
        <w:rPr>
          <w:rFonts w:ascii="Courier New" w:hAnsi="Courier New" w:cs="Courier New"/>
          <w:sz w:val="16"/>
          <w:szCs w:val="16"/>
        </w:rPr>
      </w:pPr>
    </w:p>
    <w:p w14:paraId="53375739"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&lt;WebView</w:t>
      </w:r>
    </w:p>
    <w:p w14:paraId="0D1A1428"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r>
      <w:r w:rsidRPr="00CD4585">
        <w:rPr>
          <w:rFonts w:ascii="Courier New" w:hAnsi="Courier New" w:cs="Courier New"/>
          <w:sz w:val="16"/>
          <w:szCs w:val="16"/>
        </w:rPr>
        <w:tab/>
        <w:t>android:id = "@+id/webView"</w:t>
      </w:r>
    </w:p>
    <w:p w14:paraId="3C83EBF8"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r>
      <w:r w:rsidRPr="00CD4585">
        <w:rPr>
          <w:rFonts w:ascii="Courier New" w:hAnsi="Courier New" w:cs="Courier New"/>
          <w:sz w:val="16"/>
          <w:szCs w:val="16"/>
        </w:rPr>
        <w:tab/>
        <w:t>android:layout_width = "match_parent"</w:t>
      </w:r>
    </w:p>
    <w:p w14:paraId="2C004DBB"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r>
      <w:r w:rsidRPr="00CD4585">
        <w:rPr>
          <w:rFonts w:ascii="Courier New" w:hAnsi="Courier New" w:cs="Courier New"/>
          <w:sz w:val="16"/>
          <w:szCs w:val="16"/>
        </w:rPr>
        <w:tab/>
        <w:t>android:layout_height = "match_parent"</w:t>
      </w:r>
    </w:p>
    <w:p w14:paraId="22B2C119"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r>
      <w:r w:rsidRPr="00CD4585">
        <w:rPr>
          <w:rFonts w:ascii="Courier New" w:hAnsi="Courier New" w:cs="Courier New"/>
          <w:sz w:val="16"/>
          <w:szCs w:val="16"/>
        </w:rPr>
        <w:tab/>
        <w:t>android:layout_centerInParent = "true"</w:t>
      </w:r>
    </w:p>
    <w:p w14:paraId="3EA69E78" w14:textId="77777777" w:rsidR="00CD4585" w:rsidRPr="00CD4585" w:rsidRDefault="00CD4585" w:rsidP="00CD4585">
      <w:pPr>
        <w:spacing w:after="0" w:line="240" w:lineRule="auto"/>
        <w:rPr>
          <w:rFonts w:ascii="Courier New" w:hAnsi="Courier New" w:cs="Courier New"/>
          <w:sz w:val="16"/>
          <w:szCs w:val="16"/>
        </w:rPr>
      </w:pPr>
      <w:r w:rsidRPr="00CD4585">
        <w:rPr>
          <w:rFonts w:ascii="Courier New" w:hAnsi="Courier New" w:cs="Courier New"/>
          <w:sz w:val="16"/>
          <w:szCs w:val="16"/>
        </w:rPr>
        <w:tab/>
        <w:t>/&gt;</w:t>
      </w:r>
    </w:p>
    <w:p w14:paraId="191A38E3" w14:textId="77777777" w:rsidR="00CD4585" w:rsidRPr="00CD4585" w:rsidRDefault="00CD4585" w:rsidP="00CD4585">
      <w:pPr>
        <w:spacing w:after="0" w:line="240" w:lineRule="auto"/>
        <w:rPr>
          <w:rFonts w:ascii="Courier New" w:hAnsi="Courier New" w:cs="Courier New"/>
          <w:sz w:val="16"/>
          <w:szCs w:val="16"/>
        </w:rPr>
      </w:pPr>
    </w:p>
    <w:p w14:paraId="48104FAC" w14:textId="1E052765" w:rsidR="00CD4585" w:rsidRDefault="00CD4585" w:rsidP="00477EF6">
      <w:pPr>
        <w:spacing w:after="0" w:line="240" w:lineRule="auto"/>
        <w:rPr>
          <w:rFonts w:ascii="Courier New" w:hAnsi="Courier New" w:cs="Courier New"/>
          <w:sz w:val="16"/>
          <w:szCs w:val="16"/>
        </w:rPr>
      </w:pPr>
      <w:r w:rsidRPr="00CD4585">
        <w:rPr>
          <w:rFonts w:ascii="Courier New" w:hAnsi="Courier New" w:cs="Courier New"/>
          <w:sz w:val="16"/>
          <w:szCs w:val="16"/>
        </w:rPr>
        <w:t>&lt;/RelativeLayout&gt;</w:t>
      </w:r>
    </w:p>
    <w:tbl>
      <w:tblPr>
        <w:tblStyle w:val="ReportTable"/>
        <w:tblW w:w="5433" w:type="pct"/>
        <w:tblLook w:val="04A0" w:firstRow="1" w:lastRow="0" w:firstColumn="1" w:lastColumn="0" w:noHBand="0" w:noVBand="1"/>
        <w:tblCaption w:val="Content table"/>
      </w:tblPr>
      <w:tblGrid>
        <w:gridCol w:w="6083"/>
        <w:gridCol w:w="1930"/>
        <w:gridCol w:w="2377"/>
      </w:tblGrid>
      <w:tr w:rsidR="00CD4585" w14:paraId="6592D638"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123D3AD" w14:textId="12C63FA3" w:rsidR="00CD4585" w:rsidRPr="00405C4E" w:rsidRDefault="002122C9" w:rsidP="00B5405A">
            <w:pPr>
              <w:jc w:val="left"/>
              <w:rPr>
                <w:sz w:val="72"/>
                <w:szCs w:val="72"/>
              </w:rPr>
            </w:pPr>
            <w:r>
              <w:rPr>
                <w:sz w:val="72"/>
                <w:szCs w:val="72"/>
              </w:rPr>
              <w:t>preview</w:t>
            </w:r>
            <w:r w:rsidR="00CD4585">
              <w:rPr>
                <w:sz w:val="72"/>
                <w:szCs w:val="72"/>
              </w:rPr>
              <w:t>.xml</w:t>
            </w:r>
          </w:p>
        </w:tc>
        <w:tc>
          <w:tcPr>
            <w:tcW w:w="1930" w:type="dxa"/>
          </w:tcPr>
          <w:p w14:paraId="167C746F" w14:textId="77777777" w:rsidR="00CD4585" w:rsidRDefault="00CD4585"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3F8B7EF8" w14:textId="77777777" w:rsidR="00CD4585" w:rsidRDefault="00CD4585"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43232" behindDoc="0" locked="0" layoutInCell="1" allowOverlap="1" wp14:anchorId="6E976298" wp14:editId="40AE4686">
                  <wp:simplePos x="0" y="0"/>
                  <wp:positionH relativeFrom="column">
                    <wp:posOffset>665480</wp:posOffset>
                  </wp:positionH>
                  <wp:positionV relativeFrom="paragraph">
                    <wp:posOffset>635</wp:posOffset>
                  </wp:positionV>
                  <wp:extent cx="619760" cy="619760"/>
                  <wp:effectExtent l="0" t="0" r="889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90C659E" w14:textId="77777777" w:rsidR="00610FB0" w:rsidRDefault="00610FB0" w:rsidP="00B5405A">
      <w:pPr>
        <w:spacing w:after="0" w:line="240" w:lineRule="auto"/>
        <w:rPr>
          <w:rFonts w:ascii="Courier New" w:hAnsi="Courier New" w:cs="Courier New"/>
          <w:sz w:val="16"/>
          <w:szCs w:val="16"/>
        </w:rPr>
        <w:sectPr w:rsidR="00610FB0" w:rsidSect="00C0031F">
          <w:type w:val="continuous"/>
          <w:pgSz w:w="12240" w:h="15840"/>
          <w:pgMar w:top="1267" w:right="1339" w:bottom="1339" w:left="1339" w:header="720" w:footer="720" w:gutter="0"/>
          <w:cols w:space="720"/>
          <w:titlePg/>
          <w:docGrid w:linePitch="360"/>
        </w:sectPr>
      </w:pPr>
    </w:p>
    <w:p w14:paraId="4D311249" w14:textId="48A124C5" w:rsidR="00CD4585" w:rsidRDefault="00CD4585" w:rsidP="00B5405A">
      <w:pPr>
        <w:spacing w:after="0" w:line="240" w:lineRule="auto"/>
        <w:rPr>
          <w:rFonts w:ascii="Courier New" w:hAnsi="Courier New" w:cs="Courier New"/>
          <w:sz w:val="16"/>
          <w:szCs w:val="16"/>
        </w:rPr>
      </w:pPr>
    </w:p>
    <w:p w14:paraId="4327AC1B" w14:textId="77777777" w:rsidR="00CD4585" w:rsidRDefault="00CD4585" w:rsidP="00477EF6">
      <w:pPr>
        <w:spacing w:after="0" w:line="240" w:lineRule="auto"/>
        <w:rPr>
          <w:rFonts w:ascii="Courier New" w:hAnsi="Courier New" w:cs="Courier New"/>
          <w:sz w:val="16"/>
          <w:szCs w:val="16"/>
        </w:rPr>
      </w:pPr>
    </w:p>
    <w:p w14:paraId="536F2B1F"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&lt;RelativeLayout</w:t>
      </w:r>
    </w:p>
    <w:p w14:paraId="6AD6380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xmlns:android = "http://schemas.android.com/apk/res/android"</w:t>
      </w:r>
    </w:p>
    <w:p w14:paraId="3730305F"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android:id = "@+id/RelativeLayout"</w:t>
      </w:r>
    </w:p>
    <w:p w14:paraId="4EBC7F75"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android:layout_width = "match_parent"</w:t>
      </w:r>
    </w:p>
    <w:p w14:paraId="30728844"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android:layout_height = "match_parent"</w:t>
      </w:r>
    </w:p>
    <w:p w14:paraId="34E26D9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&gt;</w:t>
      </w:r>
    </w:p>
    <w:p w14:paraId="6D9358B3" w14:textId="77777777" w:rsidR="002122C9" w:rsidRPr="002122C9" w:rsidRDefault="002122C9" w:rsidP="002122C9">
      <w:pPr>
        <w:spacing w:after="0" w:line="240" w:lineRule="auto"/>
        <w:rPr>
          <w:rFonts w:ascii="Courier New" w:hAnsi="Courier New" w:cs="Courier New"/>
          <w:sz w:val="16"/>
          <w:szCs w:val="16"/>
        </w:rPr>
      </w:pPr>
    </w:p>
    <w:p w14:paraId="48BECE3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&lt;ImageView</w:t>
      </w:r>
    </w:p>
    <w:p w14:paraId="5AFA630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android:id = "@+id/background_image"</w:t>
      </w:r>
    </w:p>
    <w:p w14:paraId="52B518B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android:layout_width = "match_parent"</w:t>
      </w:r>
    </w:p>
    <w:p w14:paraId="08813DC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android:layout_height = "match_parent"</w:t>
      </w:r>
    </w:p>
    <w:p w14:paraId="612AEDD4"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android:scaleType = "centerCrop"</w:t>
      </w:r>
    </w:p>
    <w:p w14:paraId="46F2BA41"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android:layout_alignParentTop = "true"</w:t>
      </w:r>
    </w:p>
    <w:p w14:paraId="68E01A17"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android:layout_alignParentStart = "true"</w:t>
      </w:r>
    </w:p>
    <w:p w14:paraId="7855D35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/&gt;</w:t>
      </w:r>
    </w:p>
    <w:p w14:paraId="0F98F15F" w14:textId="77777777" w:rsidR="002122C9" w:rsidRPr="002122C9" w:rsidRDefault="002122C9" w:rsidP="002122C9">
      <w:pPr>
        <w:spacing w:after="0" w:line="240" w:lineRule="auto"/>
        <w:rPr>
          <w:rFonts w:ascii="Courier New" w:hAnsi="Courier New" w:cs="Courier New"/>
          <w:sz w:val="16"/>
          <w:szCs w:val="16"/>
        </w:rPr>
      </w:pPr>
    </w:p>
    <w:p w14:paraId="7970714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&lt;LinearLayout</w:t>
      </w:r>
    </w:p>
    <w:p w14:paraId="69B75BC1"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android:id = "@+id/LinearLayout"</w:t>
      </w:r>
    </w:p>
    <w:p w14:paraId="3A47F1B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android:layout_width = "wrap_content"</w:t>
      </w:r>
    </w:p>
    <w:p w14:paraId="751134A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android:layout_height = "wrap_content"</w:t>
      </w:r>
    </w:p>
    <w:p w14:paraId="301DBA7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android:orientation = "vertical"</w:t>
      </w:r>
    </w:p>
    <w:p w14:paraId="7F87524D"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android:layout_alignParentBottom = "true"</w:t>
      </w:r>
    </w:p>
    <w:p w14:paraId="056D437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android:layout_alignParentStart = "true"</w:t>
      </w:r>
    </w:p>
    <w:p w14:paraId="4BC210D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android:layout_margin = "16dp"</w:t>
      </w:r>
    </w:p>
    <w:p w14:paraId="6F0D9F9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/&gt;</w:t>
      </w:r>
    </w:p>
    <w:p w14:paraId="78B02B4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p>
    <w:p w14:paraId="1978873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&lt;LinearLayout</w:t>
      </w:r>
    </w:p>
    <w:p w14:paraId="3FE8867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android:id = "@+id/WatchMoviesLayout"</w:t>
      </w:r>
    </w:p>
    <w:p w14:paraId="567BB7F5"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android:layout_width = "400dp"</w:t>
      </w:r>
    </w:p>
    <w:p w14:paraId="634D105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android:layout_height = "500dp"</w:t>
      </w:r>
    </w:p>
    <w:p w14:paraId="1E78A76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android:orientation = "vertical"</w:t>
      </w:r>
    </w:p>
    <w:p w14:paraId="15BA22E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android:layout_alignParentBottom = "true"</w:t>
      </w:r>
    </w:p>
    <w:p w14:paraId="20DA02FD"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 xml:space="preserve">        android:layout_alignParentEnd = "true"</w:t>
      </w:r>
    </w:p>
    <w:p w14:paraId="66B15C2E"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android:layout_margin = "16dp"</w:t>
      </w:r>
    </w:p>
    <w:p w14:paraId="3D2A3A5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android:gravity = "center"</w:t>
      </w:r>
    </w:p>
    <w:p w14:paraId="180DB99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android:background = "#30000000"</w:t>
      </w:r>
    </w:p>
    <w:p w14:paraId="6196558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&gt;</w:t>
      </w:r>
    </w:p>
    <w:p w14:paraId="5F5B532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p>
    <w:p w14:paraId="4D9149AB"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&lt;TextView</w:t>
      </w:r>
    </w:p>
    <w:p w14:paraId="59C40AC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android:id = "@+id/watch_movie"</w:t>
      </w:r>
    </w:p>
    <w:p w14:paraId="50DF209B"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android:text = "Watch Movie"</w:t>
      </w:r>
    </w:p>
    <w:p w14:paraId="1AF2B4C0"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android:textColor = "@android:color/white"</w:t>
      </w:r>
    </w:p>
    <w:p w14:paraId="6C0CE671"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android:textSize = "20sp"</w:t>
      </w:r>
    </w:p>
    <w:p w14:paraId="45F15BD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android:textStyle = "bold"</w:t>
      </w:r>
    </w:p>
    <w:p w14:paraId="575CF20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android:layout_width = "match_parent"</w:t>
      </w:r>
    </w:p>
    <w:p w14:paraId="23BE468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android:layout_height = "wrap_content"</w:t>
      </w:r>
    </w:p>
    <w:p w14:paraId="55A5255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android:letterSpacing = "0.1"</w:t>
      </w:r>
    </w:p>
    <w:p w14:paraId="3B95D165"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android:gravity = "center"</w:t>
      </w:r>
    </w:p>
    <w:p w14:paraId="7D8EED4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/&gt;</w:t>
      </w:r>
    </w:p>
    <w:p w14:paraId="6F31919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p>
    <w:p w14:paraId="5BABFF30"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lastRenderedPageBreak/>
        <w:tab/>
      </w:r>
      <w:r w:rsidRPr="002122C9">
        <w:rPr>
          <w:rFonts w:ascii="Courier New" w:hAnsi="Courier New" w:cs="Courier New"/>
          <w:sz w:val="16"/>
          <w:szCs w:val="16"/>
        </w:rPr>
        <w:tab/>
        <w:t>&lt;GridLayout</w:t>
      </w:r>
    </w:p>
    <w:p w14:paraId="7069B57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android:layout_width = "match_parent"</w:t>
      </w:r>
    </w:p>
    <w:p w14:paraId="22639F0D"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android:layout_height = "fill_parent"</w:t>
      </w:r>
    </w:p>
    <w:p w14:paraId="62D9834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android:orientation = "vertical"</w:t>
      </w:r>
    </w:p>
    <w:p w14:paraId="4D8DEE31"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android:rowCount = "3"</w:t>
      </w:r>
    </w:p>
    <w:p w14:paraId="58F7BEDE"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android:columnCount = "1"</w:t>
      </w:r>
    </w:p>
    <w:p w14:paraId="3362282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&gt;</w:t>
      </w:r>
    </w:p>
    <w:p w14:paraId="57AB7ABE"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p>
    <w:p w14:paraId="6890C0A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&lt;ImageButton</w:t>
      </w:r>
    </w:p>
    <w:p w14:paraId="143BF3FB"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android:id = "@+id/icon_button1"</w:t>
      </w:r>
    </w:p>
    <w:p w14:paraId="5B0B9CD4"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android:layout_width = "match_parent"</w:t>
      </w:r>
    </w:p>
    <w:p w14:paraId="678C5724"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android:layout_height = "0dp"</w:t>
      </w:r>
    </w:p>
    <w:p w14:paraId="0DF7F006"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android:layout_rowWeight = "1"</w:t>
      </w:r>
    </w:p>
    <w:p w14:paraId="7BBFD7E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android:src = "@drawable/embed_movie"</w:t>
      </w:r>
    </w:p>
    <w:p w14:paraId="09CA2B2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android:scaleType = "fitCenter"</w:t>
      </w:r>
    </w:p>
    <w:p w14:paraId="2BE58102"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android:background = "@null"</w:t>
      </w:r>
    </w:p>
    <w:p w14:paraId="1E92F26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/&gt;</w:t>
      </w:r>
    </w:p>
    <w:p w14:paraId="066A60F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p>
    <w:p w14:paraId="3A16ADC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&lt;ImageButton</w:t>
      </w:r>
    </w:p>
    <w:p w14:paraId="1314D700"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android:id = "@+id/icon_button2"</w:t>
      </w:r>
    </w:p>
    <w:p w14:paraId="2188E794"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android:layout_width = "match_parent"</w:t>
      </w:r>
    </w:p>
    <w:p w14:paraId="1C28E4A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android:layout_height = "0dp"</w:t>
      </w:r>
    </w:p>
    <w:p w14:paraId="67D94E0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android:layout_rowWeight = "1"</w:t>
      </w:r>
    </w:p>
    <w:p w14:paraId="169387E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android:src = "@drawable/movie_url"</w:t>
      </w:r>
    </w:p>
    <w:p w14:paraId="34D1CAE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android:scaleType = "fitCenter"</w:t>
      </w:r>
    </w:p>
    <w:p w14:paraId="6F62419B"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android:background = "@null"</w:t>
      </w:r>
    </w:p>
    <w:p w14:paraId="277BC5E8"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/&gt;</w:t>
      </w:r>
    </w:p>
    <w:p w14:paraId="52640CA7"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p>
    <w:p w14:paraId="6346456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&lt;ImageButton</w:t>
      </w:r>
    </w:p>
    <w:p w14:paraId="19E2298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android:id = "@+id/icon_button3"</w:t>
      </w:r>
    </w:p>
    <w:p w14:paraId="145F41F0"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android:layout_width = "match_parent"</w:t>
      </w:r>
    </w:p>
    <w:p w14:paraId="25714245"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android:layout_height = "0dp"</w:t>
      </w:r>
    </w:p>
    <w:p w14:paraId="05081FBF"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android:layout_rowWeight = "1"</w:t>
      </w:r>
    </w:p>
    <w:p w14:paraId="23B68B3A"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android:src = "@drawable/local_path"</w:t>
      </w:r>
    </w:p>
    <w:p w14:paraId="2D07E35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android:scaleType = "fitCenter"</w:t>
      </w:r>
    </w:p>
    <w:p w14:paraId="22A8A3EC"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android:background = "@null"</w:t>
      </w:r>
    </w:p>
    <w:p w14:paraId="3AA55420"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r w:rsidRPr="002122C9">
        <w:rPr>
          <w:rFonts w:ascii="Courier New" w:hAnsi="Courier New" w:cs="Courier New"/>
          <w:sz w:val="16"/>
          <w:szCs w:val="16"/>
        </w:rPr>
        <w:tab/>
        <w:t>/&gt;</w:t>
      </w:r>
    </w:p>
    <w:p w14:paraId="73991CB9"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r>
    </w:p>
    <w:p w14:paraId="53EFE1E3"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r>
      <w:r w:rsidRPr="002122C9">
        <w:rPr>
          <w:rFonts w:ascii="Courier New" w:hAnsi="Courier New" w:cs="Courier New"/>
          <w:sz w:val="16"/>
          <w:szCs w:val="16"/>
        </w:rPr>
        <w:tab/>
        <w:t>&lt;/GridLayout&gt;</w:t>
      </w:r>
    </w:p>
    <w:p w14:paraId="34B9A4E5" w14:textId="77777777" w:rsidR="002122C9" w:rsidRPr="002122C9" w:rsidRDefault="002122C9" w:rsidP="002122C9">
      <w:pPr>
        <w:spacing w:after="0" w:line="240" w:lineRule="auto"/>
        <w:rPr>
          <w:rFonts w:ascii="Courier New" w:hAnsi="Courier New" w:cs="Courier New"/>
          <w:sz w:val="16"/>
          <w:szCs w:val="16"/>
        </w:rPr>
      </w:pPr>
      <w:r w:rsidRPr="002122C9">
        <w:rPr>
          <w:rFonts w:ascii="Courier New" w:hAnsi="Courier New" w:cs="Courier New"/>
          <w:sz w:val="16"/>
          <w:szCs w:val="16"/>
        </w:rPr>
        <w:tab/>
        <w:t>&lt;/LinearLayout&gt;</w:t>
      </w:r>
    </w:p>
    <w:p w14:paraId="4146ABBC" w14:textId="50F7C074" w:rsidR="002122C9" w:rsidRDefault="002122C9" w:rsidP="00477EF6">
      <w:pPr>
        <w:spacing w:after="0" w:line="240" w:lineRule="auto"/>
        <w:rPr>
          <w:rFonts w:ascii="Courier New" w:hAnsi="Courier New" w:cs="Courier New"/>
          <w:sz w:val="16"/>
          <w:szCs w:val="16"/>
        </w:rPr>
      </w:pPr>
      <w:r w:rsidRPr="002122C9">
        <w:rPr>
          <w:rFonts w:ascii="Courier New" w:hAnsi="Courier New" w:cs="Courier New"/>
          <w:sz w:val="16"/>
          <w:szCs w:val="16"/>
        </w:rPr>
        <w:t>&lt;/RelativeLayout&gt;</w:t>
      </w:r>
    </w:p>
    <w:p w14:paraId="1BC25A60" w14:textId="77777777" w:rsidR="00610FB0" w:rsidRDefault="00610FB0" w:rsidP="00B5405A">
      <w:pPr>
        <w:rPr>
          <w:b/>
          <w:sz w:val="72"/>
          <w:szCs w:val="72"/>
        </w:rPr>
        <w:sectPr w:rsidR="00610FB0" w:rsidSect="00610FB0">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9312"/>
        <w:gridCol w:w="54"/>
        <w:gridCol w:w="1024"/>
      </w:tblGrid>
      <w:tr w:rsidR="001A32E2" w14:paraId="355177A2"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589771AF" w14:textId="6E9622FC" w:rsidR="00610FB0" w:rsidRPr="00405C4E" w:rsidRDefault="001A32E2" w:rsidP="00B5405A">
            <w:pPr>
              <w:jc w:val="left"/>
              <w:rPr>
                <w:sz w:val="72"/>
                <w:szCs w:val="72"/>
              </w:rPr>
            </w:pPr>
            <w:r>
              <w:rPr>
                <w:sz w:val="72"/>
                <w:szCs w:val="72"/>
              </w:rPr>
              <w:t>r</w:t>
            </w:r>
            <w:r w:rsidR="005B7440">
              <w:rPr>
                <w:sz w:val="72"/>
                <w:szCs w:val="72"/>
              </w:rPr>
              <w:t>emove_bookable</w:t>
            </w:r>
            <w:r>
              <w:rPr>
                <w:sz w:val="72"/>
                <w:szCs w:val="72"/>
              </w:rPr>
              <w:t>_movie</w:t>
            </w:r>
            <w:r w:rsidR="00610FB0">
              <w:rPr>
                <w:sz w:val="72"/>
                <w:szCs w:val="72"/>
              </w:rPr>
              <w:t>.xml</w:t>
            </w:r>
          </w:p>
        </w:tc>
        <w:tc>
          <w:tcPr>
            <w:tcW w:w="1930" w:type="dxa"/>
          </w:tcPr>
          <w:p w14:paraId="44F11F5D" w14:textId="77777777" w:rsidR="00610FB0" w:rsidRDefault="00610FB0"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714D15FD" w14:textId="77777777" w:rsidR="00610FB0" w:rsidRDefault="00610FB0"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45280" behindDoc="0" locked="0" layoutInCell="1" allowOverlap="1" wp14:anchorId="11674AE9" wp14:editId="42B183F1">
                  <wp:simplePos x="0" y="0"/>
                  <wp:positionH relativeFrom="column">
                    <wp:posOffset>665480</wp:posOffset>
                  </wp:positionH>
                  <wp:positionV relativeFrom="paragraph">
                    <wp:posOffset>635</wp:posOffset>
                  </wp:positionV>
                  <wp:extent cx="619760" cy="619760"/>
                  <wp:effectExtent l="0" t="0" r="8890" b="889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077CB76B" w14:textId="77777777" w:rsidR="00610FB0" w:rsidRDefault="00610FB0" w:rsidP="00477EF6">
      <w:pPr>
        <w:spacing w:after="0" w:line="240" w:lineRule="auto"/>
        <w:rPr>
          <w:rFonts w:ascii="Courier New" w:hAnsi="Courier New" w:cs="Courier New"/>
          <w:sz w:val="16"/>
          <w:szCs w:val="16"/>
        </w:rPr>
        <w:sectPr w:rsidR="00610FB0" w:rsidSect="00610FB0">
          <w:type w:val="continuous"/>
          <w:pgSz w:w="12240" w:h="15840"/>
          <w:pgMar w:top="1267" w:right="1339" w:bottom="1339" w:left="1339" w:header="720" w:footer="720" w:gutter="0"/>
          <w:cols w:space="720"/>
          <w:titlePg/>
          <w:docGrid w:linePitch="360"/>
        </w:sectPr>
      </w:pPr>
    </w:p>
    <w:p w14:paraId="342BA444"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&lt;RelativeLayout</w:t>
      </w:r>
    </w:p>
    <w:p w14:paraId="0949A597"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xmlns:android = "http://schemas.android.com/apk/res/android"</w:t>
      </w:r>
    </w:p>
    <w:p w14:paraId="6962400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android:id = "@+id/RelativeLayout"</w:t>
      </w:r>
    </w:p>
    <w:p w14:paraId="793E88BB"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android:layout_width = "match_parent"</w:t>
      </w:r>
    </w:p>
    <w:p w14:paraId="6F105F5F"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android:layout_height = "match_parent"</w:t>
      </w:r>
    </w:p>
    <w:p w14:paraId="6227C00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android:padding = "16dp"</w:t>
      </w:r>
    </w:p>
    <w:p w14:paraId="29FE20B6"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android:background = "@drawable/bg"</w:t>
      </w:r>
    </w:p>
    <w:p w14:paraId="1539B5FE"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&gt;</w:t>
      </w:r>
    </w:p>
    <w:p w14:paraId="62079CE0" w14:textId="77777777" w:rsidR="001C7F49" w:rsidRPr="001C7F49" w:rsidRDefault="001C7F49" w:rsidP="001C7F49">
      <w:pPr>
        <w:spacing w:after="0" w:line="240" w:lineRule="auto"/>
        <w:rPr>
          <w:rFonts w:ascii="Courier New" w:hAnsi="Courier New" w:cs="Courier New"/>
          <w:sz w:val="16"/>
          <w:szCs w:val="16"/>
        </w:rPr>
      </w:pPr>
    </w:p>
    <w:p w14:paraId="591A21C7"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&lt;ScrollView</w:t>
      </w:r>
    </w:p>
    <w:p w14:paraId="5A8EB86B"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t>android:layout_width = "match_parent"</w:t>
      </w:r>
    </w:p>
    <w:p w14:paraId="3045B4A4"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t>android:layout_height = "match_parent"</w:t>
      </w:r>
    </w:p>
    <w:p w14:paraId="7D2FD44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&gt;</w:t>
      </w:r>
    </w:p>
    <w:p w14:paraId="2EEF02A1" w14:textId="77777777" w:rsidR="001C7F49" w:rsidRPr="001C7F49" w:rsidRDefault="001C7F49" w:rsidP="001C7F49">
      <w:pPr>
        <w:spacing w:after="0" w:line="240" w:lineRule="auto"/>
        <w:rPr>
          <w:rFonts w:ascii="Courier New" w:hAnsi="Courier New" w:cs="Courier New"/>
          <w:sz w:val="16"/>
          <w:szCs w:val="16"/>
        </w:rPr>
      </w:pPr>
    </w:p>
    <w:p w14:paraId="2244B0BC"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t xml:space="preserve">&lt;LinearLayout </w:t>
      </w:r>
    </w:p>
    <w:p w14:paraId="403CD265"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xmlns:android = "http://schemas.android.com/apk/res/android"</w:t>
      </w:r>
    </w:p>
    <w:p w14:paraId="78604C1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android:id = "@+id/LinearLayout"</w:t>
      </w:r>
    </w:p>
    <w:p w14:paraId="2153578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android:layout_width = "match_parent"</w:t>
      </w:r>
    </w:p>
    <w:p w14:paraId="1550F191"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android:layout_height = "match_parent"</w:t>
      </w:r>
    </w:p>
    <w:p w14:paraId="5D500B4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android:orientation = "vertical"</w:t>
      </w:r>
    </w:p>
    <w:p w14:paraId="62CCDD08"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android:gravity = "center"</w:t>
      </w:r>
    </w:p>
    <w:p w14:paraId="684877FC"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 = "16dp"</w:t>
      </w:r>
    </w:p>
    <w:p w14:paraId="3F2FF6F5"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android:background = "@drawable/bg"</w:t>
      </w:r>
    </w:p>
    <w:p w14:paraId="2E21EAE0"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t>&gt;</w:t>
      </w:r>
      <w:r w:rsidRPr="001C7F49">
        <w:rPr>
          <w:rFonts w:ascii="Courier New" w:hAnsi="Courier New" w:cs="Courier New"/>
          <w:sz w:val="16"/>
          <w:szCs w:val="16"/>
        </w:rPr>
        <w:tab/>
      </w:r>
    </w:p>
    <w:p w14:paraId="663C4CFE"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p>
    <w:p w14:paraId="3262A04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&lt;TextView</w:t>
      </w:r>
    </w:p>
    <w:p w14:paraId="0CAB0B1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android:id = "@+id/remove_bookable_movie"</w:t>
      </w:r>
    </w:p>
    <w:p w14:paraId="18D49E7D"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android:layout_width = "match_parent"</w:t>
      </w:r>
    </w:p>
    <w:p w14:paraId="2FD0D8EF"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android:layout_height = "wrap_content"</w:t>
      </w:r>
    </w:p>
    <w:p w14:paraId="7A1F1326"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 = "Remove Bookable Movie"</w:t>
      </w:r>
    </w:p>
    <w:p w14:paraId="152EA034"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android:textColor = "@android:color/white"</w:t>
      </w:r>
    </w:p>
    <w:p w14:paraId="38C4A70F"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android:textSize = "30sp"</w:t>
      </w:r>
    </w:p>
    <w:p w14:paraId="6B49BED1"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android:textStyle = "bold"</w:t>
      </w:r>
    </w:p>
    <w:p w14:paraId="072A4600"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lastRenderedPageBreak/>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android:paddingStart = "16dp"</w:t>
      </w:r>
    </w:p>
    <w:p w14:paraId="7BCC1B07"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android:paddingEnd = "16dp"</w:t>
      </w:r>
    </w:p>
    <w:p w14:paraId="6035E21D"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android:paddingTop = "8dp"</w:t>
      </w:r>
    </w:p>
    <w:p w14:paraId="0E30551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android:paddingBottom = "8dp"</w:t>
      </w:r>
    </w:p>
    <w:p w14:paraId="6F3C418B"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android:gravity = "center"</w:t>
      </w:r>
    </w:p>
    <w:p w14:paraId="75AB5F90"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android:layout_marginBottom = "12dp"</w:t>
      </w:r>
    </w:p>
    <w:p w14:paraId="4A7E111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android:letterSpacing = "0.05"</w:t>
      </w:r>
    </w:p>
    <w:p w14:paraId="6161BFD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android:shadowColor = "@android:color/black"</w:t>
      </w:r>
    </w:p>
    <w:p w14:paraId="7E08C4C9"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android:shadowDx = "2"</w:t>
      </w:r>
    </w:p>
    <w:p w14:paraId="317249A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android:shadowDy = "2"</w:t>
      </w:r>
    </w:p>
    <w:p w14:paraId="087F940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android:shadowRadius = "3"</w:t>
      </w:r>
    </w:p>
    <w:p w14:paraId="215DE77F"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/&gt;</w:t>
      </w:r>
    </w:p>
    <w:p w14:paraId="2A86B3A7"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p>
    <w:p w14:paraId="0CA6D035"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&lt;EditText</w:t>
      </w:r>
    </w:p>
    <w:p w14:paraId="768E401E"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android:id = "@+id/editTitle"</w:t>
      </w:r>
    </w:p>
    <w:p w14:paraId="4A3EA7F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android:layout_width = "match_parent"</w:t>
      </w:r>
    </w:p>
    <w:p w14:paraId="60BDE23A"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android:layout_height = "wrap_content"</w:t>
      </w:r>
    </w:p>
    <w:p w14:paraId="6F9CB9D0"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android:hint = "Enter the title"</w:t>
      </w:r>
    </w:p>
    <w:p w14:paraId="6A914C3B"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android:textColor = "#000000"</w:t>
      </w:r>
    </w:p>
    <w:p w14:paraId="6326746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android:singleLine = "true"</w:t>
      </w:r>
    </w:p>
    <w:p w14:paraId="554BC498"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android:inputType = "text"</w:t>
      </w:r>
    </w:p>
    <w:p w14:paraId="56C1D1C3"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android:textSize = "18sp"</w:t>
      </w:r>
    </w:p>
    <w:p w14:paraId="6498F7CF"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android:layout_marginBottom = "16dp"</w:t>
      </w:r>
    </w:p>
    <w:p w14:paraId="5B67B576"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android:padding = "10dp"</w:t>
      </w:r>
    </w:p>
    <w:p w14:paraId="34A953F9"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r w:rsidRPr="001C7F49">
        <w:rPr>
          <w:rFonts w:ascii="Courier New" w:hAnsi="Courier New" w:cs="Courier New"/>
          <w:sz w:val="16"/>
          <w:szCs w:val="16"/>
        </w:rPr>
        <w:tab/>
        <w:t>/&gt;</w:t>
      </w:r>
    </w:p>
    <w:p w14:paraId="5F0744B5"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r>
    </w:p>
    <w:p w14:paraId="34E3B802" w14:textId="7777777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r>
      <w:r w:rsidRPr="001C7F49">
        <w:rPr>
          <w:rFonts w:ascii="Courier New" w:hAnsi="Courier New" w:cs="Courier New"/>
          <w:sz w:val="16"/>
          <w:szCs w:val="16"/>
        </w:rPr>
        <w:tab/>
        <w:t>&lt;/LinearLayout&gt;</w:t>
      </w:r>
    </w:p>
    <w:p w14:paraId="1F16FFEB" w14:textId="661F5E37" w:rsidR="001C7F49" w:rsidRPr="001C7F49" w:rsidRDefault="001C7F49" w:rsidP="001C7F49">
      <w:pPr>
        <w:spacing w:after="0" w:line="240" w:lineRule="auto"/>
        <w:rPr>
          <w:rFonts w:ascii="Courier New" w:hAnsi="Courier New" w:cs="Courier New"/>
          <w:sz w:val="16"/>
          <w:szCs w:val="16"/>
        </w:rPr>
      </w:pPr>
      <w:r w:rsidRPr="001C7F49">
        <w:rPr>
          <w:rFonts w:ascii="Courier New" w:hAnsi="Courier New" w:cs="Courier New"/>
          <w:sz w:val="16"/>
          <w:szCs w:val="16"/>
        </w:rPr>
        <w:tab/>
        <w:t>&lt;/ScrollView&gt;</w:t>
      </w:r>
    </w:p>
    <w:p w14:paraId="5FB29975" w14:textId="50649005" w:rsidR="00610FB0" w:rsidRDefault="001C7F49" w:rsidP="00477EF6">
      <w:pPr>
        <w:spacing w:after="0" w:line="240" w:lineRule="auto"/>
        <w:rPr>
          <w:rFonts w:ascii="Courier New" w:hAnsi="Courier New" w:cs="Courier New"/>
          <w:sz w:val="16"/>
          <w:szCs w:val="16"/>
        </w:rPr>
      </w:pPr>
      <w:r w:rsidRPr="001C7F49">
        <w:rPr>
          <w:rFonts w:ascii="Courier New" w:hAnsi="Courier New" w:cs="Courier New"/>
          <w:sz w:val="16"/>
          <w:szCs w:val="16"/>
        </w:rPr>
        <w:t>&lt;/RelativeLayout&gt;</w:t>
      </w:r>
    </w:p>
    <w:p w14:paraId="0FF92F52" w14:textId="77777777" w:rsidR="008D6B04" w:rsidRDefault="008D6B04" w:rsidP="00B5405A">
      <w:pPr>
        <w:rPr>
          <w:b/>
          <w:sz w:val="72"/>
          <w:szCs w:val="72"/>
        </w:rPr>
        <w:sectPr w:rsidR="008D6B04" w:rsidSect="00610FB0">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166"/>
        <w:gridCol w:w="1882"/>
        <w:gridCol w:w="2342"/>
      </w:tblGrid>
      <w:tr w:rsidR="001A1F3B" w14:paraId="6BD7FF56"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E72CC3A" w14:textId="131EC8E4" w:rsidR="001A1F3B" w:rsidRPr="00405C4E" w:rsidRDefault="00C70894" w:rsidP="00B5405A">
            <w:pPr>
              <w:jc w:val="left"/>
              <w:rPr>
                <w:sz w:val="72"/>
                <w:szCs w:val="72"/>
              </w:rPr>
            </w:pPr>
            <w:r>
              <w:rPr>
                <w:sz w:val="72"/>
                <w:szCs w:val="72"/>
              </w:rPr>
              <w:t>remove_movie</w:t>
            </w:r>
            <w:r w:rsidR="001A1F3B">
              <w:rPr>
                <w:sz w:val="72"/>
                <w:szCs w:val="72"/>
              </w:rPr>
              <w:t>.xml</w:t>
            </w:r>
          </w:p>
        </w:tc>
        <w:tc>
          <w:tcPr>
            <w:tcW w:w="1930" w:type="dxa"/>
          </w:tcPr>
          <w:p w14:paraId="2511B85F" w14:textId="77777777" w:rsidR="001A1F3B" w:rsidRDefault="001A1F3B"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33DACC2F" w14:textId="77777777" w:rsidR="001A1F3B" w:rsidRDefault="001A1F3B"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47328" behindDoc="0" locked="0" layoutInCell="1" allowOverlap="1" wp14:anchorId="586B8565" wp14:editId="2FE956F9">
                  <wp:simplePos x="0" y="0"/>
                  <wp:positionH relativeFrom="column">
                    <wp:posOffset>665480</wp:posOffset>
                  </wp:positionH>
                  <wp:positionV relativeFrom="paragraph">
                    <wp:posOffset>635</wp:posOffset>
                  </wp:positionV>
                  <wp:extent cx="619760" cy="619760"/>
                  <wp:effectExtent l="0" t="0" r="8890" b="889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408E05FF" w14:textId="77777777" w:rsidR="008D6B04" w:rsidRDefault="008D6B04" w:rsidP="00477EF6">
      <w:pPr>
        <w:spacing w:after="0" w:line="240" w:lineRule="auto"/>
        <w:rPr>
          <w:rFonts w:ascii="Courier New" w:hAnsi="Courier New" w:cs="Courier New"/>
          <w:sz w:val="16"/>
          <w:szCs w:val="16"/>
        </w:rPr>
        <w:sectPr w:rsidR="008D6B04" w:rsidSect="008D6B04">
          <w:type w:val="continuous"/>
          <w:pgSz w:w="12240" w:h="15840"/>
          <w:pgMar w:top="1267" w:right="1339" w:bottom="1339" w:left="1339" w:header="720" w:footer="720" w:gutter="0"/>
          <w:cols w:space="720"/>
          <w:titlePg/>
          <w:docGrid w:linePitch="360"/>
        </w:sectPr>
      </w:pPr>
    </w:p>
    <w:p w14:paraId="1C505F17"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&lt;RelativeLayout</w:t>
      </w:r>
    </w:p>
    <w:p w14:paraId="525CA3A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xmlns:android = "http://schemas.android.com/apk/res/android"</w:t>
      </w:r>
    </w:p>
    <w:p w14:paraId="46FF6DF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android:id = "@+id/RelativeLayout"</w:t>
      </w:r>
    </w:p>
    <w:p w14:paraId="502AD2A8"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android:layout_width = "match_parent"</w:t>
      </w:r>
    </w:p>
    <w:p w14:paraId="15E051C6"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android:layout_height = "match_parent"</w:t>
      </w:r>
    </w:p>
    <w:p w14:paraId="59ADCB21"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android:padding = "16dp"</w:t>
      </w:r>
    </w:p>
    <w:p w14:paraId="7B56A5A6"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android:background = "@drawable/bg"</w:t>
      </w:r>
    </w:p>
    <w:p w14:paraId="461DCA64"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&gt;</w:t>
      </w:r>
    </w:p>
    <w:p w14:paraId="7FEA262E" w14:textId="77777777" w:rsidR="00C70894" w:rsidRPr="00C70894" w:rsidRDefault="00C70894" w:rsidP="00C70894">
      <w:pPr>
        <w:spacing w:after="0" w:line="240" w:lineRule="auto"/>
        <w:rPr>
          <w:rFonts w:ascii="Courier New" w:hAnsi="Courier New" w:cs="Courier New"/>
          <w:sz w:val="16"/>
          <w:szCs w:val="16"/>
        </w:rPr>
      </w:pPr>
    </w:p>
    <w:p w14:paraId="54C7BA55"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&lt;ScrollView</w:t>
      </w:r>
    </w:p>
    <w:p w14:paraId="0D442008"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t>android:layout_width = "match_parent"</w:t>
      </w:r>
    </w:p>
    <w:p w14:paraId="098D7B85"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t>android:layout_height = "match_parent"</w:t>
      </w:r>
    </w:p>
    <w:p w14:paraId="13C86207"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&gt;</w:t>
      </w:r>
    </w:p>
    <w:p w14:paraId="09656FAD" w14:textId="77777777" w:rsidR="00C70894" w:rsidRPr="00C70894" w:rsidRDefault="00C70894" w:rsidP="00C70894">
      <w:pPr>
        <w:spacing w:after="0" w:line="240" w:lineRule="auto"/>
        <w:rPr>
          <w:rFonts w:ascii="Courier New" w:hAnsi="Courier New" w:cs="Courier New"/>
          <w:sz w:val="16"/>
          <w:szCs w:val="16"/>
        </w:rPr>
      </w:pPr>
    </w:p>
    <w:p w14:paraId="1379FE1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t xml:space="preserve">&lt;LinearLayout </w:t>
      </w:r>
    </w:p>
    <w:p w14:paraId="4A167633"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xmlns:android = "http://schemas.android.com/apk/res/android"</w:t>
      </w:r>
    </w:p>
    <w:p w14:paraId="5AC1704C"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android:id = "@+id/LinearLayout"</w:t>
      </w:r>
    </w:p>
    <w:p w14:paraId="49FDF16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android:layout_width = "match_parent"</w:t>
      </w:r>
    </w:p>
    <w:p w14:paraId="2E237F9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android:layout_height = "match_parent"</w:t>
      </w:r>
    </w:p>
    <w:p w14:paraId="22E2CF60"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android:orientation = "vertical"</w:t>
      </w:r>
    </w:p>
    <w:p w14:paraId="723A5197"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android:gravity = "center"</w:t>
      </w:r>
    </w:p>
    <w:p w14:paraId="42590524"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 = "16dp"</w:t>
      </w:r>
    </w:p>
    <w:p w14:paraId="6C271682"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android:background = "@drawable/bg"</w:t>
      </w:r>
    </w:p>
    <w:p w14:paraId="329770AA"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t>&gt;</w:t>
      </w:r>
      <w:r w:rsidRPr="00C70894">
        <w:rPr>
          <w:rFonts w:ascii="Courier New" w:hAnsi="Courier New" w:cs="Courier New"/>
          <w:sz w:val="16"/>
          <w:szCs w:val="16"/>
        </w:rPr>
        <w:tab/>
      </w:r>
    </w:p>
    <w:p w14:paraId="76C9F1E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p>
    <w:p w14:paraId="3C5274C6"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&lt;TextView</w:t>
      </w:r>
    </w:p>
    <w:p w14:paraId="4256B6F5"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android:id = "@+id/remove_movie"</w:t>
      </w:r>
    </w:p>
    <w:p w14:paraId="13B5A57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android:layout_width = "match_parent"</w:t>
      </w:r>
    </w:p>
    <w:p w14:paraId="3A9A164F"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android:layout_height = "wrap_content"</w:t>
      </w:r>
    </w:p>
    <w:p w14:paraId="44569822"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 = "Remove Movie"</w:t>
      </w:r>
    </w:p>
    <w:p w14:paraId="49173C7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android:textColor = "@android:color/white"</w:t>
      </w:r>
    </w:p>
    <w:p w14:paraId="1B77CBE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android:textSize = "30sp"</w:t>
      </w:r>
    </w:p>
    <w:p w14:paraId="5DD6C7A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android:textStyle = "bold"</w:t>
      </w:r>
    </w:p>
    <w:p w14:paraId="13B6C80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android:paddingStart = "16dp"</w:t>
      </w:r>
    </w:p>
    <w:p w14:paraId="6624BDBC"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android:paddingEnd = "16dp"</w:t>
      </w:r>
    </w:p>
    <w:p w14:paraId="2A8FC58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android:paddingTop = "8dp"</w:t>
      </w:r>
    </w:p>
    <w:p w14:paraId="689A1CB7"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android:paddingBottom = "8dp"</w:t>
      </w:r>
    </w:p>
    <w:p w14:paraId="7B4C93A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android:gravity = "center"</w:t>
      </w:r>
    </w:p>
    <w:p w14:paraId="43C9ABE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android:layout_marginBottom = "12dp"</w:t>
      </w:r>
    </w:p>
    <w:p w14:paraId="2AD4EAA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android:letterSpacing = "0.05"</w:t>
      </w:r>
    </w:p>
    <w:p w14:paraId="453BD14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android:shadowColor = "@android:color/black"</w:t>
      </w:r>
    </w:p>
    <w:p w14:paraId="22D96ABD"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lastRenderedPageBreak/>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android:shadowDx = "2"</w:t>
      </w:r>
    </w:p>
    <w:p w14:paraId="09E0A07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android:shadowDy = "2"</w:t>
      </w:r>
    </w:p>
    <w:p w14:paraId="0979AE5C"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android:shadowRadius = "3"</w:t>
      </w:r>
    </w:p>
    <w:p w14:paraId="1C22B5D3"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/&gt;</w:t>
      </w:r>
    </w:p>
    <w:p w14:paraId="7AA60E2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p>
    <w:p w14:paraId="4F7AF332"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&lt;EditText</w:t>
      </w:r>
    </w:p>
    <w:p w14:paraId="3AD0A200"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android:id = "@+id/editTitle"</w:t>
      </w:r>
    </w:p>
    <w:p w14:paraId="70E3B5DC"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android:layout_width = "match_parent"</w:t>
      </w:r>
    </w:p>
    <w:p w14:paraId="6AC4AD4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android:layout_height = "wrap_content"</w:t>
      </w:r>
    </w:p>
    <w:p w14:paraId="1638A6CF"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android:hint = "Enter the title"</w:t>
      </w:r>
    </w:p>
    <w:p w14:paraId="16640C39"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android:textColor = "#000000"</w:t>
      </w:r>
    </w:p>
    <w:p w14:paraId="1735A2F4"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android:singleLine = "true"</w:t>
      </w:r>
    </w:p>
    <w:p w14:paraId="7FB91F9D"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android:inputType = "text"</w:t>
      </w:r>
    </w:p>
    <w:p w14:paraId="7BFEB3F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android:textSize = "18sp"</w:t>
      </w:r>
    </w:p>
    <w:p w14:paraId="754B9E64"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android:layout_marginBottom = "16dp"</w:t>
      </w:r>
    </w:p>
    <w:p w14:paraId="7108460E"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android:padding = "10dp"</w:t>
      </w:r>
    </w:p>
    <w:p w14:paraId="65747E4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r w:rsidRPr="00C70894">
        <w:rPr>
          <w:rFonts w:ascii="Courier New" w:hAnsi="Courier New" w:cs="Courier New"/>
          <w:sz w:val="16"/>
          <w:szCs w:val="16"/>
        </w:rPr>
        <w:tab/>
        <w:t>/&gt;</w:t>
      </w:r>
    </w:p>
    <w:p w14:paraId="411E0326"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r>
    </w:p>
    <w:p w14:paraId="376BA4F8"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r>
      <w:r w:rsidRPr="00C70894">
        <w:rPr>
          <w:rFonts w:ascii="Courier New" w:hAnsi="Courier New" w:cs="Courier New"/>
          <w:sz w:val="16"/>
          <w:szCs w:val="16"/>
        </w:rPr>
        <w:tab/>
        <w:t>&lt;/LinearLayout&gt;</w:t>
      </w:r>
    </w:p>
    <w:p w14:paraId="37A4819B" w14:textId="77777777" w:rsidR="00C70894" w:rsidRPr="00C70894" w:rsidRDefault="00C70894" w:rsidP="00C70894">
      <w:pPr>
        <w:spacing w:after="0" w:line="240" w:lineRule="auto"/>
        <w:rPr>
          <w:rFonts w:ascii="Courier New" w:hAnsi="Courier New" w:cs="Courier New"/>
          <w:sz w:val="16"/>
          <w:szCs w:val="16"/>
        </w:rPr>
      </w:pPr>
      <w:r w:rsidRPr="00C70894">
        <w:rPr>
          <w:rFonts w:ascii="Courier New" w:hAnsi="Courier New" w:cs="Courier New"/>
          <w:sz w:val="16"/>
          <w:szCs w:val="16"/>
        </w:rPr>
        <w:tab/>
        <w:t>&lt;/ScrollView&gt;</w:t>
      </w:r>
    </w:p>
    <w:p w14:paraId="3F4C18E2" w14:textId="3D0CE409" w:rsidR="001A1F3B" w:rsidRDefault="00C70894" w:rsidP="00477EF6">
      <w:pPr>
        <w:spacing w:after="0" w:line="240" w:lineRule="auto"/>
        <w:rPr>
          <w:rFonts w:ascii="Courier New" w:hAnsi="Courier New" w:cs="Courier New"/>
          <w:sz w:val="16"/>
          <w:szCs w:val="16"/>
        </w:rPr>
      </w:pPr>
      <w:r w:rsidRPr="00C70894">
        <w:rPr>
          <w:rFonts w:ascii="Courier New" w:hAnsi="Courier New" w:cs="Courier New"/>
          <w:sz w:val="16"/>
          <w:szCs w:val="16"/>
        </w:rPr>
        <w:t>&lt;/RelativeLayout&gt;</w:t>
      </w:r>
    </w:p>
    <w:p w14:paraId="662D5C49" w14:textId="77777777" w:rsidR="006E2976" w:rsidRDefault="006E2976" w:rsidP="00B5405A">
      <w:pPr>
        <w:rPr>
          <w:b/>
          <w:sz w:val="72"/>
          <w:szCs w:val="72"/>
        </w:rPr>
        <w:sectPr w:rsidR="006E2976" w:rsidSect="00610FB0">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6E2976" w14:paraId="4CD4041D"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2B91D553" w14:textId="4D5581F3" w:rsidR="006E2976" w:rsidRPr="00405C4E" w:rsidRDefault="007D4B24" w:rsidP="00B5405A">
            <w:pPr>
              <w:jc w:val="left"/>
              <w:rPr>
                <w:sz w:val="72"/>
                <w:szCs w:val="72"/>
              </w:rPr>
            </w:pPr>
            <w:r>
              <w:rPr>
                <w:sz w:val="72"/>
                <w:szCs w:val="72"/>
              </w:rPr>
              <w:t>select_seat</w:t>
            </w:r>
            <w:r w:rsidR="006E2976">
              <w:rPr>
                <w:sz w:val="72"/>
                <w:szCs w:val="72"/>
              </w:rPr>
              <w:t>.xml</w:t>
            </w:r>
          </w:p>
        </w:tc>
        <w:tc>
          <w:tcPr>
            <w:tcW w:w="1930" w:type="dxa"/>
          </w:tcPr>
          <w:p w14:paraId="14B18B99" w14:textId="77777777" w:rsidR="006E2976" w:rsidRDefault="006E2976"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7A453A21" w14:textId="77777777" w:rsidR="006E2976" w:rsidRDefault="006E2976"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49376" behindDoc="0" locked="0" layoutInCell="1" allowOverlap="1" wp14:anchorId="7CAEBDC0" wp14:editId="56B25A32">
                  <wp:simplePos x="0" y="0"/>
                  <wp:positionH relativeFrom="column">
                    <wp:posOffset>665480</wp:posOffset>
                  </wp:positionH>
                  <wp:positionV relativeFrom="paragraph">
                    <wp:posOffset>635</wp:posOffset>
                  </wp:positionV>
                  <wp:extent cx="619760" cy="619760"/>
                  <wp:effectExtent l="0" t="0" r="8890" b="889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2EBB1C4" w14:textId="77777777" w:rsidR="006E2976" w:rsidRDefault="006E2976" w:rsidP="00477EF6">
      <w:pPr>
        <w:spacing w:after="0" w:line="240" w:lineRule="auto"/>
        <w:rPr>
          <w:rFonts w:ascii="Courier New" w:hAnsi="Courier New" w:cs="Courier New"/>
          <w:sz w:val="16"/>
          <w:szCs w:val="16"/>
        </w:rPr>
        <w:sectPr w:rsidR="006E2976" w:rsidSect="006E2976">
          <w:type w:val="continuous"/>
          <w:pgSz w:w="12240" w:h="15840"/>
          <w:pgMar w:top="1267" w:right="1339" w:bottom="1339" w:left="1339" w:header="720" w:footer="720" w:gutter="0"/>
          <w:cols w:space="720"/>
          <w:titlePg/>
          <w:docGrid w:linePitch="360"/>
        </w:sectPr>
      </w:pPr>
    </w:p>
    <w:p w14:paraId="73B74ED4" w14:textId="412FD42E" w:rsidR="006E2976" w:rsidRDefault="006E2976" w:rsidP="00477EF6">
      <w:pPr>
        <w:spacing w:after="0" w:line="240" w:lineRule="auto"/>
        <w:rPr>
          <w:rFonts w:ascii="Courier New" w:hAnsi="Courier New" w:cs="Courier New"/>
          <w:sz w:val="16"/>
          <w:szCs w:val="16"/>
        </w:rPr>
      </w:pPr>
    </w:p>
    <w:p w14:paraId="65142A08"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&lt;RelativeLayout</w:t>
      </w:r>
    </w:p>
    <w:p w14:paraId="519D533D"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xmlns:android = "http://schemas.android.com/apk/res/android"</w:t>
      </w:r>
    </w:p>
    <w:p w14:paraId="1B8F3F4D"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android:id = "@+id/RelativeLayout"</w:t>
      </w:r>
    </w:p>
    <w:p w14:paraId="617C3547"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android:layout_width = "match_parent"</w:t>
      </w:r>
    </w:p>
    <w:p w14:paraId="7514C97E"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android:layout_height = "match_parent"</w:t>
      </w:r>
    </w:p>
    <w:p w14:paraId="3982EBC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android:padding = "16dp"</w:t>
      </w:r>
    </w:p>
    <w:p w14:paraId="6E9BCE4A"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android:background = "@drawable/bg"</w:t>
      </w:r>
    </w:p>
    <w:p w14:paraId="6A45D209"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&gt;</w:t>
      </w:r>
    </w:p>
    <w:p w14:paraId="13978581" w14:textId="77777777" w:rsidR="00861AAB" w:rsidRPr="00861AAB" w:rsidRDefault="00861AAB" w:rsidP="00861AAB">
      <w:pPr>
        <w:spacing w:after="0" w:line="240" w:lineRule="auto"/>
        <w:rPr>
          <w:rFonts w:ascii="Courier New" w:hAnsi="Courier New" w:cs="Courier New"/>
          <w:sz w:val="16"/>
          <w:szCs w:val="16"/>
        </w:rPr>
      </w:pPr>
    </w:p>
    <w:p w14:paraId="36E95E5C"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&lt;ScrollView</w:t>
      </w:r>
    </w:p>
    <w:p w14:paraId="31D5C79D"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t>android:layout_width = "match_parent"</w:t>
      </w:r>
    </w:p>
    <w:p w14:paraId="7157A3DB"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t>android:layout_height = "match_parent"</w:t>
      </w:r>
    </w:p>
    <w:p w14:paraId="4A35EFE2"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&gt;</w:t>
      </w:r>
    </w:p>
    <w:p w14:paraId="12409D87" w14:textId="77777777" w:rsidR="00861AAB" w:rsidRPr="00861AAB" w:rsidRDefault="00861AAB" w:rsidP="00861AAB">
      <w:pPr>
        <w:spacing w:after="0" w:line="240" w:lineRule="auto"/>
        <w:rPr>
          <w:rFonts w:ascii="Courier New" w:hAnsi="Courier New" w:cs="Courier New"/>
          <w:sz w:val="16"/>
          <w:szCs w:val="16"/>
        </w:rPr>
      </w:pPr>
    </w:p>
    <w:p w14:paraId="53E7F12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t xml:space="preserve">&lt;LinearLayout </w:t>
      </w:r>
    </w:p>
    <w:p w14:paraId="041B25FC"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xmlns:android = "http://schemas.android.com/apk/res/android"</w:t>
      </w:r>
    </w:p>
    <w:p w14:paraId="208CEC98"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android:id = "@+id/linearlayout"</w:t>
      </w:r>
    </w:p>
    <w:p w14:paraId="595D57F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android:layout_width = "match_parent"</w:t>
      </w:r>
    </w:p>
    <w:p w14:paraId="6D0462EA"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android:layout_height = "match_parent"</w:t>
      </w:r>
    </w:p>
    <w:p w14:paraId="5C53901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android:orientation = "vertical"</w:t>
      </w:r>
    </w:p>
    <w:p w14:paraId="0CCB772F"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android:gravity = "center"</w:t>
      </w:r>
    </w:p>
    <w:p w14:paraId="74A7FBB8"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android:padding = "16dp"</w:t>
      </w:r>
    </w:p>
    <w:p w14:paraId="6B70C424"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android:background = "@drawable/bg"</w:t>
      </w:r>
    </w:p>
    <w:p w14:paraId="6021947C"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t>&gt;</w:t>
      </w:r>
      <w:r w:rsidRPr="00861AAB">
        <w:rPr>
          <w:rFonts w:ascii="Courier New" w:hAnsi="Courier New" w:cs="Courier New"/>
          <w:sz w:val="16"/>
          <w:szCs w:val="16"/>
        </w:rPr>
        <w:tab/>
      </w:r>
    </w:p>
    <w:p w14:paraId="034A392F"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p>
    <w:p w14:paraId="5180754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&lt;TextView</w:t>
      </w:r>
    </w:p>
    <w:p w14:paraId="481FD6EC"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android:id = "@+id/seat_label"</w:t>
      </w:r>
    </w:p>
    <w:p w14:paraId="0884FA13"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android:layout_width = "match_parent"</w:t>
      </w:r>
    </w:p>
    <w:p w14:paraId="707A5250"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android:layout_height = "wrap_content"</w:t>
      </w:r>
    </w:p>
    <w:p w14:paraId="1FB4B5BC"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android:text = "Select Seat"</w:t>
      </w:r>
    </w:p>
    <w:p w14:paraId="72ACABB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android:textColor = "@android:color/white"</w:t>
      </w:r>
    </w:p>
    <w:p w14:paraId="65444AB8"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android:textSize = "30sp"</w:t>
      </w:r>
    </w:p>
    <w:p w14:paraId="07F35A60"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android:textStyle = "bold"</w:t>
      </w:r>
    </w:p>
    <w:p w14:paraId="1DDECD13"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android:paddingStart = "16dp"</w:t>
      </w:r>
    </w:p>
    <w:p w14:paraId="076E0E39"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android:paddingEnd = "16dp"</w:t>
      </w:r>
    </w:p>
    <w:p w14:paraId="24245CA7"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android:paddingTop = "8dp"</w:t>
      </w:r>
    </w:p>
    <w:p w14:paraId="22033222"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android:paddingBottom = "8dp"</w:t>
      </w:r>
    </w:p>
    <w:p w14:paraId="6FA7166B"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android:gravity = "center"</w:t>
      </w:r>
    </w:p>
    <w:p w14:paraId="7813FF6D"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android:layout_marginBottom = "12dp"</w:t>
      </w:r>
    </w:p>
    <w:p w14:paraId="323B02D7"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android:letterSpacing = "0.05"</w:t>
      </w:r>
    </w:p>
    <w:p w14:paraId="1CE8D0E4"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android:shadowColor = "@android:color/black"</w:t>
      </w:r>
    </w:p>
    <w:p w14:paraId="2AA28C0D"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android:shadowDx = "2"</w:t>
      </w:r>
    </w:p>
    <w:p w14:paraId="38E3A4AB"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android:shadowDy = "2"</w:t>
      </w:r>
    </w:p>
    <w:p w14:paraId="1030F4B6"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android:shadowRadius = "3"</w:t>
      </w:r>
    </w:p>
    <w:p w14:paraId="4128B39F"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t>/&gt;</w:t>
      </w:r>
    </w:p>
    <w:p w14:paraId="517FBBDE"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r>
      <w:r w:rsidRPr="00861AAB">
        <w:rPr>
          <w:rFonts w:ascii="Courier New" w:hAnsi="Courier New" w:cs="Courier New"/>
          <w:sz w:val="16"/>
          <w:szCs w:val="16"/>
        </w:rPr>
        <w:tab/>
      </w:r>
    </w:p>
    <w:p w14:paraId="2C571D13"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r>
      <w:r w:rsidRPr="00861AAB">
        <w:rPr>
          <w:rFonts w:ascii="Courier New" w:hAnsi="Courier New" w:cs="Courier New"/>
          <w:sz w:val="16"/>
          <w:szCs w:val="16"/>
        </w:rPr>
        <w:tab/>
        <w:t>&lt;/LinearLayout&gt;</w:t>
      </w:r>
    </w:p>
    <w:p w14:paraId="25032B2F" w14:textId="77777777" w:rsidR="00861AAB" w:rsidRPr="00861AAB" w:rsidRDefault="00861AAB" w:rsidP="00861AAB">
      <w:pPr>
        <w:spacing w:after="0" w:line="240" w:lineRule="auto"/>
        <w:rPr>
          <w:rFonts w:ascii="Courier New" w:hAnsi="Courier New" w:cs="Courier New"/>
          <w:sz w:val="16"/>
          <w:szCs w:val="16"/>
        </w:rPr>
      </w:pPr>
      <w:r w:rsidRPr="00861AAB">
        <w:rPr>
          <w:rFonts w:ascii="Courier New" w:hAnsi="Courier New" w:cs="Courier New"/>
          <w:sz w:val="16"/>
          <w:szCs w:val="16"/>
        </w:rPr>
        <w:tab/>
        <w:t>&lt;/ScrollView&gt;</w:t>
      </w:r>
    </w:p>
    <w:p w14:paraId="0BD4A912" w14:textId="7E2D3C62" w:rsidR="00B4566B" w:rsidRDefault="00861AAB" w:rsidP="00477EF6">
      <w:pPr>
        <w:spacing w:after="0" w:line="240" w:lineRule="auto"/>
        <w:rPr>
          <w:rFonts w:ascii="Courier New" w:hAnsi="Courier New" w:cs="Courier New"/>
          <w:sz w:val="16"/>
          <w:szCs w:val="16"/>
        </w:rPr>
      </w:pPr>
      <w:r w:rsidRPr="00861AAB">
        <w:rPr>
          <w:rFonts w:ascii="Courier New" w:hAnsi="Courier New" w:cs="Courier New"/>
          <w:sz w:val="16"/>
          <w:szCs w:val="16"/>
        </w:rPr>
        <w:t>&lt;/RelativeLayout&gt;</w:t>
      </w:r>
    </w:p>
    <w:p w14:paraId="2872675A" w14:textId="77777777" w:rsidR="00B4566B" w:rsidRDefault="00B4566B">
      <w:pPr>
        <w:rPr>
          <w:rFonts w:ascii="Courier New" w:hAnsi="Courier New" w:cs="Courier New"/>
          <w:sz w:val="16"/>
          <w:szCs w:val="16"/>
        </w:rPr>
      </w:pPr>
      <w:r>
        <w:rPr>
          <w:rFonts w:ascii="Courier New" w:hAnsi="Courier New" w:cs="Courier New"/>
          <w:sz w:val="16"/>
          <w:szCs w:val="16"/>
        </w:rPr>
        <w:br w:type="page"/>
      </w:r>
    </w:p>
    <w:p w14:paraId="1EC3A06A" w14:textId="77777777" w:rsidR="002949D7" w:rsidRDefault="002949D7" w:rsidP="00B5405A">
      <w:pPr>
        <w:rPr>
          <w:b/>
          <w:sz w:val="72"/>
          <w:szCs w:val="72"/>
        </w:rPr>
        <w:sectPr w:rsidR="002949D7" w:rsidSect="00610FB0">
          <w:type w:val="continuous"/>
          <w:pgSz w:w="12240" w:h="15840"/>
          <w:pgMar w:top="1267" w:right="1339" w:bottom="1339" w:left="1339" w:header="720" w:footer="720" w:gutter="0"/>
          <w:cols w:num="2" w:space="720"/>
          <w:titlePg/>
          <w:docGrid w:linePitch="360"/>
        </w:sectPr>
      </w:pPr>
    </w:p>
    <w:tbl>
      <w:tblPr>
        <w:tblStyle w:val="ReportTable"/>
        <w:tblW w:w="5433" w:type="pct"/>
        <w:tblLook w:val="04A0" w:firstRow="1" w:lastRow="0" w:firstColumn="1" w:lastColumn="0" w:noHBand="0" w:noVBand="1"/>
        <w:tblCaption w:val="Content table"/>
      </w:tblPr>
      <w:tblGrid>
        <w:gridCol w:w="6083"/>
        <w:gridCol w:w="1930"/>
        <w:gridCol w:w="2377"/>
      </w:tblGrid>
      <w:tr w:rsidR="002949D7" w14:paraId="67E678C9"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EC88C37" w14:textId="03A123D8" w:rsidR="002949D7" w:rsidRPr="00405C4E" w:rsidRDefault="002949D7" w:rsidP="00B5405A">
            <w:pPr>
              <w:jc w:val="left"/>
              <w:rPr>
                <w:sz w:val="72"/>
                <w:szCs w:val="72"/>
              </w:rPr>
            </w:pPr>
            <w:r>
              <w:rPr>
                <w:sz w:val="72"/>
                <w:szCs w:val="72"/>
              </w:rPr>
              <w:lastRenderedPageBreak/>
              <w:t>ticket.xml</w:t>
            </w:r>
          </w:p>
        </w:tc>
        <w:tc>
          <w:tcPr>
            <w:tcW w:w="1930" w:type="dxa"/>
          </w:tcPr>
          <w:p w14:paraId="7EB7F52A" w14:textId="77777777" w:rsidR="002949D7" w:rsidRDefault="002949D7"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72454EA1" w14:textId="77777777" w:rsidR="002949D7" w:rsidRDefault="002949D7"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51424" behindDoc="0" locked="0" layoutInCell="1" allowOverlap="1" wp14:anchorId="0FB4B26E" wp14:editId="222DDFA8">
                  <wp:simplePos x="0" y="0"/>
                  <wp:positionH relativeFrom="column">
                    <wp:posOffset>665480</wp:posOffset>
                  </wp:positionH>
                  <wp:positionV relativeFrom="paragraph">
                    <wp:posOffset>635</wp:posOffset>
                  </wp:positionV>
                  <wp:extent cx="619760" cy="619760"/>
                  <wp:effectExtent l="0" t="0" r="8890" b="889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4D3ED2E3" w14:textId="77777777" w:rsidR="00B4566B" w:rsidRDefault="00B4566B" w:rsidP="00477EF6">
      <w:pPr>
        <w:spacing w:after="0" w:line="240" w:lineRule="auto"/>
        <w:rPr>
          <w:rFonts w:ascii="Courier New" w:hAnsi="Courier New" w:cs="Courier New"/>
          <w:sz w:val="16"/>
          <w:szCs w:val="16"/>
        </w:rPr>
      </w:pPr>
    </w:p>
    <w:p w14:paraId="50D47503"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 xml:space="preserve">&lt;LinearLayout </w:t>
      </w:r>
    </w:p>
    <w:p w14:paraId="0199C970"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xmlns:android = "http://schemas.android.com/apk/res/android"</w:t>
      </w:r>
    </w:p>
    <w:p w14:paraId="03D17CE5"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android:layout_width = "match_parent"</w:t>
      </w:r>
    </w:p>
    <w:p w14:paraId="16B1214E"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android:layout_height = "match_parent"</w:t>
      </w:r>
    </w:p>
    <w:p w14:paraId="24577095"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android:orientation = "vertical"</w:t>
      </w:r>
    </w:p>
    <w:p w14:paraId="4986C406"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android:gravity = "center"</w:t>
      </w:r>
    </w:p>
    <w:p w14:paraId="521AF990"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android:padding = "16dp"</w:t>
      </w:r>
    </w:p>
    <w:p w14:paraId="6FE4EBEA"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android:background = "@drawable/ticket_bg"</w:t>
      </w:r>
    </w:p>
    <w:p w14:paraId="3C3B71B6"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&gt;</w:t>
      </w:r>
      <w:r w:rsidRPr="00F059BF">
        <w:rPr>
          <w:rFonts w:ascii="Courier New" w:hAnsi="Courier New" w:cs="Courier New"/>
          <w:sz w:val="16"/>
          <w:szCs w:val="16"/>
        </w:rPr>
        <w:tab/>
      </w:r>
    </w:p>
    <w:p w14:paraId="4F8616C7"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p>
    <w:p w14:paraId="6624AAF4"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&lt;TextView</w:t>
      </w:r>
    </w:p>
    <w:p w14:paraId="27BF4A9A"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android:layout_width = "match_parent"</w:t>
      </w:r>
    </w:p>
    <w:p w14:paraId="709DC85D"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android:layout_height = "wrap_content"</w:t>
      </w:r>
    </w:p>
    <w:p w14:paraId="701C907E"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 = "TICKET"</w:t>
      </w:r>
    </w:p>
    <w:p w14:paraId="12E02398"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android:textColor = "@android:color/white"</w:t>
      </w:r>
    </w:p>
    <w:p w14:paraId="3BC22E66"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android:textSize = "30sp"</w:t>
      </w:r>
    </w:p>
    <w:p w14:paraId="237AD107"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android:textStyle = "bold"</w:t>
      </w:r>
    </w:p>
    <w:p w14:paraId="39B1C871"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android:paddingStart = "16dp"</w:t>
      </w:r>
    </w:p>
    <w:p w14:paraId="74637B27"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android:paddingEnd = "16dp"</w:t>
      </w:r>
    </w:p>
    <w:p w14:paraId="27787AC9"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android:paddingTop = "8dp"</w:t>
      </w:r>
    </w:p>
    <w:p w14:paraId="540B2EFC"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android:paddingBottom = "8dp"</w:t>
      </w:r>
    </w:p>
    <w:p w14:paraId="4C165BB4"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android:gravity = "center"</w:t>
      </w:r>
    </w:p>
    <w:p w14:paraId="10C8E049"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android:layout_marginBottom = "12dp"</w:t>
      </w:r>
    </w:p>
    <w:p w14:paraId="05510679"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android:letterSpacing = "0.05"</w:t>
      </w:r>
    </w:p>
    <w:p w14:paraId="1071FB0B"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android:shadowColor = "@android:color/black"</w:t>
      </w:r>
    </w:p>
    <w:p w14:paraId="7FB8997A"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android:shadowDx = "2"</w:t>
      </w:r>
    </w:p>
    <w:p w14:paraId="67E4DE45"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android:shadowDy = "2"</w:t>
      </w:r>
    </w:p>
    <w:p w14:paraId="522FEE22"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android:shadowRadius = "3"</w:t>
      </w:r>
    </w:p>
    <w:p w14:paraId="13CF6BDD"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/&gt;</w:t>
      </w:r>
    </w:p>
    <w:p w14:paraId="1769CB23"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p>
    <w:p w14:paraId="50A2CCFD"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&lt;TextView</w:t>
      </w:r>
    </w:p>
    <w:p w14:paraId="109EE67F"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android:id = "@+id/ticket_details"</w:t>
      </w:r>
    </w:p>
    <w:p w14:paraId="3AFD4EC8"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android:layout_width = "match_parent"</w:t>
      </w:r>
    </w:p>
    <w:p w14:paraId="22C434C9"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android:layout_height = "wrap_content"</w:t>
      </w:r>
    </w:p>
    <w:p w14:paraId="5C29CC99"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android:textColor = "@android:color/white"</w:t>
      </w:r>
    </w:p>
    <w:p w14:paraId="4A9AF1A8"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android:textSize = "20sp"</w:t>
      </w:r>
    </w:p>
    <w:p w14:paraId="35359F56"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android:textStyle = "bold"</w:t>
      </w:r>
    </w:p>
    <w:p w14:paraId="652E6FE5"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android:paddingStart = "16dp"</w:t>
      </w:r>
    </w:p>
    <w:p w14:paraId="4187933C"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android:paddingEnd = "16dp"</w:t>
      </w:r>
    </w:p>
    <w:p w14:paraId="092845FC"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android:paddingTop = "8dp"</w:t>
      </w:r>
    </w:p>
    <w:p w14:paraId="69117836"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android:paddingBottom = "8dp"</w:t>
      </w:r>
    </w:p>
    <w:p w14:paraId="5E3D9B23"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r>
      <w:r w:rsidRPr="00F059BF">
        <w:rPr>
          <w:rFonts w:ascii="Courier New" w:hAnsi="Courier New" w:cs="Courier New"/>
          <w:sz w:val="16"/>
          <w:szCs w:val="16"/>
        </w:rPr>
        <w:tab/>
        <w:t>android:gravity = "center"</w:t>
      </w:r>
    </w:p>
    <w:p w14:paraId="7C7580A7" w14:textId="77777777" w:rsidR="00F059BF" w:rsidRPr="00F059BF" w:rsidRDefault="00F059BF" w:rsidP="00F059BF">
      <w:pPr>
        <w:spacing w:after="0" w:line="240" w:lineRule="auto"/>
        <w:rPr>
          <w:rFonts w:ascii="Courier New" w:hAnsi="Courier New" w:cs="Courier New"/>
          <w:sz w:val="16"/>
          <w:szCs w:val="16"/>
        </w:rPr>
      </w:pPr>
      <w:r w:rsidRPr="00F059BF">
        <w:rPr>
          <w:rFonts w:ascii="Courier New" w:hAnsi="Courier New" w:cs="Courier New"/>
          <w:sz w:val="16"/>
          <w:szCs w:val="16"/>
        </w:rPr>
        <w:tab/>
        <w:t>/&gt;</w:t>
      </w:r>
    </w:p>
    <w:p w14:paraId="42D578EF" w14:textId="77777777" w:rsidR="00F059BF" w:rsidRPr="00F059BF" w:rsidRDefault="00F059BF" w:rsidP="00F059BF">
      <w:pPr>
        <w:spacing w:after="0" w:line="240" w:lineRule="auto"/>
        <w:rPr>
          <w:rFonts w:ascii="Courier New" w:hAnsi="Courier New" w:cs="Courier New"/>
          <w:sz w:val="16"/>
          <w:szCs w:val="16"/>
        </w:rPr>
      </w:pPr>
    </w:p>
    <w:p w14:paraId="7D26E69D" w14:textId="128D42D1" w:rsidR="00F059BF" w:rsidRDefault="00F059BF" w:rsidP="00477EF6">
      <w:pPr>
        <w:spacing w:after="0" w:line="240" w:lineRule="auto"/>
        <w:rPr>
          <w:rFonts w:ascii="Courier New" w:hAnsi="Courier New" w:cs="Courier New"/>
          <w:sz w:val="16"/>
          <w:szCs w:val="16"/>
        </w:rPr>
      </w:pPr>
      <w:r w:rsidRPr="00F059BF">
        <w:rPr>
          <w:rFonts w:ascii="Courier New" w:hAnsi="Courier New" w:cs="Courier New"/>
          <w:sz w:val="16"/>
          <w:szCs w:val="16"/>
        </w:rPr>
        <w:t>&lt;/LinearLayout&gt;</w:t>
      </w:r>
    </w:p>
    <w:p w14:paraId="7ACE2509" w14:textId="77777777" w:rsidR="009F39E0" w:rsidRDefault="009F39E0" w:rsidP="00477EF6">
      <w:pPr>
        <w:spacing w:after="0" w:line="240" w:lineRule="auto"/>
        <w:rPr>
          <w:rFonts w:ascii="Courier New" w:hAnsi="Courier New" w:cs="Courier New"/>
          <w:sz w:val="16"/>
          <w:szCs w:val="16"/>
        </w:rPr>
      </w:pPr>
    </w:p>
    <w:tbl>
      <w:tblPr>
        <w:tblStyle w:val="ReportTable"/>
        <w:tblW w:w="5433" w:type="pct"/>
        <w:tblLook w:val="04A0" w:firstRow="1" w:lastRow="0" w:firstColumn="1" w:lastColumn="0" w:noHBand="0" w:noVBand="1"/>
        <w:tblCaption w:val="Content table"/>
      </w:tblPr>
      <w:tblGrid>
        <w:gridCol w:w="7179"/>
        <w:gridCol w:w="1293"/>
        <w:gridCol w:w="1918"/>
      </w:tblGrid>
      <w:tr w:rsidR="00125A4E" w14:paraId="09CE6F54" w14:textId="77777777" w:rsidTr="00B5405A">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4BFA3C7B" w14:textId="76476BA4" w:rsidR="009F39E0" w:rsidRPr="00405C4E" w:rsidRDefault="00125A4E" w:rsidP="00B5405A">
            <w:pPr>
              <w:jc w:val="left"/>
              <w:rPr>
                <w:sz w:val="72"/>
                <w:szCs w:val="72"/>
              </w:rPr>
            </w:pPr>
            <w:r>
              <w:rPr>
                <w:sz w:val="72"/>
                <w:szCs w:val="72"/>
              </w:rPr>
              <w:t>rounded_textview</w:t>
            </w:r>
            <w:r w:rsidR="009F39E0">
              <w:rPr>
                <w:sz w:val="72"/>
                <w:szCs w:val="72"/>
              </w:rPr>
              <w:t>.xml</w:t>
            </w:r>
          </w:p>
        </w:tc>
        <w:tc>
          <w:tcPr>
            <w:tcW w:w="1930" w:type="dxa"/>
          </w:tcPr>
          <w:p w14:paraId="59EF1EA3" w14:textId="77777777" w:rsidR="009F39E0" w:rsidRDefault="009F39E0" w:rsidP="00B5405A">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57738E4" w14:textId="77777777" w:rsidR="009F39E0" w:rsidRDefault="009F39E0" w:rsidP="00B5405A">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53472" behindDoc="0" locked="0" layoutInCell="1" allowOverlap="1" wp14:anchorId="4F919D97" wp14:editId="20578CEA">
                  <wp:simplePos x="0" y="0"/>
                  <wp:positionH relativeFrom="column">
                    <wp:posOffset>665480</wp:posOffset>
                  </wp:positionH>
                  <wp:positionV relativeFrom="paragraph">
                    <wp:posOffset>635</wp:posOffset>
                  </wp:positionV>
                  <wp:extent cx="619760" cy="619760"/>
                  <wp:effectExtent l="0" t="0" r="8890" b="889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64500C93" w14:textId="77777777" w:rsidR="009856E7" w:rsidRDefault="009856E7" w:rsidP="0014080D">
      <w:pPr>
        <w:spacing w:after="0" w:line="240" w:lineRule="auto"/>
        <w:rPr>
          <w:rFonts w:ascii="Courier New" w:hAnsi="Courier New" w:cs="Courier New"/>
          <w:sz w:val="16"/>
          <w:szCs w:val="16"/>
        </w:rPr>
      </w:pPr>
    </w:p>
    <w:p w14:paraId="1A999402"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&lt;?xml version = "1.0" encoding = "utf-8"?&gt;</w:t>
      </w:r>
    </w:p>
    <w:p w14:paraId="10CFC04F" w14:textId="77777777" w:rsidR="0014080D" w:rsidRPr="0014080D" w:rsidRDefault="0014080D" w:rsidP="0014080D">
      <w:pPr>
        <w:spacing w:after="0" w:line="240" w:lineRule="auto"/>
        <w:rPr>
          <w:rFonts w:ascii="Courier New" w:hAnsi="Courier New" w:cs="Courier New"/>
          <w:sz w:val="16"/>
          <w:szCs w:val="16"/>
        </w:rPr>
      </w:pPr>
    </w:p>
    <w:p w14:paraId="0D11574A"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&lt;shape </w:t>
      </w:r>
    </w:p>
    <w:p w14:paraId="6D4E7B63"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t>xmlns:android = "http://schemas.android.com/apk/res/android"</w:t>
      </w:r>
    </w:p>
    <w:p w14:paraId="76E06612"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lastRenderedPageBreak/>
        <w:t>&gt;</w:t>
      </w:r>
    </w:p>
    <w:p w14:paraId="19B8A9F7"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&lt;solid </w:t>
      </w:r>
    </w:p>
    <w:p w14:paraId="5C5D3215"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r>
      <w:r w:rsidRPr="0014080D">
        <w:rPr>
          <w:rFonts w:ascii="Courier New" w:hAnsi="Courier New" w:cs="Courier New"/>
          <w:sz w:val="16"/>
          <w:szCs w:val="16"/>
        </w:rPr>
        <w:tab/>
        <w:t>android:color = "#ACD5C2"</w:t>
      </w:r>
    </w:p>
    <w:p w14:paraId="7E574929"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t>/&gt;</w:t>
      </w:r>
    </w:p>
    <w:p w14:paraId="759E9B8F" w14:textId="77777777" w:rsidR="0014080D" w:rsidRPr="0014080D" w:rsidRDefault="0014080D" w:rsidP="0014080D">
      <w:pPr>
        <w:spacing w:after="0" w:line="240" w:lineRule="auto"/>
        <w:rPr>
          <w:rFonts w:ascii="Courier New" w:hAnsi="Courier New" w:cs="Courier New"/>
          <w:sz w:val="16"/>
          <w:szCs w:val="16"/>
        </w:rPr>
      </w:pPr>
    </w:p>
    <w:p w14:paraId="60C2ABEB"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&lt;corners </w:t>
      </w:r>
    </w:p>
    <w:p w14:paraId="274A30A9"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r>
      <w:r w:rsidRPr="0014080D">
        <w:rPr>
          <w:rFonts w:ascii="Courier New" w:hAnsi="Courier New" w:cs="Courier New"/>
          <w:sz w:val="16"/>
          <w:szCs w:val="16"/>
        </w:rPr>
        <w:tab/>
        <w:t>android:radius = "16dp"</w:t>
      </w:r>
    </w:p>
    <w:p w14:paraId="64399883"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t>/&gt;</w:t>
      </w:r>
    </w:p>
    <w:p w14:paraId="109CC09F"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ab/>
      </w:r>
    </w:p>
    <w:p w14:paraId="68963DDF"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&lt;padding</w:t>
      </w:r>
    </w:p>
    <w:p w14:paraId="66D070FF"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android:left = "8dp"</w:t>
      </w:r>
    </w:p>
    <w:p w14:paraId="658BD06F"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android:top = "8dp"</w:t>
      </w:r>
    </w:p>
    <w:p w14:paraId="3FC81E72"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android:right = "8dp"</w:t>
      </w:r>
    </w:p>
    <w:p w14:paraId="7B44D95F"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android:bottom = "8dp"</w:t>
      </w:r>
    </w:p>
    <w:p w14:paraId="1B54092D"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/&gt;</w:t>
      </w:r>
    </w:p>
    <w:p w14:paraId="01F0B9F9" w14:textId="77777777" w:rsidR="0014080D" w:rsidRPr="0014080D" w:rsidRDefault="0014080D" w:rsidP="0014080D">
      <w:pPr>
        <w:spacing w:after="0" w:line="240" w:lineRule="auto"/>
        <w:rPr>
          <w:rFonts w:ascii="Courier New" w:hAnsi="Courier New" w:cs="Courier New"/>
          <w:sz w:val="16"/>
          <w:szCs w:val="16"/>
        </w:rPr>
      </w:pPr>
    </w:p>
    <w:p w14:paraId="0B1B48E5"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&lt;stroke</w:t>
      </w:r>
    </w:p>
    <w:p w14:paraId="30C83EF4"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android:width = "7dp"</w:t>
      </w:r>
    </w:p>
    <w:p w14:paraId="0D23E53C"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android:color = "#83B09B"</w:t>
      </w:r>
    </w:p>
    <w:p w14:paraId="351DE7C8" w14:textId="77777777" w:rsidR="0014080D" w:rsidRPr="0014080D" w:rsidRDefault="0014080D" w:rsidP="0014080D">
      <w:pPr>
        <w:spacing w:after="0" w:line="240" w:lineRule="auto"/>
        <w:rPr>
          <w:rFonts w:ascii="Courier New" w:hAnsi="Courier New" w:cs="Courier New"/>
          <w:sz w:val="16"/>
          <w:szCs w:val="16"/>
        </w:rPr>
      </w:pPr>
      <w:r w:rsidRPr="0014080D">
        <w:rPr>
          <w:rFonts w:ascii="Courier New" w:hAnsi="Courier New" w:cs="Courier New"/>
          <w:sz w:val="16"/>
          <w:szCs w:val="16"/>
        </w:rPr>
        <w:t xml:space="preserve">    /&gt;</w:t>
      </w:r>
    </w:p>
    <w:p w14:paraId="071D4186" w14:textId="372C1D7E" w:rsidR="007111DF" w:rsidRDefault="0014080D" w:rsidP="00477EF6">
      <w:pPr>
        <w:spacing w:after="0" w:line="240" w:lineRule="auto"/>
        <w:rPr>
          <w:rFonts w:ascii="Courier New" w:hAnsi="Courier New" w:cs="Courier New"/>
          <w:sz w:val="16"/>
          <w:szCs w:val="16"/>
        </w:rPr>
      </w:pPr>
      <w:r w:rsidRPr="0014080D">
        <w:rPr>
          <w:rFonts w:ascii="Courier New" w:hAnsi="Courier New" w:cs="Courier New"/>
          <w:sz w:val="16"/>
          <w:szCs w:val="16"/>
        </w:rPr>
        <w:t>&lt;/shape&gt;</w:t>
      </w:r>
    </w:p>
    <w:p w14:paraId="32743FD1" w14:textId="77777777" w:rsidR="007111DF" w:rsidRDefault="007111DF">
      <w:pPr>
        <w:rPr>
          <w:rFonts w:ascii="Courier New" w:hAnsi="Courier New" w:cs="Courier New"/>
          <w:sz w:val="16"/>
          <w:szCs w:val="16"/>
        </w:rPr>
      </w:pPr>
      <w:r>
        <w:rPr>
          <w:rFonts w:ascii="Courier New" w:hAnsi="Courier New" w:cs="Courier New"/>
          <w:sz w:val="16"/>
          <w:szCs w:val="16"/>
        </w:rPr>
        <w:br w:type="page"/>
      </w:r>
    </w:p>
    <w:tbl>
      <w:tblPr>
        <w:tblStyle w:val="ReportTable"/>
        <w:tblW w:w="5433" w:type="pct"/>
        <w:tblLook w:val="04A0" w:firstRow="1" w:lastRow="0" w:firstColumn="1" w:lastColumn="0" w:noHBand="0" w:noVBand="1"/>
        <w:tblCaption w:val="Content table"/>
      </w:tblPr>
      <w:tblGrid>
        <w:gridCol w:w="8408"/>
        <w:gridCol w:w="579"/>
        <w:gridCol w:w="1403"/>
      </w:tblGrid>
      <w:tr w:rsidR="006B077D" w14:paraId="494E89C2" w14:textId="77777777" w:rsidTr="00B81111">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32355F2F" w14:textId="670A0715" w:rsidR="006B077D" w:rsidRPr="00742521" w:rsidRDefault="000D558B" w:rsidP="00B81111">
            <w:pPr>
              <w:jc w:val="left"/>
              <w:rPr>
                <w:sz w:val="144"/>
                <w:szCs w:val="144"/>
              </w:rPr>
            </w:pPr>
            <w:r w:rsidRPr="00742521">
              <w:rPr>
                <w:sz w:val="144"/>
                <w:szCs w:val="144"/>
              </w:rPr>
              <w:lastRenderedPageBreak/>
              <w:t>VARIABLE DESCRIPTION</w:t>
            </w:r>
          </w:p>
        </w:tc>
        <w:tc>
          <w:tcPr>
            <w:tcW w:w="1930" w:type="dxa"/>
          </w:tcPr>
          <w:p w14:paraId="44914DC3" w14:textId="77777777" w:rsidR="006B077D" w:rsidRDefault="006B077D" w:rsidP="00B81111">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15611AD1" w14:textId="77777777" w:rsidR="006B077D" w:rsidRDefault="006B077D" w:rsidP="00B81111">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756544" behindDoc="0" locked="0" layoutInCell="1" allowOverlap="1" wp14:anchorId="6507BC67" wp14:editId="74D3AEF4">
                  <wp:simplePos x="0" y="0"/>
                  <wp:positionH relativeFrom="column">
                    <wp:posOffset>665480</wp:posOffset>
                  </wp:positionH>
                  <wp:positionV relativeFrom="paragraph">
                    <wp:posOffset>635</wp:posOffset>
                  </wp:positionV>
                  <wp:extent cx="619760" cy="619760"/>
                  <wp:effectExtent l="0" t="0" r="889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307943D5" w14:textId="77777777" w:rsidR="009F39E0" w:rsidRDefault="009F39E0" w:rsidP="00477EF6">
      <w:pPr>
        <w:spacing w:after="0" w:line="240" w:lineRule="auto"/>
        <w:rPr>
          <w:rFonts w:ascii="Courier New" w:hAnsi="Courier New" w:cs="Courier New"/>
          <w:sz w:val="16"/>
          <w:szCs w:val="16"/>
        </w:rPr>
      </w:pPr>
    </w:p>
    <w:tbl>
      <w:tblPr>
        <w:tblStyle w:val="TableGrid"/>
        <w:tblW w:w="9552" w:type="dxa"/>
        <w:tblLayout w:type="fixed"/>
        <w:tblLook w:val="04A0" w:firstRow="1" w:lastRow="0" w:firstColumn="1" w:lastColumn="0" w:noHBand="0" w:noVBand="1"/>
      </w:tblPr>
      <w:tblGrid>
        <w:gridCol w:w="3139"/>
        <w:gridCol w:w="43"/>
        <w:gridCol w:w="2889"/>
        <w:gridCol w:w="294"/>
        <w:gridCol w:w="3175"/>
        <w:gridCol w:w="12"/>
      </w:tblGrid>
      <w:tr w:rsidR="00E14ACB" w:rsidRPr="00D823EF" w14:paraId="7972A3CD" w14:textId="77777777" w:rsidTr="00A0035D">
        <w:trPr>
          <w:trHeight w:val="822"/>
        </w:trPr>
        <w:tc>
          <w:tcPr>
            <w:tcW w:w="3141" w:type="dxa"/>
          </w:tcPr>
          <w:p w14:paraId="5D2EB7D2" w14:textId="416896F2" w:rsidR="001032A7" w:rsidRPr="005024CB" w:rsidRDefault="001032A7" w:rsidP="00D823EF">
            <w:pPr>
              <w:jc w:val="center"/>
              <w:rPr>
                <w:rFonts w:ascii="Courier New" w:hAnsi="Courier New" w:cs="Courier New"/>
                <w:b/>
                <w:sz w:val="36"/>
                <w:szCs w:val="36"/>
              </w:rPr>
            </w:pPr>
            <w:r w:rsidRPr="005024CB">
              <w:rPr>
                <w:rFonts w:ascii="Courier New" w:hAnsi="Courier New" w:cs="Courier New"/>
                <w:b/>
                <w:sz w:val="36"/>
                <w:szCs w:val="36"/>
              </w:rPr>
              <w:t>VARIABLE</w:t>
            </w:r>
            <w:r w:rsidR="007E102E">
              <w:rPr>
                <w:rFonts w:ascii="Courier New" w:hAnsi="Courier New" w:cs="Courier New"/>
                <w:b/>
                <w:sz w:val="36"/>
                <w:szCs w:val="36"/>
              </w:rPr>
              <w:t>(S)</w:t>
            </w:r>
          </w:p>
        </w:tc>
        <w:tc>
          <w:tcPr>
            <w:tcW w:w="2933" w:type="dxa"/>
            <w:gridSpan w:val="2"/>
          </w:tcPr>
          <w:p w14:paraId="644ED764" w14:textId="3E789531" w:rsidR="001032A7" w:rsidRPr="001032A7" w:rsidRDefault="001032A7" w:rsidP="001032A7">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3FAA0AF1" w14:textId="4F932FEA" w:rsidR="001032A7" w:rsidRPr="00F64D7F" w:rsidRDefault="00F64D7F" w:rsidP="00F64D7F">
            <w:pPr>
              <w:jc w:val="center"/>
              <w:rPr>
                <w:rFonts w:ascii="Courier New" w:hAnsi="Courier New" w:cs="Courier New"/>
                <w:b/>
                <w:sz w:val="36"/>
                <w:szCs w:val="36"/>
              </w:rPr>
            </w:pPr>
            <w:r w:rsidRPr="00F64D7F">
              <w:rPr>
                <w:rFonts w:ascii="Courier New" w:hAnsi="Courier New" w:cs="Courier New"/>
                <w:b/>
                <w:sz w:val="36"/>
                <w:szCs w:val="36"/>
              </w:rPr>
              <w:t>PURPOSE</w:t>
            </w:r>
          </w:p>
        </w:tc>
      </w:tr>
      <w:tr w:rsidR="00E14ACB" w:rsidRPr="00D823EF" w14:paraId="25D6023D" w14:textId="77777777" w:rsidTr="00A0035D">
        <w:trPr>
          <w:trHeight w:val="415"/>
        </w:trPr>
        <w:tc>
          <w:tcPr>
            <w:tcW w:w="3141" w:type="dxa"/>
          </w:tcPr>
          <w:p w14:paraId="6DE40AC7" w14:textId="14539515" w:rsidR="00742521" w:rsidRPr="00CE03AB" w:rsidRDefault="00EE5102" w:rsidP="00477EF6">
            <w:pPr>
              <w:rPr>
                <w:rFonts w:ascii="Courier New" w:hAnsi="Courier New" w:cs="Courier New"/>
                <w:sz w:val="16"/>
                <w:szCs w:val="16"/>
              </w:rPr>
            </w:pPr>
            <w:r w:rsidRPr="00CE03AB">
              <w:rPr>
                <w:rFonts w:ascii="Courier New" w:hAnsi="Courier New" w:cs="Courier New"/>
                <w:sz w:val="16"/>
                <w:szCs w:val="16"/>
              </w:rPr>
              <w:t>[</w:t>
            </w:r>
            <w:r w:rsidR="002B65EE" w:rsidRPr="00CE03AB">
              <w:rPr>
                <w:rFonts w:ascii="Courier New" w:hAnsi="Courier New" w:cs="Courier New"/>
                <w:sz w:val="16"/>
                <w:szCs w:val="16"/>
              </w:rPr>
              <w:t xml:space="preserve">Some variables perform the same function and </w:t>
            </w:r>
            <w:r w:rsidR="0053730C" w:rsidRPr="00CE03AB">
              <w:rPr>
                <w:rFonts w:ascii="Courier New" w:hAnsi="Courier New" w:cs="Courier New"/>
                <w:sz w:val="16"/>
                <w:szCs w:val="16"/>
              </w:rPr>
              <w:t>have the same data type and hence</w:t>
            </w:r>
            <w:r w:rsidR="00CE03AB" w:rsidRPr="00CE03AB">
              <w:rPr>
                <w:rFonts w:ascii="Courier New" w:hAnsi="Courier New" w:cs="Courier New"/>
                <w:sz w:val="16"/>
                <w:szCs w:val="16"/>
              </w:rPr>
              <w:t>, they</w:t>
            </w:r>
            <w:r w:rsidR="0053730C" w:rsidRPr="00CE03AB">
              <w:rPr>
                <w:rFonts w:ascii="Courier New" w:hAnsi="Courier New" w:cs="Courier New"/>
                <w:sz w:val="16"/>
                <w:szCs w:val="16"/>
              </w:rPr>
              <w:t xml:space="preserve"> are grouped together]</w:t>
            </w:r>
          </w:p>
        </w:tc>
        <w:tc>
          <w:tcPr>
            <w:tcW w:w="2933" w:type="dxa"/>
            <w:gridSpan w:val="2"/>
          </w:tcPr>
          <w:p w14:paraId="607E6FD9" w14:textId="77777777" w:rsidR="00742521" w:rsidRPr="00D823EF" w:rsidRDefault="00742521" w:rsidP="00477EF6">
            <w:pPr>
              <w:rPr>
                <w:rFonts w:ascii="Courier New" w:hAnsi="Courier New" w:cs="Courier New"/>
              </w:rPr>
            </w:pPr>
          </w:p>
        </w:tc>
        <w:tc>
          <w:tcPr>
            <w:tcW w:w="3478" w:type="dxa"/>
            <w:gridSpan w:val="3"/>
          </w:tcPr>
          <w:p w14:paraId="6D95C5E6" w14:textId="77777777" w:rsidR="00742521" w:rsidRPr="00D823EF" w:rsidRDefault="00742521" w:rsidP="00477EF6">
            <w:pPr>
              <w:rPr>
                <w:rFonts w:ascii="Courier New" w:hAnsi="Courier New" w:cs="Courier New"/>
              </w:rPr>
            </w:pPr>
          </w:p>
        </w:tc>
      </w:tr>
      <w:tr w:rsidR="00E14ACB" w:rsidRPr="00D823EF" w14:paraId="480A8D2A" w14:textId="77777777" w:rsidTr="00A0035D">
        <w:trPr>
          <w:trHeight w:val="415"/>
        </w:trPr>
        <w:tc>
          <w:tcPr>
            <w:tcW w:w="3141" w:type="dxa"/>
          </w:tcPr>
          <w:p w14:paraId="28FC471C" w14:textId="75CCE10A" w:rsidR="002E69EC" w:rsidRPr="00D823EF" w:rsidRDefault="00CD46A2" w:rsidP="00477EF6">
            <w:pPr>
              <w:rPr>
                <w:rFonts w:ascii="Courier New" w:hAnsi="Courier New" w:cs="Courier New"/>
              </w:rPr>
            </w:pPr>
            <w:r>
              <w:rPr>
                <w:rFonts w:ascii="Courier New" w:hAnsi="Courier New" w:cs="Courier New"/>
              </w:rPr>
              <w:t>resMovieTitlePath</w:t>
            </w:r>
            <w:r w:rsidR="007E56B4">
              <w:rPr>
                <w:rFonts w:ascii="Courier New" w:hAnsi="Courier New" w:cs="Courier New"/>
              </w:rPr>
              <w:t>, resTitleImagePath</w:t>
            </w:r>
          </w:p>
        </w:tc>
        <w:tc>
          <w:tcPr>
            <w:tcW w:w="2933" w:type="dxa"/>
            <w:gridSpan w:val="2"/>
          </w:tcPr>
          <w:p w14:paraId="7140D5BC" w14:textId="14BCE54F" w:rsidR="002E69EC" w:rsidRPr="00D823EF" w:rsidRDefault="00761DDF" w:rsidP="00477EF6">
            <w:pPr>
              <w:rPr>
                <w:rFonts w:ascii="Courier New" w:hAnsi="Courier New" w:cs="Courier New"/>
              </w:rPr>
            </w:pPr>
            <w:r>
              <w:rPr>
                <w:rFonts w:ascii="Courier New" w:hAnsi="Courier New" w:cs="Courier New"/>
              </w:rPr>
              <w:t>int</w:t>
            </w:r>
          </w:p>
        </w:tc>
        <w:tc>
          <w:tcPr>
            <w:tcW w:w="3478" w:type="dxa"/>
            <w:gridSpan w:val="3"/>
          </w:tcPr>
          <w:p w14:paraId="5F5481F5" w14:textId="5A112CD8" w:rsidR="002E69EC" w:rsidRPr="00D823EF" w:rsidRDefault="00761DDF" w:rsidP="00477EF6">
            <w:pPr>
              <w:rPr>
                <w:rFonts w:ascii="Courier New" w:hAnsi="Courier New" w:cs="Courier New"/>
              </w:rPr>
            </w:pPr>
            <w:r>
              <w:rPr>
                <w:rFonts w:ascii="Courier New" w:hAnsi="Courier New" w:cs="Courier New"/>
              </w:rPr>
              <w:t>Stores the numerical path of the movie title ima</w:t>
            </w:r>
            <w:r w:rsidR="002E62C9">
              <w:rPr>
                <w:rFonts w:ascii="Courier New" w:hAnsi="Courier New" w:cs="Courier New"/>
              </w:rPr>
              <w:t>g</w:t>
            </w:r>
            <w:r>
              <w:rPr>
                <w:rFonts w:ascii="Courier New" w:hAnsi="Courier New" w:cs="Courier New"/>
              </w:rPr>
              <w:t>e</w:t>
            </w:r>
            <w:r w:rsidR="002E62C9">
              <w:rPr>
                <w:rFonts w:ascii="Courier New" w:hAnsi="Courier New" w:cs="Courier New"/>
              </w:rPr>
              <w:t xml:space="preserve"> located in the res directory</w:t>
            </w:r>
          </w:p>
        </w:tc>
      </w:tr>
      <w:tr w:rsidR="00E14ACB" w:rsidRPr="00D823EF" w14:paraId="120D5931" w14:textId="77777777" w:rsidTr="00A0035D">
        <w:trPr>
          <w:trHeight w:val="415"/>
        </w:trPr>
        <w:tc>
          <w:tcPr>
            <w:tcW w:w="3141" w:type="dxa"/>
          </w:tcPr>
          <w:p w14:paraId="39B1B7A5" w14:textId="7734700C" w:rsidR="002E69EC" w:rsidRPr="00D823EF" w:rsidRDefault="002E62C9" w:rsidP="00477EF6">
            <w:pPr>
              <w:rPr>
                <w:rFonts w:ascii="Courier New" w:hAnsi="Courier New" w:cs="Courier New"/>
              </w:rPr>
            </w:pPr>
            <w:r>
              <w:rPr>
                <w:rFonts w:ascii="Courier New" w:hAnsi="Courier New" w:cs="Courier New"/>
              </w:rPr>
              <w:t>movieName</w:t>
            </w:r>
          </w:p>
        </w:tc>
        <w:tc>
          <w:tcPr>
            <w:tcW w:w="2933" w:type="dxa"/>
            <w:gridSpan w:val="2"/>
          </w:tcPr>
          <w:p w14:paraId="71DF161F" w14:textId="0E0D8AC9" w:rsidR="002E69EC" w:rsidRPr="00D823EF" w:rsidRDefault="009E63BB" w:rsidP="00477EF6">
            <w:pPr>
              <w:rPr>
                <w:rFonts w:ascii="Courier New" w:hAnsi="Courier New" w:cs="Courier New"/>
              </w:rPr>
            </w:pPr>
            <w:r>
              <w:rPr>
                <w:rFonts w:ascii="Courier New" w:hAnsi="Courier New" w:cs="Courier New"/>
              </w:rPr>
              <w:t>String</w:t>
            </w:r>
          </w:p>
        </w:tc>
        <w:tc>
          <w:tcPr>
            <w:tcW w:w="3478" w:type="dxa"/>
            <w:gridSpan w:val="3"/>
          </w:tcPr>
          <w:p w14:paraId="166093A8" w14:textId="6912D08E" w:rsidR="002E69EC" w:rsidRPr="00D823EF" w:rsidRDefault="009E63BB" w:rsidP="00477EF6">
            <w:pPr>
              <w:rPr>
                <w:rFonts w:ascii="Courier New" w:hAnsi="Courier New" w:cs="Courier New"/>
              </w:rPr>
            </w:pPr>
            <w:r>
              <w:rPr>
                <w:rFonts w:ascii="Courier New" w:hAnsi="Courier New" w:cs="Courier New"/>
              </w:rPr>
              <w:t>Stores the name of the movie</w:t>
            </w:r>
          </w:p>
        </w:tc>
      </w:tr>
      <w:tr w:rsidR="00E14ACB" w:rsidRPr="00D823EF" w14:paraId="08C0353C" w14:textId="77777777" w:rsidTr="00A0035D">
        <w:trPr>
          <w:trHeight w:val="415"/>
        </w:trPr>
        <w:tc>
          <w:tcPr>
            <w:tcW w:w="3141" w:type="dxa"/>
          </w:tcPr>
          <w:p w14:paraId="657C129B" w14:textId="21D69DF0" w:rsidR="002E69EC" w:rsidRPr="00D823EF" w:rsidRDefault="009E63BB" w:rsidP="00477EF6">
            <w:pPr>
              <w:rPr>
                <w:rFonts w:ascii="Courier New" w:hAnsi="Courier New" w:cs="Courier New"/>
              </w:rPr>
            </w:pPr>
            <w:r>
              <w:rPr>
                <w:rFonts w:ascii="Courier New" w:hAnsi="Courier New" w:cs="Courier New"/>
              </w:rPr>
              <w:t>movie</w:t>
            </w:r>
            <w:r w:rsidR="00A743EB">
              <w:rPr>
                <w:rFonts w:ascii="Courier New" w:hAnsi="Courier New" w:cs="Courier New"/>
              </w:rPr>
              <w:t>TitlePath</w:t>
            </w:r>
          </w:p>
        </w:tc>
        <w:tc>
          <w:tcPr>
            <w:tcW w:w="2933" w:type="dxa"/>
            <w:gridSpan w:val="2"/>
          </w:tcPr>
          <w:p w14:paraId="63E2A603" w14:textId="188FCBE1" w:rsidR="002E69EC" w:rsidRPr="00D823EF" w:rsidRDefault="00A743EB" w:rsidP="00477EF6">
            <w:pPr>
              <w:rPr>
                <w:rFonts w:ascii="Courier New" w:hAnsi="Courier New" w:cs="Courier New"/>
              </w:rPr>
            </w:pPr>
            <w:r>
              <w:rPr>
                <w:rFonts w:ascii="Courier New" w:hAnsi="Courier New" w:cs="Courier New"/>
              </w:rPr>
              <w:t>String</w:t>
            </w:r>
          </w:p>
        </w:tc>
        <w:tc>
          <w:tcPr>
            <w:tcW w:w="3478" w:type="dxa"/>
            <w:gridSpan w:val="3"/>
          </w:tcPr>
          <w:p w14:paraId="0907BBE7" w14:textId="54A2B330" w:rsidR="002E69EC" w:rsidRPr="00D823EF" w:rsidRDefault="00A743EB" w:rsidP="00477EF6">
            <w:pPr>
              <w:rPr>
                <w:rFonts w:ascii="Courier New" w:hAnsi="Courier New" w:cs="Courier New"/>
              </w:rPr>
            </w:pPr>
            <w:r>
              <w:rPr>
                <w:rFonts w:ascii="Courier New" w:hAnsi="Courier New" w:cs="Courier New"/>
              </w:rPr>
              <w:t>Stores the external path of the movie</w:t>
            </w:r>
            <w:r w:rsidR="009705EC">
              <w:rPr>
                <w:rFonts w:ascii="Courier New" w:hAnsi="Courier New" w:cs="Courier New"/>
              </w:rPr>
              <w:t xml:space="preserve"> title image</w:t>
            </w:r>
          </w:p>
        </w:tc>
      </w:tr>
      <w:tr w:rsidR="00E14ACB" w:rsidRPr="00D823EF" w14:paraId="3DBCACC5" w14:textId="77777777" w:rsidTr="00A0035D">
        <w:trPr>
          <w:trHeight w:val="415"/>
        </w:trPr>
        <w:tc>
          <w:tcPr>
            <w:tcW w:w="3141" w:type="dxa"/>
          </w:tcPr>
          <w:p w14:paraId="089BEE7D" w14:textId="2781A6FE" w:rsidR="002E69EC" w:rsidRPr="00D823EF" w:rsidRDefault="009705EC" w:rsidP="00477EF6">
            <w:pPr>
              <w:rPr>
                <w:rFonts w:ascii="Courier New" w:hAnsi="Courier New" w:cs="Courier New"/>
              </w:rPr>
            </w:pPr>
            <w:r>
              <w:rPr>
                <w:rFonts w:ascii="Courier New" w:hAnsi="Courier New" w:cs="Courier New"/>
              </w:rPr>
              <w:t>cinemas</w:t>
            </w:r>
          </w:p>
        </w:tc>
        <w:tc>
          <w:tcPr>
            <w:tcW w:w="2933" w:type="dxa"/>
            <w:gridSpan w:val="2"/>
          </w:tcPr>
          <w:p w14:paraId="6118D6B9" w14:textId="6BBFAC89" w:rsidR="002E69EC" w:rsidRPr="00D823EF" w:rsidRDefault="009705EC" w:rsidP="00477EF6">
            <w:pPr>
              <w:rPr>
                <w:rFonts w:ascii="Courier New" w:hAnsi="Courier New" w:cs="Courier New"/>
              </w:rPr>
            </w:pPr>
            <w:r>
              <w:rPr>
                <w:rFonts w:ascii="Courier New" w:hAnsi="Courier New" w:cs="Courier New"/>
              </w:rPr>
              <w:t>List&lt;Cinema&gt;</w:t>
            </w:r>
          </w:p>
        </w:tc>
        <w:tc>
          <w:tcPr>
            <w:tcW w:w="3478" w:type="dxa"/>
            <w:gridSpan w:val="3"/>
          </w:tcPr>
          <w:p w14:paraId="10F26295" w14:textId="6EEE3816" w:rsidR="002E69EC" w:rsidRPr="00D823EF" w:rsidRDefault="00401A5A" w:rsidP="00477EF6">
            <w:pPr>
              <w:rPr>
                <w:rFonts w:ascii="Courier New" w:hAnsi="Courier New" w:cs="Courier New"/>
              </w:rPr>
            </w:pPr>
            <w:r>
              <w:rPr>
                <w:rFonts w:ascii="Courier New" w:hAnsi="Courier New" w:cs="Courier New"/>
              </w:rPr>
              <w:t>Stores the cinemas which run</w:t>
            </w:r>
            <w:r w:rsidR="00BA6468">
              <w:rPr>
                <w:rFonts w:ascii="Courier New" w:hAnsi="Courier New" w:cs="Courier New"/>
              </w:rPr>
              <w:t xml:space="preserve"> the movie</w:t>
            </w:r>
          </w:p>
        </w:tc>
      </w:tr>
      <w:tr w:rsidR="00E14ACB" w:rsidRPr="00D823EF" w14:paraId="44DB39E8" w14:textId="77777777" w:rsidTr="00A0035D">
        <w:trPr>
          <w:trHeight w:val="415"/>
        </w:trPr>
        <w:tc>
          <w:tcPr>
            <w:tcW w:w="3141" w:type="dxa"/>
          </w:tcPr>
          <w:p w14:paraId="4E528253" w14:textId="2FEBA866" w:rsidR="002E69EC" w:rsidRPr="00D823EF" w:rsidRDefault="00BA6468" w:rsidP="00477EF6">
            <w:pPr>
              <w:rPr>
                <w:rFonts w:ascii="Courier New" w:hAnsi="Courier New" w:cs="Courier New"/>
              </w:rPr>
            </w:pPr>
            <w:r>
              <w:rPr>
                <w:rFonts w:ascii="Courier New" w:hAnsi="Courier New" w:cs="Courier New"/>
              </w:rPr>
              <w:t>animatedMovies</w:t>
            </w:r>
          </w:p>
        </w:tc>
        <w:tc>
          <w:tcPr>
            <w:tcW w:w="2933" w:type="dxa"/>
            <w:gridSpan w:val="2"/>
          </w:tcPr>
          <w:p w14:paraId="4E5E9407" w14:textId="572083B0" w:rsidR="002E69EC" w:rsidRPr="00D823EF" w:rsidRDefault="00551C9D" w:rsidP="00477EF6">
            <w:pPr>
              <w:rPr>
                <w:rFonts w:ascii="Courier New" w:hAnsi="Courier New" w:cs="Courier New"/>
              </w:rPr>
            </w:pPr>
            <w:r>
              <w:rPr>
                <w:rFonts w:ascii="Courier New" w:hAnsi="Courier New" w:cs="Courier New"/>
              </w:rPr>
              <w:t>List&lt;Movie&gt;</w:t>
            </w:r>
          </w:p>
        </w:tc>
        <w:tc>
          <w:tcPr>
            <w:tcW w:w="3478" w:type="dxa"/>
            <w:gridSpan w:val="3"/>
          </w:tcPr>
          <w:p w14:paraId="1D619D46" w14:textId="4AD20FCF" w:rsidR="002E69EC" w:rsidRPr="00D823EF" w:rsidRDefault="00551C9D" w:rsidP="00477EF6">
            <w:pPr>
              <w:rPr>
                <w:rFonts w:ascii="Courier New" w:hAnsi="Courier New" w:cs="Courier New"/>
              </w:rPr>
            </w:pPr>
            <w:r>
              <w:rPr>
                <w:rFonts w:ascii="Courier New" w:hAnsi="Courier New" w:cs="Courier New"/>
              </w:rPr>
              <w:t>Stores the animated movies</w:t>
            </w:r>
          </w:p>
        </w:tc>
      </w:tr>
      <w:tr w:rsidR="00E14ACB" w:rsidRPr="00D823EF" w14:paraId="754CC9E1" w14:textId="77777777" w:rsidTr="00A0035D">
        <w:trPr>
          <w:trHeight w:val="415"/>
        </w:trPr>
        <w:tc>
          <w:tcPr>
            <w:tcW w:w="3141" w:type="dxa"/>
          </w:tcPr>
          <w:p w14:paraId="5613C583" w14:textId="12F5E092" w:rsidR="00891FFD" w:rsidRPr="00D823EF" w:rsidRDefault="00891FFD" w:rsidP="00477EF6">
            <w:pPr>
              <w:rPr>
                <w:rFonts w:ascii="Courier New" w:hAnsi="Courier New" w:cs="Courier New"/>
              </w:rPr>
            </w:pPr>
            <w:r>
              <w:rPr>
                <w:rFonts w:ascii="Courier New" w:hAnsi="Courier New" w:cs="Courier New"/>
              </w:rPr>
              <w:t>horrorMovies</w:t>
            </w:r>
          </w:p>
        </w:tc>
        <w:tc>
          <w:tcPr>
            <w:tcW w:w="2933" w:type="dxa"/>
            <w:gridSpan w:val="2"/>
          </w:tcPr>
          <w:p w14:paraId="4F8D101A" w14:textId="2BA62C00" w:rsidR="00891FFD" w:rsidRPr="00D823EF" w:rsidRDefault="00891FFD" w:rsidP="00477EF6">
            <w:pPr>
              <w:rPr>
                <w:rFonts w:ascii="Courier New" w:hAnsi="Courier New" w:cs="Courier New"/>
              </w:rPr>
            </w:pPr>
            <w:r>
              <w:rPr>
                <w:rFonts w:ascii="Courier New" w:hAnsi="Courier New" w:cs="Courier New"/>
              </w:rPr>
              <w:t>List&lt;Movie&gt;</w:t>
            </w:r>
          </w:p>
        </w:tc>
        <w:tc>
          <w:tcPr>
            <w:tcW w:w="3478" w:type="dxa"/>
            <w:gridSpan w:val="3"/>
          </w:tcPr>
          <w:p w14:paraId="71AF834B" w14:textId="4F97AB28" w:rsidR="00891FFD" w:rsidRPr="00D823EF" w:rsidRDefault="00891FFD" w:rsidP="00477EF6">
            <w:pPr>
              <w:rPr>
                <w:rFonts w:ascii="Courier New" w:hAnsi="Courier New" w:cs="Courier New"/>
              </w:rPr>
            </w:pPr>
            <w:r>
              <w:rPr>
                <w:rFonts w:ascii="Courier New" w:hAnsi="Courier New" w:cs="Courier New"/>
              </w:rPr>
              <w:t>Stores the horror movies</w:t>
            </w:r>
          </w:p>
        </w:tc>
      </w:tr>
      <w:tr w:rsidR="00E14ACB" w:rsidRPr="00D823EF" w14:paraId="495960AA" w14:textId="77777777" w:rsidTr="00A0035D">
        <w:trPr>
          <w:trHeight w:val="415"/>
        </w:trPr>
        <w:tc>
          <w:tcPr>
            <w:tcW w:w="3141" w:type="dxa"/>
          </w:tcPr>
          <w:p w14:paraId="08E40FE4" w14:textId="243C6BA7" w:rsidR="00891FFD" w:rsidRPr="00D823EF" w:rsidRDefault="00891FFD" w:rsidP="00477EF6">
            <w:pPr>
              <w:rPr>
                <w:rFonts w:ascii="Courier New" w:hAnsi="Courier New" w:cs="Courier New"/>
              </w:rPr>
            </w:pPr>
            <w:r>
              <w:rPr>
                <w:rFonts w:ascii="Courier New" w:hAnsi="Courier New" w:cs="Courier New"/>
              </w:rPr>
              <w:t>popularMovies</w:t>
            </w:r>
          </w:p>
        </w:tc>
        <w:tc>
          <w:tcPr>
            <w:tcW w:w="2933" w:type="dxa"/>
            <w:gridSpan w:val="2"/>
          </w:tcPr>
          <w:p w14:paraId="304255BA" w14:textId="229459A8" w:rsidR="00891FFD" w:rsidRPr="00D823EF" w:rsidRDefault="00891FFD" w:rsidP="00477EF6">
            <w:pPr>
              <w:rPr>
                <w:rFonts w:ascii="Courier New" w:hAnsi="Courier New" w:cs="Courier New"/>
              </w:rPr>
            </w:pPr>
            <w:r>
              <w:rPr>
                <w:rFonts w:ascii="Courier New" w:hAnsi="Courier New" w:cs="Courier New"/>
              </w:rPr>
              <w:t>List&lt;Movie&gt;</w:t>
            </w:r>
          </w:p>
        </w:tc>
        <w:tc>
          <w:tcPr>
            <w:tcW w:w="3478" w:type="dxa"/>
            <w:gridSpan w:val="3"/>
          </w:tcPr>
          <w:p w14:paraId="7BDF8760" w14:textId="7A9F2288" w:rsidR="00891FFD" w:rsidRPr="00D823EF" w:rsidRDefault="00891FFD" w:rsidP="00477EF6">
            <w:pPr>
              <w:rPr>
                <w:rFonts w:ascii="Courier New" w:hAnsi="Courier New" w:cs="Courier New"/>
              </w:rPr>
            </w:pPr>
            <w:r>
              <w:rPr>
                <w:rFonts w:ascii="Courier New" w:hAnsi="Courier New" w:cs="Courier New"/>
              </w:rPr>
              <w:t>Stores the popular movies</w:t>
            </w:r>
          </w:p>
        </w:tc>
      </w:tr>
      <w:tr w:rsidR="00E14ACB" w:rsidRPr="00D823EF" w14:paraId="0EC32A5B" w14:textId="77777777" w:rsidTr="00A0035D">
        <w:trPr>
          <w:trHeight w:val="415"/>
        </w:trPr>
        <w:tc>
          <w:tcPr>
            <w:tcW w:w="3141" w:type="dxa"/>
          </w:tcPr>
          <w:p w14:paraId="14C730F1" w14:textId="7D558D8C" w:rsidR="00891FFD" w:rsidRPr="00D823EF" w:rsidRDefault="00891FFD" w:rsidP="00477EF6">
            <w:pPr>
              <w:rPr>
                <w:rFonts w:ascii="Courier New" w:hAnsi="Courier New" w:cs="Courier New"/>
              </w:rPr>
            </w:pPr>
            <w:r>
              <w:rPr>
                <w:rFonts w:ascii="Courier New" w:hAnsi="Courier New" w:cs="Courier New"/>
              </w:rPr>
              <w:t>developersChoice</w:t>
            </w:r>
            <w:r w:rsidR="007E102E">
              <w:rPr>
                <w:rFonts w:ascii="Courier New" w:hAnsi="Courier New" w:cs="Courier New"/>
              </w:rPr>
              <w:t>M</w:t>
            </w:r>
            <w:r>
              <w:rPr>
                <w:rFonts w:ascii="Courier New" w:hAnsi="Courier New" w:cs="Courier New"/>
              </w:rPr>
              <w:t>ovies</w:t>
            </w:r>
          </w:p>
        </w:tc>
        <w:tc>
          <w:tcPr>
            <w:tcW w:w="2933" w:type="dxa"/>
            <w:gridSpan w:val="2"/>
          </w:tcPr>
          <w:p w14:paraId="38AD5C73" w14:textId="3C89B7B8" w:rsidR="00891FFD" w:rsidRPr="00D823EF" w:rsidRDefault="00891FFD" w:rsidP="00477EF6">
            <w:pPr>
              <w:rPr>
                <w:rFonts w:ascii="Courier New" w:hAnsi="Courier New" w:cs="Courier New"/>
              </w:rPr>
            </w:pPr>
            <w:r>
              <w:rPr>
                <w:rFonts w:ascii="Courier New" w:hAnsi="Courier New" w:cs="Courier New"/>
              </w:rPr>
              <w:t>List&lt;Movie&gt;</w:t>
            </w:r>
          </w:p>
        </w:tc>
        <w:tc>
          <w:tcPr>
            <w:tcW w:w="3478" w:type="dxa"/>
            <w:gridSpan w:val="3"/>
          </w:tcPr>
          <w:p w14:paraId="6DC08BE1" w14:textId="7DBA7C15" w:rsidR="00891FFD" w:rsidRPr="00D823EF" w:rsidRDefault="00891FFD" w:rsidP="00477EF6">
            <w:pPr>
              <w:rPr>
                <w:rFonts w:ascii="Courier New" w:hAnsi="Courier New" w:cs="Courier New"/>
              </w:rPr>
            </w:pPr>
            <w:r>
              <w:rPr>
                <w:rFonts w:ascii="Courier New" w:hAnsi="Courier New" w:cs="Courier New"/>
              </w:rPr>
              <w:t>Stores the movies</w:t>
            </w:r>
            <w:r w:rsidR="00DD3046">
              <w:rPr>
                <w:rFonts w:ascii="Courier New" w:hAnsi="Courier New" w:cs="Courier New"/>
              </w:rPr>
              <w:t xml:space="preserve"> chosen by the developer(i.e. Omanshu)</w:t>
            </w:r>
          </w:p>
        </w:tc>
      </w:tr>
      <w:tr w:rsidR="00E14ACB" w:rsidRPr="00D823EF" w14:paraId="47A7B306" w14:textId="77777777" w:rsidTr="00A0035D">
        <w:trPr>
          <w:trHeight w:val="415"/>
        </w:trPr>
        <w:tc>
          <w:tcPr>
            <w:tcW w:w="3141" w:type="dxa"/>
          </w:tcPr>
          <w:p w14:paraId="5D8865CE" w14:textId="0ED8D782" w:rsidR="004D2D6D" w:rsidRDefault="004D2D6D" w:rsidP="00477EF6">
            <w:pPr>
              <w:rPr>
                <w:rFonts w:ascii="Courier New" w:hAnsi="Courier New" w:cs="Courier New"/>
              </w:rPr>
            </w:pPr>
            <w:r>
              <w:rPr>
                <w:rFonts w:ascii="Courier New" w:hAnsi="Courier New" w:cs="Courier New"/>
              </w:rPr>
              <w:t>displayMetrics</w:t>
            </w:r>
            <w:r w:rsidR="007E102E">
              <w:rPr>
                <w:rFonts w:ascii="Courier New" w:hAnsi="Courier New" w:cs="Courier New"/>
              </w:rPr>
              <w:t>, dM</w:t>
            </w:r>
          </w:p>
        </w:tc>
        <w:tc>
          <w:tcPr>
            <w:tcW w:w="2933" w:type="dxa"/>
            <w:gridSpan w:val="2"/>
          </w:tcPr>
          <w:p w14:paraId="54B67729" w14:textId="00F5357C" w:rsidR="004D2D6D" w:rsidRDefault="003905F2" w:rsidP="00477EF6">
            <w:pPr>
              <w:rPr>
                <w:rFonts w:ascii="Courier New" w:hAnsi="Courier New" w:cs="Courier New"/>
              </w:rPr>
            </w:pPr>
            <w:r>
              <w:rPr>
                <w:rFonts w:ascii="Courier New" w:hAnsi="Courier New" w:cs="Courier New"/>
              </w:rPr>
              <w:t>DisplayMetrics</w:t>
            </w:r>
          </w:p>
        </w:tc>
        <w:tc>
          <w:tcPr>
            <w:tcW w:w="3478" w:type="dxa"/>
            <w:gridSpan w:val="3"/>
          </w:tcPr>
          <w:p w14:paraId="77064C3D" w14:textId="4C5D2E8D" w:rsidR="004D2D6D" w:rsidRDefault="003905F2" w:rsidP="00477EF6">
            <w:pPr>
              <w:rPr>
                <w:rFonts w:ascii="Courier New" w:hAnsi="Courier New" w:cs="Courier New"/>
              </w:rPr>
            </w:pPr>
            <w:r>
              <w:rPr>
                <w:rFonts w:ascii="Courier New" w:hAnsi="Courier New" w:cs="Courier New"/>
              </w:rPr>
              <w:t>An object of the</w:t>
            </w:r>
            <w:r w:rsidR="00C6032D">
              <w:rPr>
                <w:rFonts w:ascii="Courier New" w:hAnsi="Courier New" w:cs="Courier New"/>
              </w:rPr>
              <w:t xml:space="preserve"> DisplayMetrics</w:t>
            </w:r>
            <w:r w:rsidR="004D17BD">
              <w:rPr>
                <w:rFonts w:ascii="Courier New" w:hAnsi="Courier New" w:cs="Courier New"/>
              </w:rPr>
              <w:t xml:space="preserve"> class</w:t>
            </w:r>
            <w:r w:rsidR="007C5168">
              <w:rPr>
                <w:rFonts w:ascii="Courier New" w:hAnsi="Courier New" w:cs="Courier New"/>
              </w:rPr>
              <w:t xml:space="preserve"> used to </w:t>
            </w:r>
            <w:r w:rsidR="005E484A">
              <w:rPr>
                <w:rFonts w:ascii="Courier New" w:hAnsi="Courier New" w:cs="Courier New"/>
              </w:rPr>
              <w:t>collect the width</w:t>
            </w:r>
            <w:r w:rsidR="00E51C28">
              <w:rPr>
                <w:rFonts w:ascii="Courier New" w:hAnsi="Courier New" w:cs="Courier New"/>
              </w:rPr>
              <w:t xml:space="preserve"> and height of the screen</w:t>
            </w:r>
          </w:p>
        </w:tc>
      </w:tr>
      <w:tr w:rsidR="00E14ACB" w:rsidRPr="00F64D7F" w14:paraId="10B1ECED" w14:textId="77777777" w:rsidTr="00A0035D">
        <w:trPr>
          <w:trHeight w:val="822"/>
        </w:trPr>
        <w:tc>
          <w:tcPr>
            <w:tcW w:w="3141" w:type="dxa"/>
          </w:tcPr>
          <w:p w14:paraId="70DAAB28" w14:textId="77777777" w:rsidR="003015E8" w:rsidRPr="005024CB" w:rsidRDefault="003015E8" w:rsidP="007825B7">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0FE50157" w14:textId="77777777" w:rsidR="003015E8" w:rsidRPr="001032A7" w:rsidRDefault="003015E8" w:rsidP="007825B7">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5F7117FB" w14:textId="77777777" w:rsidR="003015E8" w:rsidRPr="00F64D7F" w:rsidRDefault="003015E8" w:rsidP="007825B7">
            <w:pPr>
              <w:jc w:val="center"/>
              <w:rPr>
                <w:rFonts w:ascii="Courier New" w:hAnsi="Courier New" w:cs="Courier New"/>
                <w:b/>
                <w:sz w:val="36"/>
                <w:szCs w:val="36"/>
              </w:rPr>
            </w:pPr>
            <w:r w:rsidRPr="00F64D7F">
              <w:rPr>
                <w:rFonts w:ascii="Courier New" w:hAnsi="Courier New" w:cs="Courier New"/>
                <w:b/>
                <w:sz w:val="36"/>
                <w:szCs w:val="36"/>
              </w:rPr>
              <w:t>PURPOSE</w:t>
            </w:r>
          </w:p>
        </w:tc>
      </w:tr>
      <w:tr w:rsidR="00E14ACB" w:rsidRPr="00F64D7F" w14:paraId="59FEA962" w14:textId="77777777" w:rsidTr="00A0035D">
        <w:trPr>
          <w:trHeight w:val="822"/>
        </w:trPr>
        <w:tc>
          <w:tcPr>
            <w:tcW w:w="3141" w:type="dxa"/>
          </w:tcPr>
          <w:p w14:paraId="1F58504E" w14:textId="02DF0DE0" w:rsidR="00C71F5F" w:rsidRPr="005024CB" w:rsidRDefault="00C71F5F" w:rsidP="007825B7">
            <w:pPr>
              <w:jc w:val="center"/>
              <w:rPr>
                <w:rFonts w:ascii="Courier New" w:hAnsi="Courier New" w:cs="Courier New"/>
                <w:b/>
                <w:sz w:val="36"/>
                <w:szCs w:val="36"/>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1A0D857F" w14:textId="77777777" w:rsidR="00C71F5F" w:rsidRPr="001032A7" w:rsidRDefault="00C71F5F" w:rsidP="007825B7">
            <w:pPr>
              <w:jc w:val="center"/>
              <w:rPr>
                <w:rFonts w:ascii="Courier New" w:hAnsi="Courier New" w:cs="Courier New"/>
                <w:b/>
                <w:sz w:val="36"/>
                <w:szCs w:val="36"/>
              </w:rPr>
            </w:pPr>
          </w:p>
        </w:tc>
        <w:tc>
          <w:tcPr>
            <w:tcW w:w="3478" w:type="dxa"/>
            <w:gridSpan w:val="3"/>
          </w:tcPr>
          <w:p w14:paraId="13C725B7" w14:textId="77777777" w:rsidR="00C71F5F" w:rsidRPr="00F64D7F" w:rsidRDefault="00C71F5F" w:rsidP="007825B7">
            <w:pPr>
              <w:jc w:val="center"/>
              <w:rPr>
                <w:rFonts w:ascii="Courier New" w:hAnsi="Courier New" w:cs="Courier New"/>
                <w:b/>
                <w:sz w:val="36"/>
                <w:szCs w:val="36"/>
              </w:rPr>
            </w:pPr>
          </w:p>
        </w:tc>
      </w:tr>
      <w:tr w:rsidR="00E14ACB" w:rsidRPr="00D823EF" w14:paraId="6C4F3510" w14:textId="77777777" w:rsidTr="00A0035D">
        <w:trPr>
          <w:trHeight w:val="415"/>
        </w:trPr>
        <w:tc>
          <w:tcPr>
            <w:tcW w:w="3141" w:type="dxa"/>
          </w:tcPr>
          <w:p w14:paraId="14DAF36D" w14:textId="3427EB0E" w:rsidR="003015E8" w:rsidRPr="00D823EF" w:rsidRDefault="004F1C51" w:rsidP="007825B7">
            <w:pPr>
              <w:rPr>
                <w:rFonts w:ascii="Courier New" w:hAnsi="Courier New" w:cs="Courier New"/>
              </w:rPr>
            </w:pPr>
            <w:r>
              <w:rPr>
                <w:rFonts w:ascii="Courier New" w:hAnsi="Courier New" w:cs="Courier New"/>
              </w:rPr>
              <w:t>width</w:t>
            </w:r>
          </w:p>
        </w:tc>
        <w:tc>
          <w:tcPr>
            <w:tcW w:w="2933" w:type="dxa"/>
            <w:gridSpan w:val="2"/>
          </w:tcPr>
          <w:p w14:paraId="2EB96056" w14:textId="7CEE73D2" w:rsidR="003015E8" w:rsidRPr="00D823EF" w:rsidRDefault="004F1C51" w:rsidP="007825B7">
            <w:pPr>
              <w:rPr>
                <w:rFonts w:ascii="Courier New" w:hAnsi="Courier New" w:cs="Courier New"/>
              </w:rPr>
            </w:pPr>
            <w:r>
              <w:rPr>
                <w:rFonts w:ascii="Courier New" w:hAnsi="Courier New" w:cs="Courier New"/>
              </w:rPr>
              <w:t>int</w:t>
            </w:r>
          </w:p>
        </w:tc>
        <w:tc>
          <w:tcPr>
            <w:tcW w:w="3478" w:type="dxa"/>
            <w:gridSpan w:val="3"/>
          </w:tcPr>
          <w:p w14:paraId="18B17E83" w14:textId="5BCF8D68" w:rsidR="003015E8" w:rsidRPr="00D823EF" w:rsidRDefault="004F1C51" w:rsidP="007825B7">
            <w:pPr>
              <w:rPr>
                <w:rFonts w:ascii="Courier New" w:hAnsi="Courier New" w:cs="Courier New"/>
              </w:rPr>
            </w:pPr>
            <w:r>
              <w:rPr>
                <w:rFonts w:ascii="Courier New" w:hAnsi="Courier New" w:cs="Courier New"/>
              </w:rPr>
              <w:t>Stores the width of the screen</w:t>
            </w:r>
            <w:r w:rsidR="00616CD7">
              <w:rPr>
                <w:rFonts w:ascii="Courier New" w:hAnsi="Courier New" w:cs="Courier New"/>
              </w:rPr>
              <w:t xml:space="preserve"> in pixels</w:t>
            </w:r>
          </w:p>
        </w:tc>
      </w:tr>
      <w:tr w:rsidR="00E14ACB" w:rsidRPr="00D823EF" w14:paraId="258794B8" w14:textId="77777777" w:rsidTr="00A0035D">
        <w:trPr>
          <w:trHeight w:val="415"/>
        </w:trPr>
        <w:tc>
          <w:tcPr>
            <w:tcW w:w="3141" w:type="dxa"/>
          </w:tcPr>
          <w:p w14:paraId="7938AF06" w14:textId="607B2143" w:rsidR="004D2D6D" w:rsidRDefault="004F1C51" w:rsidP="00477EF6">
            <w:pPr>
              <w:rPr>
                <w:rFonts w:ascii="Courier New" w:hAnsi="Courier New" w:cs="Courier New"/>
              </w:rPr>
            </w:pPr>
            <w:r>
              <w:rPr>
                <w:rFonts w:ascii="Courier New" w:hAnsi="Courier New" w:cs="Courier New"/>
              </w:rPr>
              <w:t>height</w:t>
            </w:r>
          </w:p>
        </w:tc>
        <w:tc>
          <w:tcPr>
            <w:tcW w:w="2933" w:type="dxa"/>
            <w:gridSpan w:val="2"/>
          </w:tcPr>
          <w:p w14:paraId="0E9F7125" w14:textId="121F6047" w:rsidR="004D2D6D" w:rsidRDefault="004F1C51" w:rsidP="00477EF6">
            <w:pPr>
              <w:rPr>
                <w:rFonts w:ascii="Courier New" w:hAnsi="Courier New" w:cs="Courier New"/>
              </w:rPr>
            </w:pPr>
            <w:r>
              <w:rPr>
                <w:rFonts w:ascii="Courier New" w:hAnsi="Courier New" w:cs="Courier New"/>
              </w:rPr>
              <w:t>int</w:t>
            </w:r>
          </w:p>
        </w:tc>
        <w:tc>
          <w:tcPr>
            <w:tcW w:w="3478" w:type="dxa"/>
            <w:gridSpan w:val="3"/>
          </w:tcPr>
          <w:p w14:paraId="15C44494" w14:textId="08B545B9" w:rsidR="004D2D6D" w:rsidRDefault="004F1C51" w:rsidP="00477EF6">
            <w:pPr>
              <w:rPr>
                <w:rFonts w:ascii="Courier New" w:hAnsi="Courier New" w:cs="Courier New"/>
              </w:rPr>
            </w:pPr>
            <w:r>
              <w:rPr>
                <w:rFonts w:ascii="Courier New" w:hAnsi="Courier New" w:cs="Courier New"/>
              </w:rPr>
              <w:t>Stores the height of the screen</w:t>
            </w:r>
            <w:r w:rsidR="00616CD7">
              <w:rPr>
                <w:rFonts w:ascii="Courier New" w:hAnsi="Courier New" w:cs="Courier New"/>
              </w:rPr>
              <w:t xml:space="preserve"> in pixels</w:t>
            </w:r>
          </w:p>
        </w:tc>
      </w:tr>
      <w:tr w:rsidR="00E14ACB" w:rsidRPr="00D823EF" w14:paraId="757CBAFD" w14:textId="77777777" w:rsidTr="00A0035D">
        <w:trPr>
          <w:trHeight w:val="415"/>
        </w:trPr>
        <w:tc>
          <w:tcPr>
            <w:tcW w:w="3141" w:type="dxa"/>
          </w:tcPr>
          <w:p w14:paraId="013E241D" w14:textId="3472BFFB" w:rsidR="004D2D6D" w:rsidRDefault="00616CD7" w:rsidP="00477EF6">
            <w:pPr>
              <w:rPr>
                <w:rFonts w:ascii="Courier New" w:hAnsi="Courier New" w:cs="Courier New"/>
              </w:rPr>
            </w:pPr>
            <w:r>
              <w:rPr>
                <w:rFonts w:ascii="Courier New" w:hAnsi="Courier New" w:cs="Courier New"/>
              </w:rPr>
              <w:t>customFont</w:t>
            </w:r>
          </w:p>
        </w:tc>
        <w:tc>
          <w:tcPr>
            <w:tcW w:w="2933" w:type="dxa"/>
            <w:gridSpan w:val="2"/>
          </w:tcPr>
          <w:p w14:paraId="47FC233C" w14:textId="01B7413E" w:rsidR="004D2D6D" w:rsidRDefault="004A72A3" w:rsidP="00477EF6">
            <w:pPr>
              <w:rPr>
                <w:rFonts w:ascii="Courier New" w:hAnsi="Courier New" w:cs="Courier New"/>
              </w:rPr>
            </w:pPr>
            <w:r>
              <w:rPr>
                <w:rFonts w:ascii="Courier New" w:hAnsi="Courier New" w:cs="Courier New"/>
              </w:rPr>
              <w:t>Typeface</w:t>
            </w:r>
          </w:p>
        </w:tc>
        <w:tc>
          <w:tcPr>
            <w:tcW w:w="3478" w:type="dxa"/>
            <w:gridSpan w:val="3"/>
          </w:tcPr>
          <w:p w14:paraId="2EE07F34" w14:textId="104440A9" w:rsidR="004D2D6D" w:rsidRDefault="001F35D1" w:rsidP="00477EF6">
            <w:pPr>
              <w:rPr>
                <w:rFonts w:ascii="Courier New" w:hAnsi="Courier New" w:cs="Courier New"/>
              </w:rPr>
            </w:pPr>
            <w:r>
              <w:rPr>
                <w:rFonts w:ascii="Courier New" w:hAnsi="Courier New" w:cs="Courier New"/>
              </w:rPr>
              <w:t xml:space="preserve"> An object of the Typeface class </w:t>
            </w:r>
            <w:r w:rsidR="002A7805">
              <w:rPr>
                <w:rFonts w:ascii="Courier New" w:hAnsi="Courier New" w:cs="Courier New"/>
              </w:rPr>
              <w:t>which c</w:t>
            </w:r>
            <w:r w:rsidR="004A72A3">
              <w:rPr>
                <w:rFonts w:ascii="Courier New" w:hAnsi="Courier New" w:cs="Courier New"/>
              </w:rPr>
              <w:t>reates a custom font (i.e.</w:t>
            </w:r>
            <w:r w:rsidR="0082436F">
              <w:rPr>
                <w:rFonts w:ascii="Courier New" w:hAnsi="Courier New" w:cs="Courier New"/>
              </w:rPr>
              <w:t xml:space="preserve"> nasalization.ttf)</w:t>
            </w:r>
          </w:p>
        </w:tc>
      </w:tr>
      <w:tr w:rsidR="00E14ACB" w:rsidRPr="00D823EF" w14:paraId="453C8435" w14:textId="77777777" w:rsidTr="00A0035D">
        <w:trPr>
          <w:trHeight w:val="415"/>
        </w:trPr>
        <w:tc>
          <w:tcPr>
            <w:tcW w:w="3141" w:type="dxa"/>
          </w:tcPr>
          <w:p w14:paraId="7B5C8991" w14:textId="77777777" w:rsidR="004D2D6D" w:rsidRDefault="0082436F" w:rsidP="00477EF6">
            <w:pPr>
              <w:rPr>
                <w:rFonts w:ascii="Courier New" w:hAnsi="Courier New" w:cs="Courier New"/>
              </w:rPr>
            </w:pPr>
            <w:r>
              <w:rPr>
                <w:rFonts w:ascii="Courier New" w:hAnsi="Courier New" w:cs="Courier New"/>
              </w:rPr>
              <w:t>removeTextView</w:t>
            </w:r>
            <w:r w:rsidR="000E44E7">
              <w:rPr>
                <w:rFonts w:ascii="Courier New" w:hAnsi="Courier New" w:cs="Courier New"/>
              </w:rPr>
              <w:t>, add</w:t>
            </w:r>
            <w:r w:rsidR="00D11429">
              <w:rPr>
                <w:rFonts w:ascii="Courier New" w:hAnsi="Courier New" w:cs="Courier New"/>
              </w:rPr>
              <w:t>TextView</w:t>
            </w:r>
            <w:r w:rsidR="006D5E19">
              <w:rPr>
                <w:rFonts w:ascii="Courier New" w:hAnsi="Courier New" w:cs="Courier New"/>
              </w:rPr>
              <w:t>, movieView</w:t>
            </w:r>
            <w:r w:rsidR="00D113E6">
              <w:rPr>
                <w:rFonts w:ascii="Courier New" w:hAnsi="Courier New" w:cs="Courier New"/>
              </w:rPr>
              <w:t>, bookableMovieView</w:t>
            </w:r>
            <w:r w:rsidR="0001250F">
              <w:rPr>
                <w:rFonts w:ascii="Courier New" w:hAnsi="Courier New" w:cs="Courier New"/>
              </w:rPr>
              <w:t xml:space="preserve">, </w:t>
            </w:r>
          </w:p>
          <w:p w14:paraId="4E0472AA" w14:textId="77777777" w:rsidR="0001250F" w:rsidRDefault="00B84B71" w:rsidP="00477EF6">
            <w:pPr>
              <w:rPr>
                <w:rFonts w:ascii="Courier New" w:hAnsi="Courier New" w:cs="Courier New"/>
              </w:rPr>
            </w:pPr>
            <w:r>
              <w:rPr>
                <w:rFonts w:ascii="Courier New" w:hAnsi="Courier New" w:cs="Courier New"/>
              </w:rPr>
              <w:t>movieTextView</w:t>
            </w:r>
            <w:r w:rsidR="00174AD5">
              <w:rPr>
                <w:rFonts w:ascii="Courier New" w:hAnsi="Courier New" w:cs="Courier New"/>
              </w:rPr>
              <w:t xml:space="preserve">, </w:t>
            </w:r>
          </w:p>
          <w:p w14:paraId="786D3A09" w14:textId="77777777" w:rsidR="00174AD5" w:rsidRDefault="00065DF9" w:rsidP="00477EF6">
            <w:pPr>
              <w:rPr>
                <w:rFonts w:ascii="Courier New" w:hAnsi="Courier New" w:cs="Courier New"/>
              </w:rPr>
            </w:pPr>
            <w:r>
              <w:rPr>
                <w:rFonts w:ascii="Courier New" w:hAnsi="Courier New" w:cs="Courier New"/>
              </w:rPr>
              <w:t>textView</w:t>
            </w:r>
            <w:r w:rsidR="00F24C87">
              <w:rPr>
                <w:rFonts w:ascii="Courier New" w:hAnsi="Courier New" w:cs="Courier New"/>
              </w:rPr>
              <w:t xml:space="preserve">, </w:t>
            </w:r>
          </w:p>
          <w:p w14:paraId="13A9DF41" w14:textId="523818E0" w:rsidR="00F24C87" w:rsidRDefault="00F24C87" w:rsidP="00477EF6">
            <w:pPr>
              <w:rPr>
                <w:rFonts w:ascii="Courier New" w:hAnsi="Courier New" w:cs="Courier New"/>
              </w:rPr>
            </w:pPr>
            <w:r>
              <w:rPr>
                <w:rFonts w:ascii="Courier New" w:hAnsi="Courier New" w:cs="Courier New"/>
              </w:rPr>
              <w:t>seatTextView</w:t>
            </w:r>
          </w:p>
        </w:tc>
        <w:tc>
          <w:tcPr>
            <w:tcW w:w="2933" w:type="dxa"/>
            <w:gridSpan w:val="2"/>
          </w:tcPr>
          <w:p w14:paraId="76E66FE4" w14:textId="6D0DC1B5" w:rsidR="004D2D6D" w:rsidRDefault="0082436F" w:rsidP="00477EF6">
            <w:pPr>
              <w:rPr>
                <w:rFonts w:ascii="Courier New" w:hAnsi="Courier New" w:cs="Courier New"/>
              </w:rPr>
            </w:pPr>
            <w:r>
              <w:rPr>
                <w:rFonts w:ascii="Courier New" w:hAnsi="Courier New" w:cs="Courier New"/>
              </w:rPr>
              <w:t>TextView</w:t>
            </w:r>
          </w:p>
        </w:tc>
        <w:tc>
          <w:tcPr>
            <w:tcW w:w="3478" w:type="dxa"/>
            <w:gridSpan w:val="3"/>
          </w:tcPr>
          <w:p w14:paraId="015F6F46" w14:textId="767A971A" w:rsidR="004D2D6D" w:rsidRDefault="002A7805" w:rsidP="00477EF6">
            <w:pPr>
              <w:rPr>
                <w:rFonts w:ascii="Courier New" w:hAnsi="Courier New" w:cs="Courier New"/>
              </w:rPr>
            </w:pPr>
            <w:r>
              <w:rPr>
                <w:rFonts w:ascii="Courier New" w:hAnsi="Courier New" w:cs="Courier New"/>
              </w:rPr>
              <w:t>An object of the TextView class which s</w:t>
            </w:r>
            <w:r w:rsidR="005E590B">
              <w:rPr>
                <w:rFonts w:ascii="Courier New" w:hAnsi="Courier New" w:cs="Courier New"/>
              </w:rPr>
              <w:t>tores text view</w:t>
            </w:r>
            <w:r w:rsidR="00C469D5">
              <w:rPr>
                <w:rFonts w:ascii="Courier New" w:hAnsi="Courier New" w:cs="Courier New"/>
              </w:rPr>
              <w:t xml:space="preserve"> used to display text in the app</w:t>
            </w:r>
          </w:p>
        </w:tc>
      </w:tr>
      <w:tr w:rsidR="00E14ACB" w:rsidRPr="00D823EF" w14:paraId="0EDC85B2" w14:textId="77777777" w:rsidTr="00A0035D">
        <w:trPr>
          <w:trHeight w:val="415"/>
        </w:trPr>
        <w:tc>
          <w:tcPr>
            <w:tcW w:w="3141" w:type="dxa"/>
          </w:tcPr>
          <w:p w14:paraId="16980B6C" w14:textId="3AD3FD60" w:rsidR="004D2D6D" w:rsidRDefault="00BB46C7" w:rsidP="00477EF6">
            <w:pPr>
              <w:rPr>
                <w:rFonts w:ascii="Courier New" w:hAnsi="Courier New" w:cs="Courier New"/>
              </w:rPr>
            </w:pPr>
            <w:r>
              <w:rPr>
                <w:rFonts w:ascii="Courier New" w:hAnsi="Courier New" w:cs="Courier New"/>
              </w:rPr>
              <w:t>intent</w:t>
            </w:r>
          </w:p>
        </w:tc>
        <w:tc>
          <w:tcPr>
            <w:tcW w:w="2933" w:type="dxa"/>
            <w:gridSpan w:val="2"/>
          </w:tcPr>
          <w:p w14:paraId="61FADE56" w14:textId="27E0118E" w:rsidR="004D2D6D" w:rsidRDefault="001F35D1" w:rsidP="00477EF6">
            <w:pPr>
              <w:rPr>
                <w:rFonts w:ascii="Courier New" w:hAnsi="Courier New" w:cs="Courier New"/>
              </w:rPr>
            </w:pPr>
            <w:r>
              <w:rPr>
                <w:rFonts w:ascii="Courier New" w:hAnsi="Courier New" w:cs="Courier New"/>
              </w:rPr>
              <w:t>Intent</w:t>
            </w:r>
          </w:p>
        </w:tc>
        <w:tc>
          <w:tcPr>
            <w:tcW w:w="3478" w:type="dxa"/>
            <w:gridSpan w:val="3"/>
          </w:tcPr>
          <w:p w14:paraId="70307A9B" w14:textId="0D1E08B6" w:rsidR="004D2D6D" w:rsidRDefault="00E94ECD" w:rsidP="00477EF6">
            <w:pPr>
              <w:rPr>
                <w:rFonts w:ascii="Courier New" w:hAnsi="Courier New" w:cs="Courier New"/>
              </w:rPr>
            </w:pPr>
            <w:r>
              <w:rPr>
                <w:rFonts w:ascii="Courier New" w:hAnsi="Courier New" w:cs="Courier New"/>
              </w:rPr>
              <w:t>An object of the Intent class used to switch between activities and transfer data between them</w:t>
            </w:r>
          </w:p>
        </w:tc>
      </w:tr>
      <w:tr w:rsidR="00E14ACB" w:rsidRPr="00D823EF" w14:paraId="17B2C106" w14:textId="77777777" w:rsidTr="00A0035D">
        <w:trPr>
          <w:trHeight w:val="415"/>
        </w:trPr>
        <w:tc>
          <w:tcPr>
            <w:tcW w:w="3141" w:type="dxa"/>
          </w:tcPr>
          <w:p w14:paraId="41B49ECD" w14:textId="75C1E1B7" w:rsidR="004D2D6D" w:rsidRDefault="00832625" w:rsidP="00477EF6">
            <w:pPr>
              <w:rPr>
                <w:rFonts w:ascii="Courier New" w:hAnsi="Courier New" w:cs="Courier New"/>
              </w:rPr>
            </w:pPr>
            <w:r>
              <w:rPr>
                <w:rFonts w:ascii="Courier New" w:hAnsi="Courier New" w:cs="Courier New"/>
              </w:rPr>
              <w:t>relativeLayout</w:t>
            </w:r>
          </w:p>
        </w:tc>
        <w:tc>
          <w:tcPr>
            <w:tcW w:w="2933" w:type="dxa"/>
            <w:gridSpan w:val="2"/>
          </w:tcPr>
          <w:p w14:paraId="493D0679" w14:textId="576D41C4" w:rsidR="004D2D6D" w:rsidRDefault="00832625" w:rsidP="00477EF6">
            <w:pPr>
              <w:rPr>
                <w:rFonts w:ascii="Courier New" w:hAnsi="Courier New" w:cs="Courier New"/>
              </w:rPr>
            </w:pPr>
            <w:r>
              <w:rPr>
                <w:rFonts w:ascii="Courier New" w:hAnsi="Courier New" w:cs="Courier New"/>
              </w:rPr>
              <w:t>RelativeLayout</w:t>
            </w:r>
          </w:p>
        </w:tc>
        <w:tc>
          <w:tcPr>
            <w:tcW w:w="3478" w:type="dxa"/>
            <w:gridSpan w:val="3"/>
          </w:tcPr>
          <w:p w14:paraId="452E2E4B" w14:textId="17B69ED5" w:rsidR="004D2D6D" w:rsidRDefault="00832625" w:rsidP="00477EF6">
            <w:pPr>
              <w:rPr>
                <w:rFonts w:ascii="Courier New" w:hAnsi="Courier New" w:cs="Courier New"/>
              </w:rPr>
            </w:pPr>
            <w:r>
              <w:rPr>
                <w:rFonts w:ascii="Courier New" w:hAnsi="Courier New" w:cs="Courier New"/>
              </w:rPr>
              <w:t>An object of the RelativeLayout class used to store widgets</w:t>
            </w:r>
          </w:p>
        </w:tc>
      </w:tr>
      <w:tr w:rsidR="00E14ACB" w:rsidRPr="00D823EF" w14:paraId="656CD86A" w14:textId="77777777" w:rsidTr="00A0035D">
        <w:trPr>
          <w:trHeight w:val="415"/>
        </w:trPr>
        <w:tc>
          <w:tcPr>
            <w:tcW w:w="3141" w:type="dxa"/>
          </w:tcPr>
          <w:p w14:paraId="6AAE8AE8" w14:textId="662327ED" w:rsidR="00216186" w:rsidRDefault="00216186" w:rsidP="00477EF6">
            <w:pPr>
              <w:rPr>
                <w:rFonts w:ascii="Courier New" w:hAnsi="Courier New" w:cs="Courier New"/>
              </w:rPr>
            </w:pPr>
            <w:r>
              <w:rPr>
                <w:rFonts w:ascii="Courier New" w:hAnsi="Courier New" w:cs="Courier New"/>
              </w:rPr>
              <w:t>linearLayout</w:t>
            </w:r>
            <w:r w:rsidR="00B41AD2">
              <w:rPr>
                <w:rFonts w:ascii="Courier New" w:hAnsi="Courier New" w:cs="Courier New"/>
              </w:rPr>
              <w:t>, linearLayout2</w:t>
            </w:r>
          </w:p>
        </w:tc>
        <w:tc>
          <w:tcPr>
            <w:tcW w:w="2933" w:type="dxa"/>
            <w:gridSpan w:val="2"/>
          </w:tcPr>
          <w:p w14:paraId="4513DB65" w14:textId="31C36FD9" w:rsidR="00216186" w:rsidRDefault="00216186" w:rsidP="00477EF6">
            <w:pPr>
              <w:rPr>
                <w:rFonts w:ascii="Courier New" w:hAnsi="Courier New" w:cs="Courier New"/>
              </w:rPr>
            </w:pPr>
            <w:r>
              <w:rPr>
                <w:rFonts w:ascii="Courier New" w:hAnsi="Courier New" w:cs="Courier New"/>
              </w:rPr>
              <w:t>LinearLayout</w:t>
            </w:r>
          </w:p>
        </w:tc>
        <w:tc>
          <w:tcPr>
            <w:tcW w:w="3478" w:type="dxa"/>
            <w:gridSpan w:val="3"/>
          </w:tcPr>
          <w:p w14:paraId="25D487DC" w14:textId="73A82C16" w:rsidR="00216186" w:rsidRDefault="00216186" w:rsidP="00477EF6">
            <w:pPr>
              <w:rPr>
                <w:rFonts w:ascii="Courier New" w:hAnsi="Courier New" w:cs="Courier New"/>
              </w:rPr>
            </w:pPr>
            <w:r>
              <w:rPr>
                <w:rFonts w:ascii="Courier New" w:hAnsi="Courier New" w:cs="Courier New"/>
              </w:rPr>
              <w:t xml:space="preserve">An object of the LinearLayout class </w:t>
            </w:r>
            <w:r w:rsidR="00423A60">
              <w:rPr>
                <w:rFonts w:ascii="Courier New" w:hAnsi="Courier New" w:cs="Courier New"/>
              </w:rPr>
              <w:t>used to store widgets</w:t>
            </w:r>
          </w:p>
        </w:tc>
      </w:tr>
      <w:tr w:rsidR="00E14ACB" w:rsidRPr="00D823EF" w14:paraId="5EF148DC" w14:textId="77777777" w:rsidTr="00A0035D">
        <w:trPr>
          <w:trHeight w:val="415"/>
        </w:trPr>
        <w:tc>
          <w:tcPr>
            <w:tcW w:w="3141" w:type="dxa"/>
          </w:tcPr>
          <w:p w14:paraId="7C76337E" w14:textId="435D2EAD" w:rsidR="00216186" w:rsidRDefault="00423A60" w:rsidP="00477EF6">
            <w:pPr>
              <w:rPr>
                <w:rFonts w:ascii="Courier New" w:hAnsi="Courier New" w:cs="Courier New"/>
              </w:rPr>
            </w:pPr>
            <w:r>
              <w:rPr>
                <w:rFonts w:ascii="Courier New" w:hAnsi="Courier New" w:cs="Courier New"/>
              </w:rPr>
              <w:t>editTitle</w:t>
            </w:r>
            <w:r w:rsidR="0038794C">
              <w:rPr>
                <w:rFonts w:ascii="Courier New" w:hAnsi="Courier New" w:cs="Courier New"/>
              </w:rPr>
              <w:t xml:space="preserve">, editImagePath, editTitleImagePath, editTrailerId, </w:t>
            </w:r>
            <w:r w:rsidR="007C322F">
              <w:rPr>
                <w:rFonts w:ascii="Courier New" w:hAnsi="Courier New" w:cs="Courier New"/>
              </w:rPr>
              <w:t>editCode, editURL, editLocalPath, editDescription</w:t>
            </w:r>
            <w:r w:rsidR="00742922">
              <w:rPr>
                <w:rFonts w:ascii="Courier New" w:hAnsi="Courier New" w:cs="Courier New"/>
              </w:rPr>
              <w:t>, ed</w:t>
            </w:r>
            <w:r w:rsidR="00811290">
              <w:rPr>
                <w:rFonts w:ascii="Courier New" w:hAnsi="Courier New" w:cs="Courier New"/>
              </w:rPr>
              <w:t>itTitlePath, editNumSeats, editStart, editEnd</w:t>
            </w:r>
            <w:r w:rsidR="006E76AB">
              <w:rPr>
                <w:rFonts w:ascii="Courier New" w:hAnsi="Courier New" w:cs="Courier New"/>
              </w:rPr>
              <w:t>, editName</w:t>
            </w:r>
            <w:r w:rsidR="00557078">
              <w:rPr>
                <w:rFonts w:ascii="Courier New" w:hAnsi="Courier New" w:cs="Courier New"/>
              </w:rPr>
              <w:t>, editPhoneNum, editEmail</w:t>
            </w:r>
          </w:p>
        </w:tc>
        <w:tc>
          <w:tcPr>
            <w:tcW w:w="2933" w:type="dxa"/>
            <w:gridSpan w:val="2"/>
          </w:tcPr>
          <w:p w14:paraId="5DA260F5" w14:textId="59F8E05A" w:rsidR="00216186" w:rsidRDefault="00423A60" w:rsidP="00477EF6">
            <w:pPr>
              <w:rPr>
                <w:rFonts w:ascii="Courier New" w:hAnsi="Courier New" w:cs="Courier New"/>
              </w:rPr>
            </w:pPr>
            <w:r>
              <w:rPr>
                <w:rFonts w:ascii="Courier New" w:hAnsi="Courier New" w:cs="Courier New"/>
              </w:rPr>
              <w:t>EditText</w:t>
            </w:r>
          </w:p>
        </w:tc>
        <w:tc>
          <w:tcPr>
            <w:tcW w:w="3478" w:type="dxa"/>
            <w:gridSpan w:val="3"/>
          </w:tcPr>
          <w:p w14:paraId="396E7E55" w14:textId="7AD57ECB" w:rsidR="00216186" w:rsidRDefault="00423A60" w:rsidP="00477EF6">
            <w:pPr>
              <w:rPr>
                <w:rFonts w:ascii="Courier New" w:hAnsi="Courier New" w:cs="Courier New"/>
              </w:rPr>
            </w:pPr>
            <w:r>
              <w:rPr>
                <w:rFonts w:ascii="Courier New" w:hAnsi="Courier New" w:cs="Courier New"/>
              </w:rPr>
              <w:t xml:space="preserve">An object of the EditText class used to take text inputs </w:t>
            </w:r>
            <w:r w:rsidR="00A431CE">
              <w:rPr>
                <w:rFonts w:ascii="Courier New" w:hAnsi="Courier New" w:cs="Courier New"/>
              </w:rPr>
              <w:t>from the user</w:t>
            </w:r>
            <w:r w:rsidR="007C322F">
              <w:rPr>
                <w:rFonts w:ascii="Courier New" w:hAnsi="Courier New" w:cs="Courier New"/>
              </w:rPr>
              <w:t xml:space="preserve"> (title, image path, title image path, </w:t>
            </w:r>
            <w:r w:rsidR="00433D8A">
              <w:rPr>
                <w:rFonts w:ascii="Courier New" w:hAnsi="Courier New" w:cs="Courier New"/>
              </w:rPr>
              <w:t>trailer Id, embed code, movie URL, movie local path, description</w:t>
            </w:r>
            <w:r w:rsidR="00811290">
              <w:rPr>
                <w:rFonts w:ascii="Courier New" w:hAnsi="Courier New" w:cs="Courier New"/>
              </w:rPr>
              <w:t>, title path, number of seats, start time, end time</w:t>
            </w:r>
            <w:r w:rsidR="00557078">
              <w:rPr>
                <w:rFonts w:ascii="Courier New" w:hAnsi="Courier New" w:cs="Courier New"/>
              </w:rPr>
              <w:t>, name of he user, phone number, email address of the user</w:t>
            </w:r>
            <w:r w:rsidR="00433D8A">
              <w:rPr>
                <w:rFonts w:ascii="Courier New" w:hAnsi="Courier New" w:cs="Courier New"/>
              </w:rPr>
              <w:t>)</w:t>
            </w:r>
          </w:p>
        </w:tc>
      </w:tr>
      <w:tr w:rsidR="00684ACC" w:rsidRPr="00F64D7F" w14:paraId="14AD1F2F" w14:textId="77777777" w:rsidTr="00A0035D">
        <w:trPr>
          <w:trHeight w:val="822"/>
        </w:trPr>
        <w:tc>
          <w:tcPr>
            <w:tcW w:w="3183" w:type="dxa"/>
            <w:gridSpan w:val="2"/>
          </w:tcPr>
          <w:p w14:paraId="2E687698" w14:textId="77777777" w:rsidR="00DF6E9B" w:rsidRPr="005024CB" w:rsidRDefault="00DF6E9B"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3181" w:type="dxa"/>
            <w:gridSpan w:val="2"/>
          </w:tcPr>
          <w:p w14:paraId="789A7936" w14:textId="77777777" w:rsidR="00DF6E9B" w:rsidRPr="001032A7" w:rsidRDefault="00DF6E9B"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188" w:type="dxa"/>
            <w:gridSpan w:val="2"/>
          </w:tcPr>
          <w:p w14:paraId="5928FE35" w14:textId="77777777" w:rsidR="00DF6E9B" w:rsidRPr="00F64D7F" w:rsidRDefault="00DF6E9B"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684ACC" w14:paraId="709E14A9" w14:textId="77777777" w:rsidTr="00A0035D">
        <w:trPr>
          <w:trHeight w:val="415"/>
        </w:trPr>
        <w:tc>
          <w:tcPr>
            <w:tcW w:w="3183" w:type="dxa"/>
            <w:gridSpan w:val="2"/>
          </w:tcPr>
          <w:p w14:paraId="5091FF14" w14:textId="765153C1" w:rsidR="00DF6E9B" w:rsidRPr="00DF6E9B" w:rsidRDefault="00DF6E9B" w:rsidP="001060BB">
            <w:pPr>
              <w:rPr>
                <w:rFonts w:ascii="Courier New" w:hAnsi="Courier New" w:cs="Courier New"/>
                <w:sz w:val="16"/>
                <w:szCs w:val="16"/>
              </w:rPr>
            </w:pPr>
            <w:r w:rsidRPr="00CE03AB">
              <w:rPr>
                <w:rFonts w:ascii="Courier New" w:hAnsi="Courier New" w:cs="Courier New"/>
                <w:sz w:val="16"/>
                <w:szCs w:val="16"/>
              </w:rPr>
              <w:t>[Some variables perform the same function and have the same data type and hence, they are grouped together]</w:t>
            </w:r>
          </w:p>
        </w:tc>
        <w:tc>
          <w:tcPr>
            <w:tcW w:w="3181" w:type="dxa"/>
            <w:gridSpan w:val="2"/>
          </w:tcPr>
          <w:p w14:paraId="0BF3742A" w14:textId="4D62AD0B" w:rsidR="00DF6E9B" w:rsidRDefault="00DF6E9B" w:rsidP="001060BB">
            <w:pPr>
              <w:rPr>
                <w:rFonts w:ascii="Courier New" w:hAnsi="Courier New" w:cs="Courier New"/>
              </w:rPr>
            </w:pPr>
          </w:p>
        </w:tc>
        <w:tc>
          <w:tcPr>
            <w:tcW w:w="3188" w:type="dxa"/>
            <w:gridSpan w:val="2"/>
          </w:tcPr>
          <w:p w14:paraId="15BC3731" w14:textId="77777777" w:rsidR="00DF6E9B" w:rsidRDefault="00DF6E9B" w:rsidP="001060BB">
            <w:pPr>
              <w:rPr>
                <w:rFonts w:ascii="Courier New" w:hAnsi="Courier New" w:cs="Courier New"/>
              </w:rPr>
            </w:pPr>
          </w:p>
        </w:tc>
      </w:tr>
      <w:tr w:rsidR="00A0035D" w:rsidRPr="00D823EF" w14:paraId="401F8FE1" w14:textId="77777777" w:rsidTr="00A0035D">
        <w:trPr>
          <w:trHeight w:val="415"/>
        </w:trPr>
        <w:tc>
          <w:tcPr>
            <w:tcW w:w="3183" w:type="dxa"/>
            <w:gridSpan w:val="2"/>
          </w:tcPr>
          <w:p w14:paraId="16301823" w14:textId="6E8BE51A" w:rsidR="00DF6E9B" w:rsidRDefault="00DF6E9B" w:rsidP="00477EF6">
            <w:pPr>
              <w:rPr>
                <w:rFonts w:ascii="Courier New" w:hAnsi="Courier New" w:cs="Courier New"/>
              </w:rPr>
            </w:pPr>
            <w:r>
              <w:rPr>
                <w:rFonts w:ascii="Courier New" w:hAnsi="Courier New" w:cs="Courier New"/>
              </w:rPr>
              <w:t>t</w:t>
            </w:r>
            <w:r w:rsidR="00A431CE">
              <w:rPr>
                <w:rFonts w:ascii="Courier New" w:hAnsi="Courier New" w:cs="Courier New"/>
              </w:rPr>
              <w:t>itle</w:t>
            </w:r>
          </w:p>
        </w:tc>
        <w:tc>
          <w:tcPr>
            <w:tcW w:w="3181" w:type="dxa"/>
            <w:gridSpan w:val="2"/>
          </w:tcPr>
          <w:p w14:paraId="4E1AA924" w14:textId="7984AC09" w:rsidR="00216186" w:rsidRDefault="00A431CE" w:rsidP="00477EF6">
            <w:pPr>
              <w:rPr>
                <w:rFonts w:ascii="Courier New" w:hAnsi="Courier New" w:cs="Courier New"/>
              </w:rPr>
            </w:pPr>
            <w:r>
              <w:rPr>
                <w:rFonts w:ascii="Courier New" w:hAnsi="Courier New" w:cs="Courier New"/>
              </w:rPr>
              <w:t>String</w:t>
            </w:r>
          </w:p>
        </w:tc>
        <w:tc>
          <w:tcPr>
            <w:tcW w:w="3188" w:type="dxa"/>
            <w:gridSpan w:val="2"/>
          </w:tcPr>
          <w:p w14:paraId="6FD7AD48" w14:textId="1951DD92" w:rsidR="00216186" w:rsidRDefault="00A431CE" w:rsidP="00477EF6">
            <w:pPr>
              <w:rPr>
                <w:rFonts w:ascii="Courier New" w:hAnsi="Courier New" w:cs="Courier New"/>
              </w:rPr>
            </w:pPr>
            <w:r>
              <w:rPr>
                <w:rFonts w:ascii="Courier New" w:hAnsi="Courier New" w:cs="Courier New"/>
              </w:rPr>
              <w:t>Stores the title of the movie</w:t>
            </w:r>
          </w:p>
        </w:tc>
      </w:tr>
      <w:tr w:rsidR="00A0035D" w:rsidRPr="00D823EF" w14:paraId="091B181B" w14:textId="77777777" w:rsidTr="00A0035D">
        <w:trPr>
          <w:trHeight w:val="415"/>
        </w:trPr>
        <w:tc>
          <w:tcPr>
            <w:tcW w:w="3183" w:type="dxa"/>
            <w:gridSpan w:val="2"/>
          </w:tcPr>
          <w:p w14:paraId="36544512" w14:textId="423FB0A6" w:rsidR="00216186" w:rsidRDefault="009E42F0" w:rsidP="00477EF6">
            <w:pPr>
              <w:rPr>
                <w:rFonts w:ascii="Courier New" w:hAnsi="Courier New" w:cs="Courier New"/>
              </w:rPr>
            </w:pPr>
            <w:r>
              <w:rPr>
                <w:rFonts w:ascii="Courier New" w:hAnsi="Courier New" w:cs="Courier New"/>
              </w:rPr>
              <w:t>dataManager</w:t>
            </w:r>
          </w:p>
        </w:tc>
        <w:tc>
          <w:tcPr>
            <w:tcW w:w="3181" w:type="dxa"/>
            <w:gridSpan w:val="2"/>
          </w:tcPr>
          <w:p w14:paraId="59EAA4DF" w14:textId="446F2C6C" w:rsidR="00216186" w:rsidRDefault="009E42F0" w:rsidP="00477EF6">
            <w:pPr>
              <w:rPr>
                <w:rFonts w:ascii="Courier New" w:hAnsi="Courier New" w:cs="Courier New"/>
              </w:rPr>
            </w:pPr>
            <w:r>
              <w:rPr>
                <w:rFonts w:ascii="Courier New" w:hAnsi="Courier New" w:cs="Courier New"/>
              </w:rPr>
              <w:t>DataManager</w:t>
            </w:r>
          </w:p>
        </w:tc>
        <w:tc>
          <w:tcPr>
            <w:tcW w:w="3188" w:type="dxa"/>
            <w:gridSpan w:val="2"/>
          </w:tcPr>
          <w:p w14:paraId="19C3D6FB" w14:textId="3F7664A8" w:rsidR="00216186" w:rsidRDefault="009E42F0" w:rsidP="00477EF6">
            <w:pPr>
              <w:rPr>
                <w:rFonts w:ascii="Courier New" w:hAnsi="Courier New" w:cs="Courier New"/>
              </w:rPr>
            </w:pPr>
            <w:r>
              <w:rPr>
                <w:rFonts w:ascii="Courier New" w:hAnsi="Courier New" w:cs="Courier New"/>
              </w:rPr>
              <w:t>An object of</w:t>
            </w:r>
            <w:r w:rsidR="00A9141B">
              <w:rPr>
                <w:rFonts w:ascii="Courier New" w:hAnsi="Courier New" w:cs="Courier New"/>
              </w:rPr>
              <w:t xml:space="preserve"> the custom class </w:t>
            </w:r>
            <w:r w:rsidR="00AD60FF">
              <w:rPr>
                <w:rFonts w:ascii="Courier New" w:hAnsi="Courier New" w:cs="Courier New"/>
              </w:rPr>
              <w:t>“DataManager” used to share data and objects between activities</w:t>
            </w:r>
          </w:p>
        </w:tc>
      </w:tr>
      <w:tr w:rsidR="00A0035D" w:rsidRPr="00D823EF" w14:paraId="48A739F2" w14:textId="77777777" w:rsidTr="00A0035D">
        <w:trPr>
          <w:trHeight w:val="415"/>
        </w:trPr>
        <w:tc>
          <w:tcPr>
            <w:tcW w:w="3183" w:type="dxa"/>
            <w:gridSpan w:val="2"/>
          </w:tcPr>
          <w:p w14:paraId="380C9198" w14:textId="2219895D" w:rsidR="00BE1260" w:rsidRDefault="00BE1260" w:rsidP="00477EF6">
            <w:pPr>
              <w:rPr>
                <w:rFonts w:ascii="Courier New" w:hAnsi="Courier New" w:cs="Courier New"/>
              </w:rPr>
            </w:pPr>
            <w:r>
              <w:rPr>
                <w:rFonts w:ascii="Courier New" w:hAnsi="Courier New" w:cs="Courier New"/>
              </w:rPr>
              <w:t>webView</w:t>
            </w:r>
          </w:p>
        </w:tc>
        <w:tc>
          <w:tcPr>
            <w:tcW w:w="3181" w:type="dxa"/>
            <w:gridSpan w:val="2"/>
          </w:tcPr>
          <w:p w14:paraId="553A4C7C" w14:textId="1B7DF486" w:rsidR="00BE1260" w:rsidRDefault="00BE1260" w:rsidP="00477EF6">
            <w:pPr>
              <w:rPr>
                <w:rFonts w:ascii="Courier New" w:hAnsi="Courier New" w:cs="Courier New"/>
              </w:rPr>
            </w:pPr>
            <w:r>
              <w:rPr>
                <w:rFonts w:ascii="Courier New" w:hAnsi="Courier New" w:cs="Courier New"/>
              </w:rPr>
              <w:t>WebView</w:t>
            </w:r>
          </w:p>
        </w:tc>
        <w:tc>
          <w:tcPr>
            <w:tcW w:w="3188" w:type="dxa"/>
            <w:gridSpan w:val="2"/>
          </w:tcPr>
          <w:p w14:paraId="389509D6" w14:textId="7EA1AD76" w:rsidR="00BE1260" w:rsidRDefault="00BE1260" w:rsidP="00477EF6">
            <w:pPr>
              <w:rPr>
                <w:rFonts w:ascii="Courier New" w:hAnsi="Courier New" w:cs="Courier New"/>
              </w:rPr>
            </w:pPr>
            <w:r>
              <w:rPr>
                <w:rFonts w:ascii="Courier New" w:hAnsi="Courier New" w:cs="Courier New"/>
              </w:rPr>
              <w:t>An object of the WebView class used to display WebViews</w:t>
            </w:r>
          </w:p>
        </w:tc>
      </w:tr>
      <w:tr w:rsidR="00A0035D" w:rsidRPr="00D823EF" w14:paraId="393F0C50" w14:textId="77777777" w:rsidTr="00A0035D">
        <w:trPr>
          <w:trHeight w:val="415"/>
        </w:trPr>
        <w:tc>
          <w:tcPr>
            <w:tcW w:w="3183" w:type="dxa"/>
            <w:gridSpan w:val="2"/>
          </w:tcPr>
          <w:p w14:paraId="47081477" w14:textId="26AD2AEE" w:rsidR="00BE1260" w:rsidRDefault="00BE1260" w:rsidP="00477EF6">
            <w:pPr>
              <w:rPr>
                <w:rFonts w:ascii="Courier New" w:hAnsi="Courier New" w:cs="Courier New"/>
              </w:rPr>
            </w:pPr>
            <w:r>
              <w:rPr>
                <w:rFonts w:ascii="Courier New" w:hAnsi="Courier New" w:cs="Courier New"/>
              </w:rPr>
              <w:t>webSettings</w:t>
            </w:r>
          </w:p>
        </w:tc>
        <w:tc>
          <w:tcPr>
            <w:tcW w:w="3181" w:type="dxa"/>
            <w:gridSpan w:val="2"/>
          </w:tcPr>
          <w:p w14:paraId="1C060642" w14:textId="59E7EA3B" w:rsidR="00BE1260" w:rsidRDefault="00BE1260" w:rsidP="00477EF6">
            <w:pPr>
              <w:rPr>
                <w:rFonts w:ascii="Courier New" w:hAnsi="Courier New" w:cs="Courier New"/>
              </w:rPr>
            </w:pPr>
            <w:r>
              <w:rPr>
                <w:rFonts w:ascii="Courier New" w:hAnsi="Courier New" w:cs="Courier New"/>
              </w:rPr>
              <w:t>WebSettings</w:t>
            </w:r>
          </w:p>
        </w:tc>
        <w:tc>
          <w:tcPr>
            <w:tcW w:w="3188" w:type="dxa"/>
            <w:gridSpan w:val="2"/>
          </w:tcPr>
          <w:p w14:paraId="2E2AC11C" w14:textId="4E0F2DCD" w:rsidR="00BE1260" w:rsidRDefault="00BE1260" w:rsidP="00477EF6">
            <w:pPr>
              <w:rPr>
                <w:rFonts w:ascii="Courier New" w:hAnsi="Courier New" w:cs="Courier New"/>
              </w:rPr>
            </w:pPr>
            <w:r>
              <w:rPr>
                <w:rFonts w:ascii="Courier New" w:hAnsi="Courier New" w:cs="Courier New"/>
              </w:rPr>
              <w:t>An object of the WebSettings class used to manipulate the settings of WebView</w:t>
            </w:r>
          </w:p>
        </w:tc>
      </w:tr>
      <w:tr w:rsidR="00A0035D" w:rsidRPr="00D823EF" w14:paraId="39D2C21B" w14:textId="77777777" w:rsidTr="00A0035D">
        <w:trPr>
          <w:trHeight w:val="415"/>
        </w:trPr>
        <w:tc>
          <w:tcPr>
            <w:tcW w:w="3183" w:type="dxa"/>
            <w:gridSpan w:val="2"/>
          </w:tcPr>
          <w:p w14:paraId="45A2C8D2" w14:textId="37175C07" w:rsidR="00BE1260" w:rsidRDefault="00BE1260" w:rsidP="00477EF6">
            <w:pPr>
              <w:rPr>
                <w:rFonts w:ascii="Courier New" w:hAnsi="Courier New" w:cs="Courier New"/>
              </w:rPr>
            </w:pPr>
            <w:r>
              <w:rPr>
                <w:rFonts w:ascii="Courier New" w:hAnsi="Courier New" w:cs="Courier New"/>
              </w:rPr>
              <w:t>movieEmbedCode</w:t>
            </w:r>
          </w:p>
        </w:tc>
        <w:tc>
          <w:tcPr>
            <w:tcW w:w="3181" w:type="dxa"/>
            <w:gridSpan w:val="2"/>
          </w:tcPr>
          <w:p w14:paraId="10FF079E" w14:textId="33693F21" w:rsidR="00BE1260" w:rsidRDefault="00BE1260" w:rsidP="00477EF6">
            <w:pPr>
              <w:rPr>
                <w:rFonts w:ascii="Courier New" w:hAnsi="Courier New" w:cs="Courier New"/>
              </w:rPr>
            </w:pPr>
            <w:r>
              <w:rPr>
                <w:rFonts w:ascii="Courier New" w:hAnsi="Courier New" w:cs="Courier New"/>
              </w:rPr>
              <w:t>String</w:t>
            </w:r>
          </w:p>
        </w:tc>
        <w:tc>
          <w:tcPr>
            <w:tcW w:w="3188" w:type="dxa"/>
            <w:gridSpan w:val="2"/>
          </w:tcPr>
          <w:p w14:paraId="22D3FE62" w14:textId="2CB509BC" w:rsidR="00BE1260" w:rsidRDefault="00BE1260" w:rsidP="00477EF6">
            <w:pPr>
              <w:rPr>
                <w:rFonts w:ascii="Courier New" w:hAnsi="Courier New" w:cs="Courier New"/>
              </w:rPr>
            </w:pPr>
            <w:r>
              <w:rPr>
                <w:rFonts w:ascii="Courier New" w:hAnsi="Courier New" w:cs="Courier New"/>
              </w:rPr>
              <w:t>Stores the HTML code of the movie (through the streaming service, Eg : GDrive) used in the WebView</w:t>
            </w:r>
          </w:p>
        </w:tc>
      </w:tr>
      <w:tr w:rsidR="00A0035D" w:rsidRPr="00D823EF" w14:paraId="46D8D45D" w14:textId="77777777" w:rsidTr="00A0035D">
        <w:trPr>
          <w:trHeight w:val="415"/>
        </w:trPr>
        <w:tc>
          <w:tcPr>
            <w:tcW w:w="3183" w:type="dxa"/>
            <w:gridSpan w:val="2"/>
          </w:tcPr>
          <w:p w14:paraId="49B06145" w14:textId="0B0571E1" w:rsidR="00BE1260" w:rsidRDefault="00BE1260" w:rsidP="00477EF6">
            <w:pPr>
              <w:rPr>
                <w:rFonts w:ascii="Courier New" w:hAnsi="Courier New" w:cs="Courier New"/>
              </w:rPr>
            </w:pPr>
            <w:r>
              <w:rPr>
                <w:rFonts w:ascii="Courier New" w:hAnsi="Courier New" w:cs="Courier New"/>
              </w:rPr>
              <w:t>movieURL</w:t>
            </w:r>
          </w:p>
        </w:tc>
        <w:tc>
          <w:tcPr>
            <w:tcW w:w="3181" w:type="dxa"/>
            <w:gridSpan w:val="2"/>
          </w:tcPr>
          <w:p w14:paraId="0E907746" w14:textId="55E882D1" w:rsidR="00BE1260" w:rsidRDefault="00BE1260" w:rsidP="00477EF6">
            <w:pPr>
              <w:rPr>
                <w:rFonts w:ascii="Courier New" w:hAnsi="Courier New" w:cs="Courier New"/>
              </w:rPr>
            </w:pPr>
            <w:r>
              <w:rPr>
                <w:rFonts w:ascii="Courier New" w:hAnsi="Courier New" w:cs="Courier New"/>
              </w:rPr>
              <w:t>String</w:t>
            </w:r>
          </w:p>
        </w:tc>
        <w:tc>
          <w:tcPr>
            <w:tcW w:w="3188" w:type="dxa"/>
            <w:gridSpan w:val="2"/>
          </w:tcPr>
          <w:p w14:paraId="573C7EC9" w14:textId="42FD4E0F" w:rsidR="00BE1260" w:rsidRDefault="00BE1260" w:rsidP="00477EF6">
            <w:pPr>
              <w:rPr>
                <w:rFonts w:ascii="Courier New" w:hAnsi="Courier New" w:cs="Courier New"/>
              </w:rPr>
            </w:pPr>
            <w:r>
              <w:rPr>
                <w:rFonts w:ascii="Courier New" w:hAnsi="Courier New" w:cs="Courier New"/>
              </w:rPr>
              <w:t>Stores the URL of the movie(through the streaming service) used in the VideoView</w:t>
            </w:r>
          </w:p>
        </w:tc>
      </w:tr>
      <w:tr w:rsidR="00A0035D" w:rsidRPr="00D823EF" w14:paraId="5D309662" w14:textId="77777777" w:rsidTr="00A0035D">
        <w:trPr>
          <w:trHeight w:val="415"/>
        </w:trPr>
        <w:tc>
          <w:tcPr>
            <w:tcW w:w="3183" w:type="dxa"/>
            <w:gridSpan w:val="2"/>
          </w:tcPr>
          <w:p w14:paraId="03E41737" w14:textId="39B81C9B" w:rsidR="00BE1260" w:rsidRDefault="00BE1260" w:rsidP="00477EF6">
            <w:pPr>
              <w:rPr>
                <w:rFonts w:ascii="Courier New" w:hAnsi="Courier New" w:cs="Courier New"/>
              </w:rPr>
            </w:pPr>
            <w:r>
              <w:rPr>
                <w:rFonts w:ascii="Courier New" w:hAnsi="Courier New" w:cs="Courier New"/>
              </w:rPr>
              <w:t>videoView</w:t>
            </w:r>
          </w:p>
        </w:tc>
        <w:tc>
          <w:tcPr>
            <w:tcW w:w="3181" w:type="dxa"/>
            <w:gridSpan w:val="2"/>
          </w:tcPr>
          <w:p w14:paraId="605B38D3" w14:textId="2595AD8B" w:rsidR="00BE1260" w:rsidRDefault="00BE1260" w:rsidP="00477EF6">
            <w:pPr>
              <w:rPr>
                <w:rFonts w:ascii="Courier New" w:hAnsi="Courier New" w:cs="Courier New"/>
              </w:rPr>
            </w:pPr>
            <w:r>
              <w:rPr>
                <w:rFonts w:ascii="Courier New" w:hAnsi="Courier New" w:cs="Courier New"/>
              </w:rPr>
              <w:t>VideoView</w:t>
            </w:r>
          </w:p>
        </w:tc>
        <w:tc>
          <w:tcPr>
            <w:tcW w:w="3188" w:type="dxa"/>
            <w:gridSpan w:val="2"/>
          </w:tcPr>
          <w:p w14:paraId="269FD810" w14:textId="22953957" w:rsidR="00BE1260" w:rsidRDefault="00BE1260" w:rsidP="00477EF6">
            <w:pPr>
              <w:rPr>
                <w:rFonts w:ascii="Courier New" w:hAnsi="Courier New" w:cs="Courier New"/>
              </w:rPr>
            </w:pPr>
            <w:r>
              <w:rPr>
                <w:rFonts w:ascii="Courier New" w:hAnsi="Courier New" w:cs="Courier New"/>
              </w:rPr>
              <w:t>An object of the VideoView class used to play videos and movies</w:t>
            </w:r>
          </w:p>
        </w:tc>
      </w:tr>
      <w:tr w:rsidR="00A0035D" w:rsidRPr="00D823EF" w14:paraId="6AEBDD3F" w14:textId="77777777" w:rsidTr="00A0035D">
        <w:trPr>
          <w:trHeight w:val="415"/>
        </w:trPr>
        <w:tc>
          <w:tcPr>
            <w:tcW w:w="3183" w:type="dxa"/>
            <w:gridSpan w:val="2"/>
          </w:tcPr>
          <w:p w14:paraId="4068E734" w14:textId="2D5101C1" w:rsidR="00BE1260" w:rsidRDefault="00BE1260" w:rsidP="00477EF6">
            <w:pPr>
              <w:rPr>
                <w:rFonts w:ascii="Courier New" w:hAnsi="Courier New" w:cs="Courier New"/>
              </w:rPr>
            </w:pPr>
            <w:r>
              <w:rPr>
                <w:rFonts w:ascii="Courier New" w:hAnsi="Courier New" w:cs="Courier New"/>
              </w:rPr>
              <w:t>uri</w:t>
            </w:r>
          </w:p>
        </w:tc>
        <w:tc>
          <w:tcPr>
            <w:tcW w:w="3181" w:type="dxa"/>
            <w:gridSpan w:val="2"/>
          </w:tcPr>
          <w:p w14:paraId="137A9427" w14:textId="26168D81" w:rsidR="00BE1260" w:rsidRDefault="00BE1260" w:rsidP="00477EF6">
            <w:pPr>
              <w:rPr>
                <w:rFonts w:ascii="Courier New" w:hAnsi="Courier New" w:cs="Courier New"/>
              </w:rPr>
            </w:pPr>
            <w:r>
              <w:rPr>
                <w:rFonts w:ascii="Courier New" w:hAnsi="Courier New" w:cs="Courier New"/>
              </w:rPr>
              <w:t>Uri</w:t>
            </w:r>
          </w:p>
        </w:tc>
        <w:tc>
          <w:tcPr>
            <w:tcW w:w="3188" w:type="dxa"/>
            <w:gridSpan w:val="2"/>
          </w:tcPr>
          <w:p w14:paraId="609262F9" w14:textId="208FCA74" w:rsidR="00BE1260" w:rsidRDefault="00BE1260" w:rsidP="00477EF6">
            <w:pPr>
              <w:rPr>
                <w:rFonts w:ascii="Courier New" w:hAnsi="Courier New" w:cs="Courier New"/>
              </w:rPr>
            </w:pPr>
            <w:r>
              <w:rPr>
                <w:rFonts w:ascii="Courier New" w:hAnsi="Courier New" w:cs="Courier New"/>
              </w:rPr>
              <w:t>An object of the Uri class used to parse the video and image paths of String data type</w:t>
            </w:r>
          </w:p>
        </w:tc>
      </w:tr>
      <w:tr w:rsidR="00A0035D" w:rsidRPr="00D823EF" w14:paraId="02C9D391" w14:textId="77777777" w:rsidTr="00A0035D">
        <w:trPr>
          <w:trHeight w:val="415"/>
        </w:trPr>
        <w:tc>
          <w:tcPr>
            <w:tcW w:w="3183" w:type="dxa"/>
            <w:gridSpan w:val="2"/>
          </w:tcPr>
          <w:p w14:paraId="5D358AA0" w14:textId="15FEAC80" w:rsidR="00BE1260" w:rsidRDefault="00BE1260" w:rsidP="00477EF6">
            <w:pPr>
              <w:rPr>
                <w:rFonts w:ascii="Courier New" w:hAnsi="Courier New" w:cs="Courier New"/>
              </w:rPr>
            </w:pPr>
            <w:r>
              <w:rPr>
                <w:rFonts w:ascii="Courier New" w:hAnsi="Courier New" w:cs="Courier New"/>
              </w:rPr>
              <w:t>mediaController</w:t>
            </w:r>
          </w:p>
        </w:tc>
        <w:tc>
          <w:tcPr>
            <w:tcW w:w="3181" w:type="dxa"/>
            <w:gridSpan w:val="2"/>
          </w:tcPr>
          <w:p w14:paraId="6A140326" w14:textId="08341437" w:rsidR="00BE1260" w:rsidRDefault="00BE1260" w:rsidP="00477EF6">
            <w:pPr>
              <w:rPr>
                <w:rFonts w:ascii="Courier New" w:hAnsi="Courier New" w:cs="Courier New"/>
              </w:rPr>
            </w:pPr>
            <w:r>
              <w:rPr>
                <w:rFonts w:ascii="Courier New" w:hAnsi="Courier New" w:cs="Courier New"/>
              </w:rPr>
              <w:t>MediaController</w:t>
            </w:r>
          </w:p>
        </w:tc>
        <w:tc>
          <w:tcPr>
            <w:tcW w:w="3188" w:type="dxa"/>
            <w:gridSpan w:val="2"/>
          </w:tcPr>
          <w:p w14:paraId="1CC9BFA5" w14:textId="295A85AD" w:rsidR="00BE1260" w:rsidRDefault="00BE1260" w:rsidP="00477EF6">
            <w:pPr>
              <w:rPr>
                <w:rFonts w:ascii="Courier New" w:hAnsi="Courier New" w:cs="Courier New"/>
              </w:rPr>
            </w:pPr>
            <w:r>
              <w:rPr>
                <w:rFonts w:ascii="Courier New" w:hAnsi="Courier New" w:cs="Courier New"/>
              </w:rPr>
              <w:t>An object of the MediaController class used to give functionalities to the ViewView</w:t>
            </w:r>
          </w:p>
        </w:tc>
      </w:tr>
      <w:tr w:rsidR="00E14ACB" w:rsidRPr="00F64D7F" w14:paraId="15DF311D" w14:textId="77777777" w:rsidTr="00A0035D">
        <w:trPr>
          <w:trHeight w:val="822"/>
        </w:trPr>
        <w:tc>
          <w:tcPr>
            <w:tcW w:w="3141" w:type="dxa"/>
          </w:tcPr>
          <w:p w14:paraId="4055F4F4" w14:textId="77777777" w:rsidR="00BE1260" w:rsidRPr="005024CB" w:rsidRDefault="00BE1260" w:rsidP="007825B7">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3CA3179F" w14:textId="77777777" w:rsidR="00BE1260" w:rsidRPr="001032A7" w:rsidRDefault="00BE1260" w:rsidP="007825B7">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57CE0694" w14:textId="77777777" w:rsidR="00BE1260" w:rsidRPr="00F64D7F" w:rsidRDefault="00BE1260" w:rsidP="007825B7">
            <w:pPr>
              <w:jc w:val="center"/>
              <w:rPr>
                <w:rFonts w:ascii="Courier New" w:hAnsi="Courier New" w:cs="Courier New"/>
                <w:b/>
                <w:sz w:val="36"/>
                <w:szCs w:val="36"/>
              </w:rPr>
            </w:pPr>
            <w:r w:rsidRPr="00F64D7F">
              <w:rPr>
                <w:rFonts w:ascii="Courier New" w:hAnsi="Courier New" w:cs="Courier New"/>
                <w:b/>
                <w:sz w:val="36"/>
                <w:szCs w:val="36"/>
              </w:rPr>
              <w:t>PURPOSE</w:t>
            </w:r>
          </w:p>
        </w:tc>
      </w:tr>
      <w:tr w:rsidR="00E14ACB" w14:paraId="454DF51A" w14:textId="77777777" w:rsidTr="00A0035D">
        <w:trPr>
          <w:trHeight w:val="415"/>
        </w:trPr>
        <w:tc>
          <w:tcPr>
            <w:tcW w:w="3141" w:type="dxa"/>
          </w:tcPr>
          <w:p w14:paraId="2E6BD4BE" w14:textId="1DACB85A" w:rsidR="006063B9" w:rsidRDefault="006063B9" w:rsidP="007825B7">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79CD4121" w14:textId="77777777" w:rsidR="006063B9" w:rsidRDefault="006063B9" w:rsidP="007825B7">
            <w:pPr>
              <w:rPr>
                <w:rFonts w:ascii="Courier New" w:hAnsi="Courier New" w:cs="Courier New"/>
              </w:rPr>
            </w:pPr>
          </w:p>
        </w:tc>
        <w:tc>
          <w:tcPr>
            <w:tcW w:w="3478" w:type="dxa"/>
            <w:gridSpan w:val="3"/>
          </w:tcPr>
          <w:p w14:paraId="52489376" w14:textId="77777777" w:rsidR="006063B9" w:rsidRDefault="006063B9" w:rsidP="007825B7">
            <w:pPr>
              <w:rPr>
                <w:rFonts w:ascii="Courier New" w:hAnsi="Courier New" w:cs="Courier New"/>
              </w:rPr>
            </w:pPr>
          </w:p>
        </w:tc>
      </w:tr>
      <w:tr w:rsidR="008057B5" w14:paraId="42DD8F98" w14:textId="77777777" w:rsidTr="00A0035D">
        <w:trPr>
          <w:trHeight w:val="415"/>
        </w:trPr>
        <w:tc>
          <w:tcPr>
            <w:tcW w:w="3141" w:type="dxa"/>
          </w:tcPr>
          <w:p w14:paraId="2ECFE266" w14:textId="159616DE" w:rsidR="008057B5" w:rsidRDefault="008057B5" w:rsidP="007825B7">
            <w:pPr>
              <w:rPr>
                <w:rFonts w:ascii="Courier New" w:hAnsi="Courier New" w:cs="Courier New"/>
              </w:rPr>
            </w:pPr>
            <w:r>
              <w:rPr>
                <w:rFonts w:ascii="Courier New" w:hAnsi="Courier New" w:cs="Courier New"/>
              </w:rPr>
              <w:t>movieTrailerId</w:t>
            </w:r>
          </w:p>
        </w:tc>
        <w:tc>
          <w:tcPr>
            <w:tcW w:w="2933" w:type="dxa"/>
            <w:gridSpan w:val="2"/>
          </w:tcPr>
          <w:p w14:paraId="782D1ED8" w14:textId="6121402D" w:rsidR="008057B5" w:rsidRDefault="00A11C82" w:rsidP="007825B7">
            <w:pPr>
              <w:rPr>
                <w:rFonts w:ascii="Courier New" w:hAnsi="Courier New" w:cs="Courier New"/>
              </w:rPr>
            </w:pPr>
            <w:r>
              <w:rPr>
                <w:rFonts w:ascii="Courier New" w:hAnsi="Courier New" w:cs="Courier New"/>
              </w:rPr>
              <w:t>String</w:t>
            </w:r>
          </w:p>
        </w:tc>
        <w:tc>
          <w:tcPr>
            <w:tcW w:w="3478" w:type="dxa"/>
            <w:gridSpan w:val="3"/>
          </w:tcPr>
          <w:p w14:paraId="760542B8" w14:textId="5DCDB2EA" w:rsidR="008057B5" w:rsidRDefault="00A11C82" w:rsidP="007825B7">
            <w:pPr>
              <w:rPr>
                <w:rFonts w:ascii="Courier New" w:hAnsi="Courier New" w:cs="Courier New"/>
              </w:rPr>
            </w:pPr>
            <w:r>
              <w:rPr>
                <w:rFonts w:ascii="Courier New" w:hAnsi="Courier New" w:cs="Courier New"/>
              </w:rPr>
              <w:t>Stores the YouTube video Id of the trailer (of the movie)</w:t>
            </w:r>
          </w:p>
        </w:tc>
      </w:tr>
      <w:tr w:rsidR="00E14ACB" w14:paraId="571BCAB0" w14:textId="77777777" w:rsidTr="00A0035D">
        <w:trPr>
          <w:trHeight w:val="415"/>
        </w:trPr>
        <w:tc>
          <w:tcPr>
            <w:tcW w:w="3141" w:type="dxa"/>
          </w:tcPr>
          <w:p w14:paraId="1AC0A4DC" w14:textId="77777777" w:rsidR="006063B9" w:rsidRDefault="006063B9" w:rsidP="007825B7">
            <w:pPr>
              <w:rPr>
                <w:rFonts w:ascii="Courier New" w:hAnsi="Courier New" w:cs="Courier New"/>
              </w:rPr>
            </w:pPr>
            <w:r>
              <w:rPr>
                <w:rFonts w:ascii="Courier New" w:hAnsi="Courier New" w:cs="Courier New"/>
              </w:rPr>
              <w:t>trailerEmbedCode</w:t>
            </w:r>
          </w:p>
        </w:tc>
        <w:tc>
          <w:tcPr>
            <w:tcW w:w="2933" w:type="dxa"/>
            <w:gridSpan w:val="2"/>
          </w:tcPr>
          <w:p w14:paraId="6B815640" w14:textId="77777777" w:rsidR="006063B9" w:rsidRDefault="006063B9" w:rsidP="007825B7">
            <w:pPr>
              <w:rPr>
                <w:rFonts w:ascii="Courier New" w:hAnsi="Courier New" w:cs="Courier New"/>
              </w:rPr>
            </w:pPr>
            <w:r>
              <w:rPr>
                <w:rFonts w:ascii="Courier New" w:hAnsi="Courier New" w:cs="Courier New"/>
              </w:rPr>
              <w:t>String</w:t>
            </w:r>
          </w:p>
        </w:tc>
        <w:tc>
          <w:tcPr>
            <w:tcW w:w="3478" w:type="dxa"/>
            <w:gridSpan w:val="3"/>
          </w:tcPr>
          <w:p w14:paraId="5BD6B648" w14:textId="77777777" w:rsidR="006063B9" w:rsidRDefault="006063B9" w:rsidP="007825B7">
            <w:pPr>
              <w:rPr>
                <w:rFonts w:ascii="Courier New" w:hAnsi="Courier New" w:cs="Courier New"/>
              </w:rPr>
            </w:pPr>
            <w:r>
              <w:rPr>
                <w:rFonts w:ascii="Courier New" w:hAnsi="Courier New" w:cs="Courier New"/>
              </w:rPr>
              <w:t>Stores the HTML code of the YouTube trailer used in the WebView</w:t>
            </w:r>
          </w:p>
        </w:tc>
      </w:tr>
      <w:tr w:rsidR="00E14ACB" w:rsidRPr="00D823EF" w14:paraId="0ECB8316" w14:textId="77777777" w:rsidTr="00A0035D">
        <w:trPr>
          <w:trHeight w:val="415"/>
        </w:trPr>
        <w:tc>
          <w:tcPr>
            <w:tcW w:w="3141" w:type="dxa"/>
          </w:tcPr>
          <w:p w14:paraId="24022C50" w14:textId="7150C152" w:rsidR="006063B9" w:rsidRDefault="006063B9" w:rsidP="00477EF6">
            <w:pPr>
              <w:rPr>
                <w:rFonts w:ascii="Courier New" w:hAnsi="Courier New" w:cs="Courier New"/>
              </w:rPr>
            </w:pPr>
            <w:r>
              <w:rPr>
                <w:rFonts w:ascii="Courier New" w:hAnsi="Courier New" w:cs="Courier New"/>
              </w:rPr>
              <w:t>moviePath</w:t>
            </w:r>
          </w:p>
        </w:tc>
        <w:tc>
          <w:tcPr>
            <w:tcW w:w="2933" w:type="dxa"/>
            <w:gridSpan w:val="2"/>
          </w:tcPr>
          <w:p w14:paraId="026AC292" w14:textId="7E9FFAC2" w:rsidR="006063B9" w:rsidRDefault="006063B9" w:rsidP="00477EF6">
            <w:pPr>
              <w:rPr>
                <w:rFonts w:ascii="Courier New" w:hAnsi="Courier New" w:cs="Courier New"/>
              </w:rPr>
            </w:pPr>
            <w:r>
              <w:rPr>
                <w:rFonts w:ascii="Courier New" w:hAnsi="Courier New" w:cs="Courier New"/>
              </w:rPr>
              <w:t>String</w:t>
            </w:r>
          </w:p>
        </w:tc>
        <w:tc>
          <w:tcPr>
            <w:tcW w:w="3478" w:type="dxa"/>
            <w:gridSpan w:val="3"/>
          </w:tcPr>
          <w:p w14:paraId="54B715C8" w14:textId="68110DF1" w:rsidR="006063B9" w:rsidRDefault="006063B9" w:rsidP="00477EF6">
            <w:pPr>
              <w:rPr>
                <w:rFonts w:ascii="Courier New" w:hAnsi="Courier New" w:cs="Courier New"/>
              </w:rPr>
            </w:pPr>
            <w:r>
              <w:rPr>
                <w:rFonts w:ascii="Courier New" w:hAnsi="Courier New" w:cs="Courier New"/>
              </w:rPr>
              <w:t xml:space="preserve">Stores the external movie path located in the device storage </w:t>
            </w:r>
          </w:p>
        </w:tc>
      </w:tr>
      <w:tr w:rsidR="00E14ACB" w:rsidRPr="00D823EF" w14:paraId="09B5D745" w14:textId="77777777" w:rsidTr="00A0035D">
        <w:trPr>
          <w:trHeight w:val="415"/>
        </w:trPr>
        <w:tc>
          <w:tcPr>
            <w:tcW w:w="3141" w:type="dxa"/>
          </w:tcPr>
          <w:p w14:paraId="7E78DD74" w14:textId="6BA38B9B" w:rsidR="006063B9" w:rsidRDefault="006063B9" w:rsidP="00477EF6">
            <w:pPr>
              <w:rPr>
                <w:rFonts w:ascii="Courier New" w:hAnsi="Courier New" w:cs="Courier New"/>
              </w:rPr>
            </w:pPr>
            <w:r>
              <w:rPr>
                <w:rFonts w:ascii="Courier New" w:hAnsi="Courier New" w:cs="Courier New"/>
              </w:rPr>
              <w:t>resImagePath</w:t>
            </w:r>
          </w:p>
        </w:tc>
        <w:tc>
          <w:tcPr>
            <w:tcW w:w="2933" w:type="dxa"/>
            <w:gridSpan w:val="2"/>
          </w:tcPr>
          <w:p w14:paraId="7DD4A844" w14:textId="6C8DE203" w:rsidR="006063B9" w:rsidRDefault="00B8702A" w:rsidP="00477EF6">
            <w:pPr>
              <w:rPr>
                <w:rFonts w:ascii="Courier New" w:hAnsi="Courier New" w:cs="Courier New"/>
              </w:rPr>
            </w:pPr>
            <w:r>
              <w:rPr>
                <w:rFonts w:ascii="Courier New" w:hAnsi="Courier New" w:cs="Courier New"/>
              </w:rPr>
              <w:t>int</w:t>
            </w:r>
          </w:p>
        </w:tc>
        <w:tc>
          <w:tcPr>
            <w:tcW w:w="3478" w:type="dxa"/>
            <w:gridSpan w:val="3"/>
          </w:tcPr>
          <w:p w14:paraId="62484617" w14:textId="41584D83" w:rsidR="006063B9" w:rsidRDefault="006063B9" w:rsidP="00477EF6">
            <w:pPr>
              <w:rPr>
                <w:rFonts w:ascii="Courier New" w:hAnsi="Courier New" w:cs="Courier New"/>
              </w:rPr>
            </w:pPr>
            <w:r>
              <w:rPr>
                <w:rFonts w:ascii="Courier New" w:hAnsi="Courier New" w:cs="Courier New"/>
              </w:rPr>
              <w:t>Stores the external movie poster path located in the res directory</w:t>
            </w:r>
          </w:p>
        </w:tc>
      </w:tr>
      <w:tr w:rsidR="00E14ACB" w:rsidRPr="00D823EF" w14:paraId="28FFCBC0" w14:textId="77777777" w:rsidTr="00A0035D">
        <w:trPr>
          <w:trHeight w:val="415"/>
        </w:trPr>
        <w:tc>
          <w:tcPr>
            <w:tcW w:w="3141" w:type="dxa"/>
          </w:tcPr>
          <w:p w14:paraId="1BAD8D1C" w14:textId="071093C0" w:rsidR="006063B9" w:rsidRDefault="00A70455" w:rsidP="00477EF6">
            <w:pPr>
              <w:rPr>
                <w:rFonts w:ascii="Courier New" w:hAnsi="Courier New" w:cs="Courier New"/>
              </w:rPr>
            </w:pPr>
            <w:r>
              <w:rPr>
                <w:rFonts w:ascii="Courier New" w:hAnsi="Courier New" w:cs="Courier New"/>
              </w:rPr>
              <w:t>description</w:t>
            </w:r>
          </w:p>
        </w:tc>
        <w:tc>
          <w:tcPr>
            <w:tcW w:w="2933" w:type="dxa"/>
            <w:gridSpan w:val="2"/>
          </w:tcPr>
          <w:p w14:paraId="6C0B2BFC" w14:textId="41C713C3" w:rsidR="006063B9" w:rsidRDefault="00A70455" w:rsidP="00477EF6">
            <w:pPr>
              <w:rPr>
                <w:rFonts w:ascii="Courier New" w:hAnsi="Courier New" w:cs="Courier New"/>
              </w:rPr>
            </w:pPr>
            <w:r>
              <w:rPr>
                <w:rFonts w:ascii="Courier New" w:hAnsi="Courier New" w:cs="Courier New"/>
              </w:rPr>
              <w:t>String</w:t>
            </w:r>
          </w:p>
        </w:tc>
        <w:tc>
          <w:tcPr>
            <w:tcW w:w="3478" w:type="dxa"/>
            <w:gridSpan w:val="3"/>
          </w:tcPr>
          <w:p w14:paraId="03A340F6" w14:textId="4472291D" w:rsidR="006063B9" w:rsidRDefault="00A70455" w:rsidP="00477EF6">
            <w:pPr>
              <w:rPr>
                <w:rFonts w:ascii="Courier New" w:hAnsi="Courier New" w:cs="Courier New"/>
              </w:rPr>
            </w:pPr>
            <w:r>
              <w:rPr>
                <w:rFonts w:ascii="Courier New" w:hAnsi="Courier New" w:cs="Courier New"/>
              </w:rPr>
              <w:t>Stores the description of the movie</w:t>
            </w:r>
          </w:p>
        </w:tc>
      </w:tr>
      <w:tr w:rsidR="00E14ACB" w:rsidRPr="00D823EF" w14:paraId="42D5DFB9" w14:textId="77777777" w:rsidTr="00A0035D">
        <w:trPr>
          <w:trHeight w:val="415"/>
        </w:trPr>
        <w:tc>
          <w:tcPr>
            <w:tcW w:w="3141" w:type="dxa"/>
          </w:tcPr>
          <w:p w14:paraId="0A7E61D3" w14:textId="684CAF9E" w:rsidR="006063B9" w:rsidRDefault="005D589F" w:rsidP="00477EF6">
            <w:pPr>
              <w:rPr>
                <w:rFonts w:ascii="Courier New" w:hAnsi="Courier New" w:cs="Courier New"/>
              </w:rPr>
            </w:pPr>
            <w:r>
              <w:rPr>
                <w:rFonts w:ascii="Courier New" w:hAnsi="Courier New" w:cs="Courier New"/>
              </w:rPr>
              <w:t>localPath</w:t>
            </w:r>
          </w:p>
        </w:tc>
        <w:tc>
          <w:tcPr>
            <w:tcW w:w="2933" w:type="dxa"/>
            <w:gridSpan w:val="2"/>
          </w:tcPr>
          <w:p w14:paraId="2D7B913A" w14:textId="570AE0AE" w:rsidR="006063B9" w:rsidRDefault="00B8702A" w:rsidP="00477EF6">
            <w:pPr>
              <w:rPr>
                <w:rFonts w:ascii="Courier New" w:hAnsi="Courier New" w:cs="Courier New"/>
              </w:rPr>
            </w:pPr>
            <w:r>
              <w:rPr>
                <w:rFonts w:ascii="Courier New" w:hAnsi="Courier New" w:cs="Courier New"/>
              </w:rPr>
              <w:t>String</w:t>
            </w:r>
          </w:p>
        </w:tc>
        <w:tc>
          <w:tcPr>
            <w:tcW w:w="3478" w:type="dxa"/>
            <w:gridSpan w:val="3"/>
          </w:tcPr>
          <w:p w14:paraId="787F3309" w14:textId="457066A0" w:rsidR="006063B9" w:rsidRDefault="00B8702A" w:rsidP="00477EF6">
            <w:pPr>
              <w:rPr>
                <w:rFonts w:ascii="Courier New" w:hAnsi="Courier New" w:cs="Courier New"/>
              </w:rPr>
            </w:pPr>
            <w:r>
              <w:rPr>
                <w:rFonts w:ascii="Courier New" w:hAnsi="Courier New" w:cs="Courier New"/>
              </w:rPr>
              <w:t>Stores the</w:t>
            </w:r>
            <w:r w:rsidR="001848FC">
              <w:rPr>
                <w:rFonts w:ascii="Courier New" w:hAnsi="Courier New" w:cs="Courier New"/>
              </w:rPr>
              <w:t xml:space="preserve"> external</w:t>
            </w:r>
            <w:r>
              <w:rPr>
                <w:rFonts w:ascii="Courier New" w:hAnsi="Courier New" w:cs="Courier New"/>
              </w:rPr>
              <w:t xml:space="preserve"> path of </w:t>
            </w:r>
            <w:r w:rsidR="001848FC">
              <w:rPr>
                <w:rFonts w:ascii="Courier New" w:hAnsi="Courier New" w:cs="Courier New"/>
              </w:rPr>
              <w:t>the movie</w:t>
            </w:r>
            <w:r w:rsidR="00BD6EAF">
              <w:rPr>
                <w:rFonts w:ascii="Courier New" w:hAnsi="Courier New" w:cs="Courier New"/>
              </w:rPr>
              <w:t xml:space="preserve"> located in the device storage</w:t>
            </w:r>
          </w:p>
        </w:tc>
      </w:tr>
      <w:tr w:rsidR="00E14ACB" w:rsidRPr="00D823EF" w14:paraId="53808358" w14:textId="77777777" w:rsidTr="00A0035D">
        <w:trPr>
          <w:trHeight w:val="415"/>
        </w:trPr>
        <w:tc>
          <w:tcPr>
            <w:tcW w:w="3141" w:type="dxa"/>
          </w:tcPr>
          <w:p w14:paraId="15406585" w14:textId="3C3B1DFC" w:rsidR="00BD6EAF" w:rsidRDefault="00174842" w:rsidP="00477EF6">
            <w:pPr>
              <w:rPr>
                <w:rFonts w:ascii="Courier New" w:hAnsi="Courier New" w:cs="Courier New"/>
              </w:rPr>
            </w:pPr>
            <w:r>
              <w:rPr>
                <w:rFonts w:ascii="Courier New" w:hAnsi="Courier New" w:cs="Courier New"/>
              </w:rPr>
              <w:t>buttonParams</w:t>
            </w:r>
            <w:r w:rsidR="00D8368E">
              <w:rPr>
                <w:rFonts w:ascii="Courier New" w:hAnsi="Courier New" w:cs="Courier New"/>
              </w:rPr>
              <w:t>, add</w:t>
            </w:r>
            <w:r w:rsidR="009C4D88">
              <w:rPr>
                <w:rFonts w:ascii="Courier New" w:hAnsi="Courier New" w:cs="Courier New"/>
              </w:rPr>
              <w:t>ButtonParams</w:t>
            </w:r>
          </w:p>
        </w:tc>
        <w:tc>
          <w:tcPr>
            <w:tcW w:w="2933" w:type="dxa"/>
            <w:gridSpan w:val="2"/>
          </w:tcPr>
          <w:p w14:paraId="62835AF5" w14:textId="06264400" w:rsidR="00BD6EAF" w:rsidRDefault="00B976E5" w:rsidP="00477EF6">
            <w:pPr>
              <w:rPr>
                <w:rFonts w:ascii="Courier New" w:hAnsi="Courier New" w:cs="Courier New"/>
              </w:rPr>
            </w:pPr>
            <w:r>
              <w:rPr>
                <w:rFonts w:ascii="Courier New" w:hAnsi="Courier New" w:cs="Courier New"/>
              </w:rPr>
              <w:t>LayoutParams</w:t>
            </w:r>
          </w:p>
        </w:tc>
        <w:tc>
          <w:tcPr>
            <w:tcW w:w="3478" w:type="dxa"/>
            <w:gridSpan w:val="3"/>
          </w:tcPr>
          <w:p w14:paraId="64455952" w14:textId="2AC4DEBD" w:rsidR="00BD6EAF" w:rsidRDefault="00B976E5" w:rsidP="00477EF6">
            <w:pPr>
              <w:rPr>
                <w:rFonts w:ascii="Courier New" w:hAnsi="Courier New" w:cs="Courier New"/>
              </w:rPr>
            </w:pPr>
            <w:r>
              <w:rPr>
                <w:rFonts w:ascii="Courier New" w:hAnsi="Courier New" w:cs="Courier New"/>
              </w:rPr>
              <w:t xml:space="preserve">An object of the LayoutParams class used to </w:t>
            </w:r>
            <w:r w:rsidR="00CA0ABB">
              <w:rPr>
                <w:rFonts w:ascii="Courier New" w:hAnsi="Courier New" w:cs="Courier New"/>
              </w:rPr>
              <w:t>modify Buttons and ImageButtons</w:t>
            </w:r>
          </w:p>
        </w:tc>
      </w:tr>
      <w:tr w:rsidR="00E14ACB" w:rsidRPr="00D823EF" w14:paraId="19A83460" w14:textId="77777777" w:rsidTr="00A0035D">
        <w:trPr>
          <w:trHeight w:val="415"/>
        </w:trPr>
        <w:tc>
          <w:tcPr>
            <w:tcW w:w="3141" w:type="dxa"/>
          </w:tcPr>
          <w:p w14:paraId="09688769" w14:textId="1E69F66A" w:rsidR="00272F22" w:rsidRDefault="00272F22" w:rsidP="00477EF6">
            <w:pPr>
              <w:rPr>
                <w:rFonts w:ascii="Courier New" w:hAnsi="Courier New" w:cs="Courier New"/>
              </w:rPr>
            </w:pPr>
            <w:r>
              <w:rPr>
                <w:rFonts w:ascii="Courier New" w:hAnsi="Courier New" w:cs="Courier New"/>
              </w:rPr>
              <w:t>imageButton</w:t>
            </w:r>
          </w:p>
        </w:tc>
        <w:tc>
          <w:tcPr>
            <w:tcW w:w="2933" w:type="dxa"/>
            <w:gridSpan w:val="2"/>
          </w:tcPr>
          <w:p w14:paraId="0A1F7EF8" w14:textId="485A8F55" w:rsidR="00272F22" w:rsidRDefault="00272F22" w:rsidP="00477EF6">
            <w:pPr>
              <w:rPr>
                <w:rFonts w:ascii="Courier New" w:hAnsi="Courier New" w:cs="Courier New"/>
              </w:rPr>
            </w:pPr>
            <w:r>
              <w:rPr>
                <w:rFonts w:ascii="Courier New" w:hAnsi="Courier New" w:cs="Courier New"/>
              </w:rPr>
              <w:t>ImageButton</w:t>
            </w:r>
          </w:p>
        </w:tc>
        <w:tc>
          <w:tcPr>
            <w:tcW w:w="3478" w:type="dxa"/>
            <w:gridSpan w:val="3"/>
          </w:tcPr>
          <w:p w14:paraId="7556AFEE" w14:textId="75672EC9" w:rsidR="00272F22" w:rsidRDefault="00272F22" w:rsidP="00477EF6">
            <w:pPr>
              <w:rPr>
                <w:rFonts w:ascii="Courier New" w:hAnsi="Courier New" w:cs="Courier New"/>
              </w:rPr>
            </w:pPr>
            <w:r>
              <w:rPr>
                <w:rFonts w:ascii="Courier New" w:hAnsi="Courier New" w:cs="Courier New"/>
              </w:rPr>
              <w:t xml:space="preserve">An object used to </w:t>
            </w:r>
            <w:r w:rsidR="00F84591">
              <w:rPr>
                <w:rFonts w:ascii="Courier New" w:hAnsi="Courier New" w:cs="Courier New"/>
              </w:rPr>
              <w:t>create or access ImageButton widget</w:t>
            </w:r>
          </w:p>
        </w:tc>
      </w:tr>
      <w:tr w:rsidR="00E14ACB" w:rsidRPr="00D823EF" w14:paraId="0E41B00B" w14:textId="77777777" w:rsidTr="00A0035D">
        <w:trPr>
          <w:trHeight w:val="415"/>
        </w:trPr>
        <w:tc>
          <w:tcPr>
            <w:tcW w:w="3141" w:type="dxa"/>
          </w:tcPr>
          <w:p w14:paraId="0B220AF0" w14:textId="73AEF1AE" w:rsidR="00272F22" w:rsidRDefault="00F84591" w:rsidP="00477EF6">
            <w:pPr>
              <w:rPr>
                <w:rFonts w:ascii="Courier New" w:hAnsi="Courier New" w:cs="Courier New"/>
              </w:rPr>
            </w:pPr>
            <w:r>
              <w:rPr>
                <w:rFonts w:ascii="Courier New" w:hAnsi="Courier New" w:cs="Courier New"/>
              </w:rPr>
              <w:t>categorySpinner</w:t>
            </w:r>
          </w:p>
        </w:tc>
        <w:tc>
          <w:tcPr>
            <w:tcW w:w="2933" w:type="dxa"/>
            <w:gridSpan w:val="2"/>
          </w:tcPr>
          <w:p w14:paraId="340A525C" w14:textId="29B99964" w:rsidR="00272F22" w:rsidRDefault="00B47F96" w:rsidP="00477EF6">
            <w:pPr>
              <w:rPr>
                <w:rFonts w:ascii="Courier New" w:hAnsi="Courier New" w:cs="Courier New"/>
              </w:rPr>
            </w:pPr>
            <w:r>
              <w:rPr>
                <w:rFonts w:ascii="Courier New" w:hAnsi="Courier New" w:cs="Courier New"/>
              </w:rPr>
              <w:t>Spinner</w:t>
            </w:r>
          </w:p>
        </w:tc>
        <w:tc>
          <w:tcPr>
            <w:tcW w:w="3478" w:type="dxa"/>
            <w:gridSpan w:val="3"/>
          </w:tcPr>
          <w:p w14:paraId="0B065D9B" w14:textId="2F6EFED1" w:rsidR="00272F22" w:rsidRDefault="00B47F96" w:rsidP="00477EF6">
            <w:pPr>
              <w:rPr>
                <w:rFonts w:ascii="Courier New" w:hAnsi="Courier New" w:cs="Courier New"/>
              </w:rPr>
            </w:pPr>
            <w:r>
              <w:rPr>
                <w:rFonts w:ascii="Courier New" w:hAnsi="Courier New" w:cs="Courier New"/>
              </w:rPr>
              <w:t xml:space="preserve">An object of the Spinner class used to create a Spinner of various </w:t>
            </w:r>
            <w:r w:rsidR="00173C2A">
              <w:rPr>
                <w:rFonts w:ascii="Courier New" w:hAnsi="Courier New" w:cs="Courier New"/>
              </w:rPr>
              <w:t>movie categories</w:t>
            </w:r>
          </w:p>
        </w:tc>
      </w:tr>
      <w:tr w:rsidR="00E14ACB" w:rsidRPr="00D823EF" w14:paraId="7EB967D0" w14:textId="77777777" w:rsidTr="00A0035D">
        <w:trPr>
          <w:trHeight w:val="415"/>
        </w:trPr>
        <w:tc>
          <w:tcPr>
            <w:tcW w:w="3141" w:type="dxa"/>
          </w:tcPr>
          <w:p w14:paraId="7599B095" w14:textId="5BC12525" w:rsidR="00272F22" w:rsidRDefault="00173C2A" w:rsidP="00477EF6">
            <w:pPr>
              <w:rPr>
                <w:rFonts w:ascii="Courier New" w:hAnsi="Courier New" w:cs="Courier New"/>
              </w:rPr>
            </w:pPr>
            <w:r>
              <w:rPr>
                <w:rFonts w:ascii="Courier New" w:hAnsi="Courier New" w:cs="Courier New"/>
              </w:rPr>
              <w:t>selectedCategory</w:t>
            </w:r>
          </w:p>
        </w:tc>
        <w:tc>
          <w:tcPr>
            <w:tcW w:w="2933" w:type="dxa"/>
            <w:gridSpan w:val="2"/>
          </w:tcPr>
          <w:p w14:paraId="24184382" w14:textId="240D0450" w:rsidR="00272F22" w:rsidRDefault="00173C2A" w:rsidP="00477EF6">
            <w:pPr>
              <w:rPr>
                <w:rFonts w:ascii="Courier New" w:hAnsi="Courier New" w:cs="Courier New"/>
              </w:rPr>
            </w:pPr>
            <w:r>
              <w:rPr>
                <w:rFonts w:ascii="Courier New" w:hAnsi="Courier New" w:cs="Courier New"/>
              </w:rPr>
              <w:t>String</w:t>
            </w:r>
          </w:p>
        </w:tc>
        <w:tc>
          <w:tcPr>
            <w:tcW w:w="3478" w:type="dxa"/>
            <w:gridSpan w:val="3"/>
          </w:tcPr>
          <w:p w14:paraId="51E2A3F9" w14:textId="56856019" w:rsidR="00272F22" w:rsidRDefault="00173C2A" w:rsidP="00477EF6">
            <w:pPr>
              <w:rPr>
                <w:rFonts w:ascii="Courier New" w:hAnsi="Courier New" w:cs="Courier New"/>
              </w:rPr>
            </w:pPr>
            <w:r>
              <w:rPr>
                <w:rFonts w:ascii="Courier New" w:hAnsi="Courier New" w:cs="Courier New"/>
              </w:rPr>
              <w:t>Stores the movie category selected by the user</w:t>
            </w:r>
          </w:p>
        </w:tc>
      </w:tr>
      <w:tr w:rsidR="00E14ACB" w:rsidRPr="00D823EF" w14:paraId="08D0FC2E" w14:textId="77777777" w:rsidTr="00A0035D">
        <w:trPr>
          <w:trHeight w:val="415"/>
        </w:trPr>
        <w:tc>
          <w:tcPr>
            <w:tcW w:w="3141" w:type="dxa"/>
          </w:tcPr>
          <w:p w14:paraId="1BA50E3E" w14:textId="13BDE2E6" w:rsidR="00173C2A" w:rsidRDefault="000F14C6" w:rsidP="00477EF6">
            <w:pPr>
              <w:rPr>
                <w:rFonts w:ascii="Courier New" w:hAnsi="Courier New" w:cs="Courier New"/>
              </w:rPr>
            </w:pPr>
            <w:r>
              <w:rPr>
                <w:rFonts w:ascii="Courier New" w:hAnsi="Courier New" w:cs="Courier New"/>
              </w:rPr>
              <w:t>categoriesAdapter</w:t>
            </w:r>
          </w:p>
        </w:tc>
        <w:tc>
          <w:tcPr>
            <w:tcW w:w="2933" w:type="dxa"/>
            <w:gridSpan w:val="2"/>
          </w:tcPr>
          <w:p w14:paraId="262020D0" w14:textId="78316195" w:rsidR="00173C2A" w:rsidRDefault="0074036A" w:rsidP="00477EF6">
            <w:pPr>
              <w:rPr>
                <w:rFonts w:ascii="Courier New" w:hAnsi="Courier New" w:cs="Courier New"/>
              </w:rPr>
            </w:pPr>
            <w:r>
              <w:rPr>
                <w:rFonts w:ascii="Courier New" w:hAnsi="Courier New" w:cs="Courier New"/>
              </w:rPr>
              <w:t>ArrayAdapter&lt;String&gt;</w:t>
            </w:r>
          </w:p>
        </w:tc>
        <w:tc>
          <w:tcPr>
            <w:tcW w:w="3478" w:type="dxa"/>
            <w:gridSpan w:val="3"/>
          </w:tcPr>
          <w:p w14:paraId="39979F8F" w14:textId="5852444C" w:rsidR="00173C2A" w:rsidRDefault="00E23D91" w:rsidP="00477EF6">
            <w:pPr>
              <w:rPr>
                <w:rFonts w:ascii="Courier New" w:hAnsi="Courier New" w:cs="Courier New"/>
              </w:rPr>
            </w:pPr>
            <w:r>
              <w:rPr>
                <w:rFonts w:ascii="Courier New" w:hAnsi="Courier New" w:cs="Courier New"/>
              </w:rPr>
              <w:t>An adapter used to create the categories using a String array</w:t>
            </w:r>
          </w:p>
        </w:tc>
      </w:tr>
      <w:tr w:rsidR="00E14ACB" w:rsidRPr="00D823EF" w14:paraId="0E2389B3" w14:textId="77777777" w:rsidTr="00A0035D">
        <w:trPr>
          <w:trHeight w:val="415"/>
        </w:trPr>
        <w:tc>
          <w:tcPr>
            <w:tcW w:w="3141" w:type="dxa"/>
          </w:tcPr>
          <w:p w14:paraId="50992732" w14:textId="43B9DD46" w:rsidR="00E23D91" w:rsidRDefault="004634FE" w:rsidP="00477EF6">
            <w:pPr>
              <w:rPr>
                <w:rFonts w:ascii="Courier New" w:hAnsi="Courier New" w:cs="Courier New"/>
              </w:rPr>
            </w:pPr>
            <w:r>
              <w:rPr>
                <w:rFonts w:ascii="Courier New" w:hAnsi="Courier New" w:cs="Courier New"/>
              </w:rPr>
              <w:t>i</w:t>
            </w:r>
            <w:r w:rsidR="0027249D">
              <w:rPr>
                <w:rFonts w:ascii="Courier New" w:hAnsi="Courier New" w:cs="Courier New"/>
              </w:rPr>
              <w:t>magePath</w:t>
            </w:r>
          </w:p>
        </w:tc>
        <w:tc>
          <w:tcPr>
            <w:tcW w:w="2933" w:type="dxa"/>
            <w:gridSpan w:val="2"/>
          </w:tcPr>
          <w:p w14:paraId="1E818DF2" w14:textId="7B272897" w:rsidR="00E23D91" w:rsidRDefault="00ED07E0" w:rsidP="00477EF6">
            <w:pPr>
              <w:rPr>
                <w:rFonts w:ascii="Courier New" w:hAnsi="Courier New" w:cs="Courier New"/>
              </w:rPr>
            </w:pPr>
            <w:r>
              <w:rPr>
                <w:rFonts w:ascii="Courier New" w:hAnsi="Courier New" w:cs="Courier New"/>
              </w:rPr>
              <w:t>String</w:t>
            </w:r>
          </w:p>
        </w:tc>
        <w:tc>
          <w:tcPr>
            <w:tcW w:w="3478" w:type="dxa"/>
            <w:gridSpan w:val="3"/>
          </w:tcPr>
          <w:p w14:paraId="6B2F3C27" w14:textId="7E83DAF1" w:rsidR="00E23D91" w:rsidRDefault="00ED07E0" w:rsidP="00477EF6">
            <w:pPr>
              <w:rPr>
                <w:rFonts w:ascii="Courier New" w:hAnsi="Courier New" w:cs="Courier New"/>
              </w:rPr>
            </w:pPr>
            <w:r>
              <w:rPr>
                <w:rFonts w:ascii="Courier New" w:hAnsi="Courier New" w:cs="Courier New"/>
              </w:rPr>
              <w:t>Stores the image</w:t>
            </w:r>
            <w:r w:rsidR="00301340">
              <w:rPr>
                <w:rFonts w:ascii="Courier New" w:hAnsi="Courier New" w:cs="Courier New"/>
              </w:rPr>
              <w:t xml:space="preserve"> path of the movie</w:t>
            </w:r>
          </w:p>
        </w:tc>
      </w:tr>
      <w:tr w:rsidR="00E14ACB" w:rsidRPr="00D823EF" w14:paraId="1C17D55A" w14:textId="77777777" w:rsidTr="00A0035D">
        <w:trPr>
          <w:trHeight w:val="415"/>
        </w:trPr>
        <w:tc>
          <w:tcPr>
            <w:tcW w:w="3141" w:type="dxa"/>
          </w:tcPr>
          <w:p w14:paraId="0E379AD1" w14:textId="73503A15" w:rsidR="00301340" w:rsidRDefault="004634FE" w:rsidP="00477EF6">
            <w:pPr>
              <w:rPr>
                <w:rFonts w:ascii="Courier New" w:hAnsi="Courier New" w:cs="Courier New"/>
              </w:rPr>
            </w:pPr>
            <w:r>
              <w:rPr>
                <w:rFonts w:ascii="Courier New" w:hAnsi="Courier New" w:cs="Courier New"/>
              </w:rPr>
              <w:t>titleImagePath</w:t>
            </w:r>
            <w:r w:rsidR="00F530FE">
              <w:rPr>
                <w:rFonts w:ascii="Courier New" w:hAnsi="Courier New" w:cs="Courier New"/>
              </w:rPr>
              <w:t>, path</w:t>
            </w:r>
          </w:p>
        </w:tc>
        <w:tc>
          <w:tcPr>
            <w:tcW w:w="2933" w:type="dxa"/>
            <w:gridSpan w:val="2"/>
          </w:tcPr>
          <w:p w14:paraId="063B0C3C" w14:textId="7AA526F3" w:rsidR="00301340" w:rsidRDefault="004634FE" w:rsidP="00477EF6">
            <w:pPr>
              <w:rPr>
                <w:rFonts w:ascii="Courier New" w:hAnsi="Courier New" w:cs="Courier New"/>
              </w:rPr>
            </w:pPr>
            <w:r>
              <w:rPr>
                <w:rFonts w:ascii="Courier New" w:hAnsi="Courier New" w:cs="Courier New"/>
              </w:rPr>
              <w:t>String</w:t>
            </w:r>
          </w:p>
        </w:tc>
        <w:tc>
          <w:tcPr>
            <w:tcW w:w="3478" w:type="dxa"/>
            <w:gridSpan w:val="3"/>
          </w:tcPr>
          <w:p w14:paraId="22511824" w14:textId="2E4987A7" w:rsidR="00301340" w:rsidRDefault="004634FE" w:rsidP="00477EF6">
            <w:pPr>
              <w:rPr>
                <w:rFonts w:ascii="Courier New" w:hAnsi="Courier New" w:cs="Courier New"/>
              </w:rPr>
            </w:pPr>
            <w:r>
              <w:rPr>
                <w:rFonts w:ascii="Courier New" w:hAnsi="Courier New" w:cs="Courier New"/>
              </w:rPr>
              <w:t>Stores the title image path</w:t>
            </w:r>
            <w:r w:rsidR="00445D22">
              <w:rPr>
                <w:rFonts w:ascii="Courier New" w:hAnsi="Courier New" w:cs="Courier New"/>
              </w:rPr>
              <w:t xml:space="preserve"> of the movie</w:t>
            </w:r>
          </w:p>
        </w:tc>
      </w:tr>
      <w:tr w:rsidR="00707F69" w:rsidRPr="00F64D7F" w14:paraId="2853B424" w14:textId="77777777" w:rsidTr="00A0035D">
        <w:trPr>
          <w:trHeight w:val="822"/>
        </w:trPr>
        <w:tc>
          <w:tcPr>
            <w:tcW w:w="3141" w:type="dxa"/>
          </w:tcPr>
          <w:p w14:paraId="4C4A4B34" w14:textId="77777777" w:rsidR="00707F69" w:rsidRPr="005024CB" w:rsidRDefault="00707F69"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5933ED05" w14:textId="77777777" w:rsidR="00707F69" w:rsidRPr="001032A7" w:rsidRDefault="00707F69"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3818BE92" w14:textId="77777777" w:rsidR="00707F69" w:rsidRPr="00F64D7F" w:rsidRDefault="00707F69"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707F69" w14:paraId="7D2048A8" w14:textId="77777777" w:rsidTr="00A0035D">
        <w:trPr>
          <w:trHeight w:val="415"/>
        </w:trPr>
        <w:tc>
          <w:tcPr>
            <w:tcW w:w="3141" w:type="dxa"/>
          </w:tcPr>
          <w:p w14:paraId="2E329F66" w14:textId="77777777" w:rsidR="00707F69" w:rsidRDefault="00707F69"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6719C91F" w14:textId="77777777" w:rsidR="00707F69" w:rsidRDefault="00707F69" w:rsidP="001060BB">
            <w:pPr>
              <w:rPr>
                <w:rFonts w:ascii="Courier New" w:hAnsi="Courier New" w:cs="Courier New"/>
              </w:rPr>
            </w:pPr>
          </w:p>
        </w:tc>
        <w:tc>
          <w:tcPr>
            <w:tcW w:w="3478" w:type="dxa"/>
            <w:gridSpan w:val="3"/>
          </w:tcPr>
          <w:p w14:paraId="63458586" w14:textId="77777777" w:rsidR="00707F69" w:rsidRDefault="00707F69" w:rsidP="001060BB">
            <w:pPr>
              <w:rPr>
                <w:rFonts w:ascii="Courier New" w:hAnsi="Courier New" w:cs="Courier New"/>
              </w:rPr>
            </w:pPr>
          </w:p>
        </w:tc>
      </w:tr>
      <w:tr w:rsidR="00E14ACB" w:rsidRPr="00D823EF" w14:paraId="705DBAFA" w14:textId="77777777" w:rsidTr="00A0035D">
        <w:trPr>
          <w:trHeight w:val="415"/>
        </w:trPr>
        <w:tc>
          <w:tcPr>
            <w:tcW w:w="3141" w:type="dxa"/>
          </w:tcPr>
          <w:p w14:paraId="3DC254EB" w14:textId="7DBCF30B" w:rsidR="00445D22" w:rsidRDefault="00445D22" w:rsidP="00477EF6">
            <w:pPr>
              <w:rPr>
                <w:rFonts w:ascii="Courier New" w:hAnsi="Courier New" w:cs="Courier New"/>
              </w:rPr>
            </w:pPr>
            <w:r>
              <w:rPr>
                <w:rFonts w:ascii="Courier New" w:hAnsi="Courier New" w:cs="Courier New"/>
              </w:rPr>
              <w:t>trailerId</w:t>
            </w:r>
          </w:p>
        </w:tc>
        <w:tc>
          <w:tcPr>
            <w:tcW w:w="2933" w:type="dxa"/>
            <w:gridSpan w:val="2"/>
          </w:tcPr>
          <w:p w14:paraId="63409B94" w14:textId="18FF75E4" w:rsidR="00445D22" w:rsidRDefault="00445D22" w:rsidP="00477EF6">
            <w:pPr>
              <w:rPr>
                <w:rFonts w:ascii="Courier New" w:hAnsi="Courier New" w:cs="Courier New"/>
              </w:rPr>
            </w:pPr>
            <w:r>
              <w:rPr>
                <w:rFonts w:ascii="Courier New" w:hAnsi="Courier New" w:cs="Courier New"/>
              </w:rPr>
              <w:t>String</w:t>
            </w:r>
          </w:p>
        </w:tc>
        <w:tc>
          <w:tcPr>
            <w:tcW w:w="3478" w:type="dxa"/>
            <w:gridSpan w:val="3"/>
          </w:tcPr>
          <w:p w14:paraId="409D5F4C" w14:textId="34752143" w:rsidR="00445D22" w:rsidRDefault="00445D22" w:rsidP="00477EF6">
            <w:pPr>
              <w:rPr>
                <w:rFonts w:ascii="Courier New" w:hAnsi="Courier New" w:cs="Courier New"/>
              </w:rPr>
            </w:pPr>
            <w:r>
              <w:rPr>
                <w:rFonts w:ascii="Courier New" w:hAnsi="Courier New" w:cs="Courier New"/>
              </w:rPr>
              <w:t>Stores the movie trailer Id(YouTube Id)</w:t>
            </w:r>
          </w:p>
        </w:tc>
      </w:tr>
      <w:tr w:rsidR="00E14ACB" w:rsidRPr="00D823EF" w14:paraId="09B48060" w14:textId="77777777" w:rsidTr="00A0035D">
        <w:trPr>
          <w:trHeight w:val="415"/>
        </w:trPr>
        <w:tc>
          <w:tcPr>
            <w:tcW w:w="3141" w:type="dxa"/>
          </w:tcPr>
          <w:p w14:paraId="4968A67A" w14:textId="3A059475" w:rsidR="00445D22" w:rsidRDefault="00877E39" w:rsidP="00477EF6">
            <w:pPr>
              <w:rPr>
                <w:rFonts w:ascii="Courier New" w:hAnsi="Courier New" w:cs="Courier New"/>
              </w:rPr>
            </w:pPr>
            <w:r>
              <w:rPr>
                <w:rFonts w:ascii="Courier New" w:hAnsi="Courier New" w:cs="Courier New"/>
              </w:rPr>
              <w:t>code</w:t>
            </w:r>
          </w:p>
        </w:tc>
        <w:tc>
          <w:tcPr>
            <w:tcW w:w="2933" w:type="dxa"/>
            <w:gridSpan w:val="2"/>
          </w:tcPr>
          <w:p w14:paraId="4EC760E0" w14:textId="2494D3EF" w:rsidR="00445D22" w:rsidRDefault="00877E39" w:rsidP="00477EF6">
            <w:pPr>
              <w:rPr>
                <w:rFonts w:ascii="Courier New" w:hAnsi="Courier New" w:cs="Courier New"/>
              </w:rPr>
            </w:pPr>
            <w:r>
              <w:rPr>
                <w:rFonts w:ascii="Courier New" w:hAnsi="Courier New" w:cs="Courier New"/>
              </w:rPr>
              <w:t>String</w:t>
            </w:r>
          </w:p>
        </w:tc>
        <w:tc>
          <w:tcPr>
            <w:tcW w:w="3478" w:type="dxa"/>
            <w:gridSpan w:val="3"/>
          </w:tcPr>
          <w:p w14:paraId="51DC40F3" w14:textId="05BFDF0D" w:rsidR="00445D22" w:rsidRDefault="00877E39" w:rsidP="00477EF6">
            <w:pPr>
              <w:rPr>
                <w:rFonts w:ascii="Courier New" w:hAnsi="Courier New" w:cs="Courier New"/>
              </w:rPr>
            </w:pPr>
            <w:r>
              <w:rPr>
                <w:rFonts w:ascii="Courier New" w:hAnsi="Courier New" w:cs="Courier New"/>
              </w:rPr>
              <w:t>Stores the movie embed code</w:t>
            </w:r>
          </w:p>
        </w:tc>
      </w:tr>
      <w:tr w:rsidR="00E14ACB" w:rsidRPr="00D823EF" w14:paraId="15155715" w14:textId="77777777" w:rsidTr="00A0035D">
        <w:trPr>
          <w:trHeight w:val="415"/>
        </w:trPr>
        <w:tc>
          <w:tcPr>
            <w:tcW w:w="3141" w:type="dxa"/>
          </w:tcPr>
          <w:p w14:paraId="45350C9C" w14:textId="2FD677A6" w:rsidR="00445D22" w:rsidRDefault="00B75BAA" w:rsidP="00477EF6">
            <w:pPr>
              <w:rPr>
                <w:rFonts w:ascii="Courier New" w:hAnsi="Courier New" w:cs="Courier New"/>
              </w:rPr>
            </w:pPr>
            <w:r>
              <w:rPr>
                <w:rFonts w:ascii="Courier New" w:hAnsi="Courier New" w:cs="Courier New"/>
              </w:rPr>
              <w:t>url</w:t>
            </w:r>
          </w:p>
        </w:tc>
        <w:tc>
          <w:tcPr>
            <w:tcW w:w="2933" w:type="dxa"/>
            <w:gridSpan w:val="2"/>
          </w:tcPr>
          <w:p w14:paraId="1F31A559" w14:textId="18EDD9E6" w:rsidR="00445D22" w:rsidRDefault="00B75BAA" w:rsidP="00477EF6">
            <w:pPr>
              <w:rPr>
                <w:rFonts w:ascii="Courier New" w:hAnsi="Courier New" w:cs="Courier New"/>
              </w:rPr>
            </w:pPr>
            <w:r>
              <w:rPr>
                <w:rFonts w:ascii="Courier New" w:hAnsi="Courier New" w:cs="Courier New"/>
              </w:rPr>
              <w:t>String</w:t>
            </w:r>
          </w:p>
        </w:tc>
        <w:tc>
          <w:tcPr>
            <w:tcW w:w="3478" w:type="dxa"/>
            <w:gridSpan w:val="3"/>
          </w:tcPr>
          <w:p w14:paraId="4EA117A8" w14:textId="27C9B2EE" w:rsidR="00445D22" w:rsidRDefault="00B75BAA" w:rsidP="00477EF6">
            <w:pPr>
              <w:rPr>
                <w:rFonts w:ascii="Courier New" w:hAnsi="Courier New" w:cs="Courier New"/>
              </w:rPr>
            </w:pPr>
            <w:r>
              <w:rPr>
                <w:rFonts w:ascii="Courier New" w:hAnsi="Courier New" w:cs="Courier New"/>
              </w:rPr>
              <w:t>Stores the movie URL</w:t>
            </w:r>
          </w:p>
        </w:tc>
      </w:tr>
      <w:tr w:rsidR="00E14ACB" w:rsidRPr="00D823EF" w14:paraId="2234984B" w14:textId="77777777" w:rsidTr="00A0035D">
        <w:trPr>
          <w:trHeight w:val="415"/>
        </w:trPr>
        <w:tc>
          <w:tcPr>
            <w:tcW w:w="3141" w:type="dxa"/>
          </w:tcPr>
          <w:p w14:paraId="4A13A97E" w14:textId="4232233E" w:rsidR="00445D22" w:rsidRDefault="004F2FB5" w:rsidP="00477EF6">
            <w:pPr>
              <w:rPr>
                <w:rFonts w:ascii="Courier New" w:hAnsi="Courier New" w:cs="Courier New"/>
              </w:rPr>
            </w:pPr>
            <w:r>
              <w:rPr>
                <w:rFonts w:ascii="Courier New" w:hAnsi="Courier New" w:cs="Courier New"/>
              </w:rPr>
              <w:t>description</w:t>
            </w:r>
          </w:p>
        </w:tc>
        <w:tc>
          <w:tcPr>
            <w:tcW w:w="2933" w:type="dxa"/>
            <w:gridSpan w:val="2"/>
          </w:tcPr>
          <w:p w14:paraId="6F5A1BD1" w14:textId="128CB07F" w:rsidR="00445D22" w:rsidRDefault="004F2FB5" w:rsidP="00477EF6">
            <w:pPr>
              <w:rPr>
                <w:rFonts w:ascii="Courier New" w:hAnsi="Courier New" w:cs="Courier New"/>
              </w:rPr>
            </w:pPr>
            <w:r>
              <w:rPr>
                <w:rFonts w:ascii="Courier New" w:hAnsi="Courier New" w:cs="Courier New"/>
              </w:rPr>
              <w:t>String</w:t>
            </w:r>
          </w:p>
        </w:tc>
        <w:tc>
          <w:tcPr>
            <w:tcW w:w="3478" w:type="dxa"/>
            <w:gridSpan w:val="3"/>
          </w:tcPr>
          <w:p w14:paraId="6EEA00FB" w14:textId="4DB178ED" w:rsidR="00445D22" w:rsidRDefault="004F2FB5" w:rsidP="00477EF6">
            <w:pPr>
              <w:rPr>
                <w:rFonts w:ascii="Courier New" w:hAnsi="Courier New" w:cs="Courier New"/>
              </w:rPr>
            </w:pPr>
            <w:r>
              <w:rPr>
                <w:rFonts w:ascii="Courier New" w:hAnsi="Courier New" w:cs="Courier New"/>
              </w:rPr>
              <w:t>Stores the decription of the movie</w:t>
            </w:r>
          </w:p>
        </w:tc>
      </w:tr>
      <w:tr w:rsidR="00E14ACB" w:rsidRPr="00D823EF" w14:paraId="7C3D74E8" w14:textId="77777777" w:rsidTr="00A0035D">
        <w:trPr>
          <w:trHeight w:val="415"/>
        </w:trPr>
        <w:tc>
          <w:tcPr>
            <w:tcW w:w="3141" w:type="dxa"/>
          </w:tcPr>
          <w:p w14:paraId="1F0EBCA3" w14:textId="58FC4C5B" w:rsidR="00445D22" w:rsidRDefault="00AF57C7" w:rsidP="00477EF6">
            <w:pPr>
              <w:rPr>
                <w:rFonts w:ascii="Courier New" w:hAnsi="Courier New" w:cs="Courier New"/>
              </w:rPr>
            </w:pPr>
            <w:r>
              <w:rPr>
                <w:rFonts w:ascii="Courier New" w:hAnsi="Courier New" w:cs="Courier New"/>
              </w:rPr>
              <w:t>category</w:t>
            </w:r>
          </w:p>
        </w:tc>
        <w:tc>
          <w:tcPr>
            <w:tcW w:w="2933" w:type="dxa"/>
            <w:gridSpan w:val="2"/>
          </w:tcPr>
          <w:p w14:paraId="13676F64" w14:textId="2C76F1F2" w:rsidR="00445D22" w:rsidRDefault="00AF57C7" w:rsidP="00477EF6">
            <w:pPr>
              <w:rPr>
                <w:rFonts w:ascii="Courier New" w:hAnsi="Courier New" w:cs="Courier New"/>
              </w:rPr>
            </w:pPr>
            <w:r>
              <w:rPr>
                <w:rFonts w:ascii="Courier New" w:hAnsi="Courier New" w:cs="Courier New"/>
              </w:rPr>
              <w:t>int</w:t>
            </w:r>
          </w:p>
        </w:tc>
        <w:tc>
          <w:tcPr>
            <w:tcW w:w="3478" w:type="dxa"/>
            <w:gridSpan w:val="3"/>
          </w:tcPr>
          <w:p w14:paraId="02290F52" w14:textId="349E76F2" w:rsidR="00445D22" w:rsidRDefault="00AF57C7" w:rsidP="00477EF6">
            <w:pPr>
              <w:rPr>
                <w:rFonts w:ascii="Courier New" w:hAnsi="Courier New" w:cs="Courier New"/>
              </w:rPr>
            </w:pPr>
            <w:r>
              <w:rPr>
                <w:rFonts w:ascii="Courier New" w:hAnsi="Courier New" w:cs="Courier New"/>
              </w:rPr>
              <w:t>Stores the selected movie category in integer format</w:t>
            </w:r>
          </w:p>
        </w:tc>
      </w:tr>
      <w:tr w:rsidR="00E14ACB" w:rsidRPr="00D823EF" w14:paraId="3E3569C5" w14:textId="77777777" w:rsidTr="00A0035D">
        <w:trPr>
          <w:trHeight w:val="415"/>
        </w:trPr>
        <w:tc>
          <w:tcPr>
            <w:tcW w:w="3141" w:type="dxa"/>
          </w:tcPr>
          <w:p w14:paraId="69F428B1" w14:textId="6D15F1CE" w:rsidR="00AF57C7" w:rsidRDefault="00A96F40" w:rsidP="00477EF6">
            <w:pPr>
              <w:rPr>
                <w:rFonts w:ascii="Courier New" w:hAnsi="Courier New" w:cs="Courier New"/>
              </w:rPr>
            </w:pPr>
            <w:r>
              <w:rPr>
                <w:rFonts w:ascii="Courier New" w:hAnsi="Courier New" w:cs="Courier New"/>
              </w:rPr>
              <w:t>newMovie</w:t>
            </w:r>
          </w:p>
        </w:tc>
        <w:tc>
          <w:tcPr>
            <w:tcW w:w="2933" w:type="dxa"/>
            <w:gridSpan w:val="2"/>
          </w:tcPr>
          <w:p w14:paraId="56C9EFEE" w14:textId="599F85B6" w:rsidR="00AF57C7" w:rsidRDefault="00A96F40" w:rsidP="00477EF6">
            <w:pPr>
              <w:rPr>
                <w:rFonts w:ascii="Courier New" w:hAnsi="Courier New" w:cs="Courier New"/>
              </w:rPr>
            </w:pPr>
            <w:r>
              <w:rPr>
                <w:rFonts w:ascii="Courier New" w:hAnsi="Courier New" w:cs="Courier New"/>
              </w:rPr>
              <w:t>Movie</w:t>
            </w:r>
          </w:p>
        </w:tc>
        <w:tc>
          <w:tcPr>
            <w:tcW w:w="3478" w:type="dxa"/>
            <w:gridSpan w:val="3"/>
          </w:tcPr>
          <w:p w14:paraId="1C06714D" w14:textId="6A2CEDE9" w:rsidR="00AF57C7" w:rsidRDefault="00A96F40" w:rsidP="00477EF6">
            <w:pPr>
              <w:rPr>
                <w:rFonts w:ascii="Courier New" w:hAnsi="Courier New" w:cs="Courier New"/>
              </w:rPr>
            </w:pPr>
            <w:r>
              <w:rPr>
                <w:rFonts w:ascii="Courier New" w:hAnsi="Courier New" w:cs="Courier New"/>
              </w:rPr>
              <w:t>An object of the custom class “Movie” used to stores the newly added movie</w:t>
            </w:r>
          </w:p>
        </w:tc>
      </w:tr>
      <w:tr w:rsidR="00E14ACB" w:rsidRPr="00D823EF" w14:paraId="1A611FB3" w14:textId="77777777" w:rsidTr="00A0035D">
        <w:trPr>
          <w:trHeight w:val="415"/>
        </w:trPr>
        <w:tc>
          <w:tcPr>
            <w:tcW w:w="3141" w:type="dxa"/>
          </w:tcPr>
          <w:p w14:paraId="7D4A03D2" w14:textId="24371171" w:rsidR="00AF57C7" w:rsidRDefault="005E3BDE" w:rsidP="00477EF6">
            <w:pPr>
              <w:rPr>
                <w:rFonts w:ascii="Courier New" w:hAnsi="Courier New" w:cs="Courier New"/>
              </w:rPr>
            </w:pPr>
            <w:r>
              <w:rPr>
                <w:rFonts w:ascii="Courier New" w:hAnsi="Courier New" w:cs="Courier New"/>
              </w:rPr>
              <w:t>name</w:t>
            </w:r>
          </w:p>
        </w:tc>
        <w:tc>
          <w:tcPr>
            <w:tcW w:w="2933" w:type="dxa"/>
            <w:gridSpan w:val="2"/>
          </w:tcPr>
          <w:p w14:paraId="1B81945D" w14:textId="3CA6C1E8" w:rsidR="00AF57C7" w:rsidRDefault="005E3BDE" w:rsidP="00477EF6">
            <w:pPr>
              <w:rPr>
                <w:rFonts w:ascii="Courier New" w:hAnsi="Courier New" w:cs="Courier New"/>
              </w:rPr>
            </w:pPr>
            <w:r>
              <w:rPr>
                <w:rFonts w:ascii="Courier New" w:hAnsi="Courier New" w:cs="Courier New"/>
              </w:rPr>
              <w:t>String</w:t>
            </w:r>
          </w:p>
        </w:tc>
        <w:tc>
          <w:tcPr>
            <w:tcW w:w="3478" w:type="dxa"/>
            <w:gridSpan w:val="3"/>
          </w:tcPr>
          <w:p w14:paraId="55257E0A" w14:textId="25570D09" w:rsidR="00AF57C7" w:rsidRDefault="00316CAF" w:rsidP="00477EF6">
            <w:pPr>
              <w:rPr>
                <w:rFonts w:ascii="Courier New" w:hAnsi="Courier New" w:cs="Courier New"/>
              </w:rPr>
            </w:pPr>
            <w:r>
              <w:rPr>
                <w:rFonts w:ascii="Courier New" w:hAnsi="Courier New" w:cs="Courier New"/>
              </w:rPr>
              <w:t>Stores the name of the Cinema</w:t>
            </w:r>
          </w:p>
        </w:tc>
      </w:tr>
      <w:tr w:rsidR="00E14ACB" w:rsidRPr="00D823EF" w14:paraId="7B4D2019" w14:textId="77777777" w:rsidTr="00A0035D">
        <w:trPr>
          <w:trHeight w:val="415"/>
        </w:trPr>
        <w:tc>
          <w:tcPr>
            <w:tcW w:w="3141" w:type="dxa"/>
          </w:tcPr>
          <w:p w14:paraId="54CB3597" w14:textId="185A92D4" w:rsidR="00AF57C7" w:rsidRDefault="001F6288" w:rsidP="00477EF6">
            <w:pPr>
              <w:rPr>
                <w:rFonts w:ascii="Courier New" w:hAnsi="Courier New" w:cs="Courier New"/>
              </w:rPr>
            </w:pPr>
            <w:r>
              <w:rPr>
                <w:rFonts w:ascii="Courier New" w:hAnsi="Courier New" w:cs="Courier New"/>
              </w:rPr>
              <w:t>seatRowCol</w:t>
            </w:r>
            <w:r w:rsidR="00335F87">
              <w:rPr>
                <w:rFonts w:ascii="Courier New" w:hAnsi="Courier New" w:cs="Courier New"/>
              </w:rPr>
              <w:t>, rowCol</w:t>
            </w:r>
          </w:p>
        </w:tc>
        <w:tc>
          <w:tcPr>
            <w:tcW w:w="2933" w:type="dxa"/>
            <w:gridSpan w:val="2"/>
          </w:tcPr>
          <w:p w14:paraId="12D3BCBF" w14:textId="777A0525" w:rsidR="00AF57C7" w:rsidRDefault="001F6288" w:rsidP="00477EF6">
            <w:pPr>
              <w:rPr>
                <w:rFonts w:ascii="Courier New" w:hAnsi="Courier New" w:cs="Courier New"/>
              </w:rPr>
            </w:pPr>
            <w:r>
              <w:rPr>
                <w:rFonts w:ascii="Courier New" w:hAnsi="Courier New" w:cs="Courier New"/>
              </w:rPr>
              <w:t>int[]</w:t>
            </w:r>
          </w:p>
        </w:tc>
        <w:tc>
          <w:tcPr>
            <w:tcW w:w="3478" w:type="dxa"/>
            <w:gridSpan w:val="3"/>
          </w:tcPr>
          <w:p w14:paraId="5FFCAB86" w14:textId="0347063C" w:rsidR="00AF57C7" w:rsidRDefault="001F6288" w:rsidP="00477EF6">
            <w:pPr>
              <w:rPr>
                <w:rFonts w:ascii="Courier New" w:hAnsi="Courier New" w:cs="Courier New"/>
              </w:rPr>
            </w:pPr>
            <w:r>
              <w:rPr>
                <w:rFonts w:ascii="Courier New" w:hAnsi="Courier New" w:cs="Courier New"/>
              </w:rPr>
              <w:t>Stores data in this  format -&gt; [</w:t>
            </w:r>
            <w:r w:rsidR="002603F9">
              <w:rPr>
                <w:rFonts w:ascii="Courier New" w:hAnsi="Courier New" w:cs="Courier New"/>
              </w:rPr>
              <w:t>No. of rows, No. of Columns]</w:t>
            </w:r>
          </w:p>
        </w:tc>
      </w:tr>
      <w:tr w:rsidR="00E14ACB" w:rsidRPr="00D823EF" w14:paraId="15EA5F10" w14:textId="77777777" w:rsidTr="00A0035D">
        <w:trPr>
          <w:trHeight w:val="415"/>
        </w:trPr>
        <w:tc>
          <w:tcPr>
            <w:tcW w:w="3141" w:type="dxa"/>
          </w:tcPr>
          <w:p w14:paraId="7E2A5292" w14:textId="66E583FF" w:rsidR="00AF57C7" w:rsidRDefault="002603F9" w:rsidP="00477EF6">
            <w:pPr>
              <w:rPr>
                <w:rFonts w:ascii="Courier New" w:hAnsi="Courier New" w:cs="Courier New"/>
              </w:rPr>
            </w:pPr>
            <w:r>
              <w:rPr>
                <w:rFonts w:ascii="Courier New" w:hAnsi="Courier New" w:cs="Courier New"/>
              </w:rPr>
              <w:t>runtimes</w:t>
            </w:r>
          </w:p>
        </w:tc>
        <w:tc>
          <w:tcPr>
            <w:tcW w:w="2933" w:type="dxa"/>
            <w:gridSpan w:val="2"/>
          </w:tcPr>
          <w:p w14:paraId="38AE9656" w14:textId="46889089" w:rsidR="00AF57C7" w:rsidRDefault="002603F9" w:rsidP="00477EF6">
            <w:pPr>
              <w:rPr>
                <w:rFonts w:ascii="Courier New" w:hAnsi="Courier New" w:cs="Courier New"/>
              </w:rPr>
            </w:pPr>
            <w:r>
              <w:rPr>
                <w:rFonts w:ascii="Courier New" w:hAnsi="Courier New" w:cs="Courier New"/>
              </w:rPr>
              <w:t>List</w:t>
            </w:r>
            <w:r w:rsidR="00C311AE">
              <w:rPr>
                <w:rFonts w:ascii="Courier New" w:hAnsi="Courier New" w:cs="Courier New"/>
              </w:rPr>
              <w:t>&lt;Runtime&gt;</w:t>
            </w:r>
          </w:p>
        </w:tc>
        <w:tc>
          <w:tcPr>
            <w:tcW w:w="3478" w:type="dxa"/>
            <w:gridSpan w:val="3"/>
          </w:tcPr>
          <w:p w14:paraId="1CCA3F48" w14:textId="5BE0C685" w:rsidR="00AF57C7" w:rsidRDefault="00C311AE" w:rsidP="00477EF6">
            <w:pPr>
              <w:rPr>
                <w:rFonts w:ascii="Courier New" w:hAnsi="Courier New" w:cs="Courier New"/>
              </w:rPr>
            </w:pPr>
            <w:r>
              <w:rPr>
                <w:rFonts w:ascii="Courier New" w:hAnsi="Courier New" w:cs="Courier New"/>
              </w:rPr>
              <w:t>A list of the custom class “Runtime”</w:t>
            </w:r>
          </w:p>
        </w:tc>
      </w:tr>
      <w:tr w:rsidR="00E14ACB" w:rsidRPr="00D823EF" w14:paraId="62FB1C5E" w14:textId="77777777" w:rsidTr="00A0035D">
        <w:trPr>
          <w:trHeight w:val="415"/>
        </w:trPr>
        <w:tc>
          <w:tcPr>
            <w:tcW w:w="3141" w:type="dxa"/>
          </w:tcPr>
          <w:p w14:paraId="0B8E1109" w14:textId="167061D8" w:rsidR="00DB625F" w:rsidRDefault="00DB625F" w:rsidP="00477EF6">
            <w:pPr>
              <w:rPr>
                <w:rFonts w:ascii="Courier New" w:hAnsi="Courier New" w:cs="Courier New"/>
              </w:rPr>
            </w:pPr>
            <w:r>
              <w:rPr>
                <w:rFonts w:ascii="Courier New" w:hAnsi="Courier New" w:cs="Courier New"/>
              </w:rPr>
              <w:t>formatter</w:t>
            </w:r>
          </w:p>
        </w:tc>
        <w:tc>
          <w:tcPr>
            <w:tcW w:w="2933" w:type="dxa"/>
            <w:gridSpan w:val="2"/>
          </w:tcPr>
          <w:p w14:paraId="643038B2" w14:textId="5A47C4AE" w:rsidR="00DB625F" w:rsidRDefault="00DB625F" w:rsidP="00477EF6">
            <w:pPr>
              <w:rPr>
                <w:rFonts w:ascii="Courier New" w:hAnsi="Courier New" w:cs="Courier New"/>
              </w:rPr>
            </w:pPr>
            <w:r>
              <w:rPr>
                <w:rFonts w:ascii="Courier New" w:hAnsi="Courier New" w:cs="Courier New"/>
              </w:rPr>
              <w:t>DateTimeFormatter</w:t>
            </w:r>
          </w:p>
        </w:tc>
        <w:tc>
          <w:tcPr>
            <w:tcW w:w="3478" w:type="dxa"/>
            <w:gridSpan w:val="3"/>
          </w:tcPr>
          <w:p w14:paraId="28FBE7DF" w14:textId="34D62230" w:rsidR="00DB625F" w:rsidRDefault="006E4940" w:rsidP="00477EF6">
            <w:pPr>
              <w:rPr>
                <w:rFonts w:ascii="Courier New" w:hAnsi="Courier New" w:cs="Courier New"/>
              </w:rPr>
            </w:pPr>
            <w:r>
              <w:rPr>
                <w:rFonts w:ascii="Courier New" w:hAnsi="Courier New" w:cs="Courier New"/>
              </w:rPr>
              <w:t>Used to format DateTime data</w:t>
            </w:r>
          </w:p>
        </w:tc>
      </w:tr>
      <w:tr w:rsidR="00E14ACB" w:rsidRPr="00D823EF" w14:paraId="1763C049" w14:textId="77777777" w:rsidTr="00A0035D">
        <w:trPr>
          <w:trHeight w:val="415"/>
        </w:trPr>
        <w:tc>
          <w:tcPr>
            <w:tcW w:w="3141" w:type="dxa"/>
          </w:tcPr>
          <w:p w14:paraId="1C8C59BD" w14:textId="6B5CA5DE" w:rsidR="00DB625F" w:rsidRDefault="00340CA8" w:rsidP="00477EF6">
            <w:pPr>
              <w:rPr>
                <w:rFonts w:ascii="Courier New" w:hAnsi="Courier New" w:cs="Courier New"/>
              </w:rPr>
            </w:pPr>
            <w:r>
              <w:rPr>
                <w:rFonts w:ascii="Courier New" w:hAnsi="Courier New" w:cs="Courier New"/>
              </w:rPr>
              <w:t>s</w:t>
            </w:r>
            <w:r w:rsidR="006E4940">
              <w:rPr>
                <w:rFonts w:ascii="Courier New" w:hAnsi="Courier New" w:cs="Courier New"/>
              </w:rPr>
              <w:t>tart</w:t>
            </w:r>
            <w:r>
              <w:rPr>
                <w:rFonts w:ascii="Courier New" w:hAnsi="Courier New" w:cs="Courier New"/>
              </w:rPr>
              <w:t>, startDateTime</w:t>
            </w:r>
          </w:p>
        </w:tc>
        <w:tc>
          <w:tcPr>
            <w:tcW w:w="2933" w:type="dxa"/>
            <w:gridSpan w:val="2"/>
          </w:tcPr>
          <w:p w14:paraId="4F5B6626" w14:textId="23C0A6C2" w:rsidR="00DB625F" w:rsidRDefault="006E4940" w:rsidP="00477EF6">
            <w:pPr>
              <w:rPr>
                <w:rFonts w:ascii="Courier New" w:hAnsi="Courier New" w:cs="Courier New"/>
              </w:rPr>
            </w:pPr>
            <w:r>
              <w:rPr>
                <w:rFonts w:ascii="Courier New" w:hAnsi="Courier New" w:cs="Courier New"/>
              </w:rPr>
              <w:t>LocalDateTime</w:t>
            </w:r>
          </w:p>
        </w:tc>
        <w:tc>
          <w:tcPr>
            <w:tcW w:w="3478" w:type="dxa"/>
            <w:gridSpan w:val="3"/>
          </w:tcPr>
          <w:p w14:paraId="006AAC61" w14:textId="304B5879" w:rsidR="00DB625F" w:rsidRDefault="006E4940" w:rsidP="00477EF6">
            <w:pPr>
              <w:rPr>
                <w:rFonts w:ascii="Courier New" w:hAnsi="Courier New" w:cs="Courier New"/>
              </w:rPr>
            </w:pPr>
            <w:r>
              <w:rPr>
                <w:rFonts w:ascii="Courier New" w:hAnsi="Courier New" w:cs="Courier New"/>
              </w:rPr>
              <w:t xml:space="preserve">Stores the </w:t>
            </w:r>
            <w:r w:rsidR="00820231">
              <w:rPr>
                <w:rFonts w:ascii="Courier New" w:hAnsi="Courier New" w:cs="Courier New"/>
              </w:rPr>
              <w:t>date and time when the runtime begins</w:t>
            </w:r>
          </w:p>
        </w:tc>
      </w:tr>
      <w:tr w:rsidR="00E14ACB" w:rsidRPr="00D823EF" w14:paraId="38CEB91B" w14:textId="77777777" w:rsidTr="00A0035D">
        <w:trPr>
          <w:trHeight w:val="415"/>
        </w:trPr>
        <w:tc>
          <w:tcPr>
            <w:tcW w:w="3141" w:type="dxa"/>
          </w:tcPr>
          <w:p w14:paraId="2F1BC3A7" w14:textId="3BE8F259" w:rsidR="00DB625F" w:rsidRDefault="00E20615" w:rsidP="00477EF6">
            <w:pPr>
              <w:rPr>
                <w:rFonts w:ascii="Courier New" w:hAnsi="Courier New" w:cs="Courier New"/>
              </w:rPr>
            </w:pPr>
            <w:r>
              <w:rPr>
                <w:rFonts w:ascii="Courier New" w:hAnsi="Courier New" w:cs="Courier New"/>
              </w:rPr>
              <w:t>e</w:t>
            </w:r>
            <w:r w:rsidR="00820231">
              <w:rPr>
                <w:rFonts w:ascii="Courier New" w:hAnsi="Courier New" w:cs="Courier New"/>
              </w:rPr>
              <w:t>nd</w:t>
            </w:r>
            <w:r>
              <w:rPr>
                <w:rFonts w:ascii="Courier New" w:hAnsi="Courier New" w:cs="Courier New"/>
              </w:rPr>
              <w:t>, endDateTime</w:t>
            </w:r>
          </w:p>
        </w:tc>
        <w:tc>
          <w:tcPr>
            <w:tcW w:w="2933" w:type="dxa"/>
            <w:gridSpan w:val="2"/>
          </w:tcPr>
          <w:p w14:paraId="572DA227" w14:textId="3889C112" w:rsidR="00DB625F" w:rsidRDefault="00820231" w:rsidP="00477EF6">
            <w:pPr>
              <w:rPr>
                <w:rFonts w:ascii="Courier New" w:hAnsi="Courier New" w:cs="Courier New"/>
              </w:rPr>
            </w:pPr>
            <w:r>
              <w:rPr>
                <w:rFonts w:ascii="Courier New" w:hAnsi="Courier New" w:cs="Courier New"/>
              </w:rPr>
              <w:t>LocalDateTime</w:t>
            </w:r>
          </w:p>
        </w:tc>
        <w:tc>
          <w:tcPr>
            <w:tcW w:w="3478" w:type="dxa"/>
            <w:gridSpan w:val="3"/>
          </w:tcPr>
          <w:p w14:paraId="0CB28CC2" w14:textId="22C3316D" w:rsidR="00DB625F" w:rsidRDefault="00820231" w:rsidP="00477EF6">
            <w:pPr>
              <w:rPr>
                <w:rFonts w:ascii="Courier New" w:hAnsi="Courier New" w:cs="Courier New"/>
              </w:rPr>
            </w:pPr>
            <w:r>
              <w:rPr>
                <w:rFonts w:ascii="Courier New" w:hAnsi="Courier New" w:cs="Courier New"/>
              </w:rPr>
              <w:t>Stores the date and time when the runtime ends</w:t>
            </w:r>
          </w:p>
        </w:tc>
      </w:tr>
      <w:tr w:rsidR="00E14ACB" w:rsidRPr="00D823EF" w14:paraId="7C0B2A65" w14:textId="77777777" w:rsidTr="00A0035D">
        <w:trPr>
          <w:trHeight w:val="415"/>
        </w:trPr>
        <w:tc>
          <w:tcPr>
            <w:tcW w:w="3141" w:type="dxa"/>
          </w:tcPr>
          <w:p w14:paraId="3CD967AA" w14:textId="2BB60B98" w:rsidR="00DB625F" w:rsidRDefault="00FA73C1" w:rsidP="00477EF6">
            <w:pPr>
              <w:rPr>
                <w:rFonts w:ascii="Courier New" w:hAnsi="Courier New" w:cs="Courier New"/>
              </w:rPr>
            </w:pPr>
            <w:r>
              <w:rPr>
                <w:rFonts w:ascii="Courier New" w:hAnsi="Courier New" w:cs="Courier New"/>
              </w:rPr>
              <w:t>rt</w:t>
            </w:r>
          </w:p>
        </w:tc>
        <w:tc>
          <w:tcPr>
            <w:tcW w:w="2933" w:type="dxa"/>
            <w:gridSpan w:val="2"/>
          </w:tcPr>
          <w:p w14:paraId="7B6AA9C3" w14:textId="21DC27AE" w:rsidR="00DB625F" w:rsidRDefault="00FA73C1" w:rsidP="00477EF6">
            <w:pPr>
              <w:rPr>
                <w:rFonts w:ascii="Courier New" w:hAnsi="Courier New" w:cs="Courier New"/>
              </w:rPr>
            </w:pPr>
            <w:r>
              <w:rPr>
                <w:rFonts w:ascii="Courier New" w:hAnsi="Courier New" w:cs="Courier New"/>
              </w:rPr>
              <w:t>Runtime</w:t>
            </w:r>
          </w:p>
        </w:tc>
        <w:tc>
          <w:tcPr>
            <w:tcW w:w="3478" w:type="dxa"/>
            <w:gridSpan w:val="3"/>
          </w:tcPr>
          <w:p w14:paraId="45FFA935" w14:textId="506CBCF0" w:rsidR="00DB625F" w:rsidRDefault="00FA73C1" w:rsidP="00477EF6">
            <w:pPr>
              <w:rPr>
                <w:rFonts w:ascii="Courier New" w:hAnsi="Courier New" w:cs="Courier New"/>
              </w:rPr>
            </w:pPr>
            <w:r>
              <w:rPr>
                <w:rFonts w:ascii="Courier New" w:hAnsi="Courier New" w:cs="Courier New"/>
              </w:rPr>
              <w:t xml:space="preserve">Stores the Runtime objects contained </w:t>
            </w:r>
            <w:r w:rsidR="00D56B20">
              <w:rPr>
                <w:rFonts w:ascii="Courier New" w:hAnsi="Courier New" w:cs="Courier New"/>
              </w:rPr>
              <w:t>in the runtimes variable</w:t>
            </w:r>
          </w:p>
        </w:tc>
      </w:tr>
      <w:tr w:rsidR="00E14ACB" w:rsidRPr="00D823EF" w14:paraId="26D7B709" w14:textId="77777777" w:rsidTr="00A0035D">
        <w:trPr>
          <w:trHeight w:val="415"/>
        </w:trPr>
        <w:tc>
          <w:tcPr>
            <w:tcW w:w="3141" w:type="dxa"/>
          </w:tcPr>
          <w:p w14:paraId="199D1E08" w14:textId="0F56371C" w:rsidR="00F26F07" w:rsidRDefault="00F26F07" w:rsidP="00477EF6">
            <w:pPr>
              <w:rPr>
                <w:rFonts w:ascii="Courier New" w:hAnsi="Courier New" w:cs="Courier New"/>
              </w:rPr>
            </w:pPr>
            <w:r>
              <w:rPr>
                <w:rFonts w:ascii="Courier New" w:hAnsi="Courier New" w:cs="Courier New"/>
              </w:rPr>
              <w:t>startRt</w:t>
            </w:r>
          </w:p>
        </w:tc>
        <w:tc>
          <w:tcPr>
            <w:tcW w:w="2933" w:type="dxa"/>
            <w:gridSpan w:val="2"/>
          </w:tcPr>
          <w:p w14:paraId="3B95DEBD" w14:textId="32C4853C" w:rsidR="00F26F07" w:rsidRDefault="00F26F07" w:rsidP="00477EF6">
            <w:pPr>
              <w:rPr>
                <w:rFonts w:ascii="Courier New" w:hAnsi="Courier New" w:cs="Courier New"/>
              </w:rPr>
            </w:pPr>
            <w:r>
              <w:rPr>
                <w:rFonts w:ascii="Courier New" w:hAnsi="Courier New" w:cs="Courier New"/>
              </w:rPr>
              <w:t>LocalDateTime</w:t>
            </w:r>
          </w:p>
        </w:tc>
        <w:tc>
          <w:tcPr>
            <w:tcW w:w="3478" w:type="dxa"/>
            <w:gridSpan w:val="3"/>
          </w:tcPr>
          <w:p w14:paraId="7F8EDD96" w14:textId="2490AC78" w:rsidR="00F26F07" w:rsidRDefault="00ED3FE1" w:rsidP="00477EF6">
            <w:pPr>
              <w:rPr>
                <w:rFonts w:ascii="Courier New" w:hAnsi="Courier New" w:cs="Courier New"/>
              </w:rPr>
            </w:pPr>
            <w:r>
              <w:rPr>
                <w:rFonts w:ascii="Courier New" w:hAnsi="Courier New" w:cs="Courier New"/>
              </w:rPr>
              <w:t>Stores the date and time when the runtime “rt” begins</w:t>
            </w:r>
          </w:p>
        </w:tc>
      </w:tr>
      <w:tr w:rsidR="00E14ACB" w:rsidRPr="00D823EF" w14:paraId="6B23FFCD" w14:textId="77777777" w:rsidTr="00A0035D">
        <w:trPr>
          <w:trHeight w:val="415"/>
        </w:trPr>
        <w:tc>
          <w:tcPr>
            <w:tcW w:w="3141" w:type="dxa"/>
          </w:tcPr>
          <w:p w14:paraId="19A6D1BD" w14:textId="0C6BA234" w:rsidR="00F26F07" w:rsidRDefault="00ED3FE1" w:rsidP="00477EF6">
            <w:pPr>
              <w:rPr>
                <w:rFonts w:ascii="Courier New" w:hAnsi="Courier New" w:cs="Courier New"/>
              </w:rPr>
            </w:pPr>
            <w:r>
              <w:rPr>
                <w:rFonts w:ascii="Courier New" w:hAnsi="Courier New" w:cs="Courier New"/>
              </w:rPr>
              <w:t>endRt</w:t>
            </w:r>
          </w:p>
        </w:tc>
        <w:tc>
          <w:tcPr>
            <w:tcW w:w="2933" w:type="dxa"/>
            <w:gridSpan w:val="2"/>
          </w:tcPr>
          <w:p w14:paraId="2FC90AD1" w14:textId="2EB981E5" w:rsidR="00F26F07" w:rsidRDefault="00ED3FE1" w:rsidP="00477EF6">
            <w:pPr>
              <w:rPr>
                <w:rFonts w:ascii="Courier New" w:hAnsi="Courier New" w:cs="Courier New"/>
              </w:rPr>
            </w:pPr>
            <w:r>
              <w:rPr>
                <w:rFonts w:ascii="Courier New" w:hAnsi="Courier New" w:cs="Courier New"/>
              </w:rPr>
              <w:t>LocalDateTime</w:t>
            </w:r>
          </w:p>
        </w:tc>
        <w:tc>
          <w:tcPr>
            <w:tcW w:w="3478" w:type="dxa"/>
            <w:gridSpan w:val="3"/>
          </w:tcPr>
          <w:p w14:paraId="4EB0AE85" w14:textId="6C93C3AD" w:rsidR="00F26F07" w:rsidRDefault="00ED3FE1" w:rsidP="00477EF6">
            <w:pPr>
              <w:rPr>
                <w:rFonts w:ascii="Courier New" w:hAnsi="Courier New" w:cs="Courier New"/>
              </w:rPr>
            </w:pPr>
            <w:r>
              <w:rPr>
                <w:rFonts w:ascii="Courier New" w:hAnsi="Courier New" w:cs="Courier New"/>
              </w:rPr>
              <w:t>Stores the date and time when the runtime “rt” ends</w:t>
            </w:r>
          </w:p>
        </w:tc>
      </w:tr>
      <w:tr w:rsidR="00E14ACB" w:rsidRPr="00D823EF" w14:paraId="4F3948A0" w14:textId="77777777" w:rsidTr="00A0035D">
        <w:trPr>
          <w:trHeight w:val="415"/>
        </w:trPr>
        <w:tc>
          <w:tcPr>
            <w:tcW w:w="3141" w:type="dxa"/>
          </w:tcPr>
          <w:p w14:paraId="179F43C9" w14:textId="5ECF93A2" w:rsidR="00ED3FE1" w:rsidRDefault="00FE56A2" w:rsidP="00477EF6">
            <w:pPr>
              <w:rPr>
                <w:rFonts w:ascii="Courier New" w:hAnsi="Courier New" w:cs="Courier New"/>
              </w:rPr>
            </w:pPr>
            <w:r>
              <w:rPr>
                <w:rFonts w:ascii="Courier New" w:hAnsi="Courier New" w:cs="Courier New"/>
              </w:rPr>
              <w:t>runtime</w:t>
            </w:r>
          </w:p>
        </w:tc>
        <w:tc>
          <w:tcPr>
            <w:tcW w:w="2933" w:type="dxa"/>
            <w:gridSpan w:val="2"/>
          </w:tcPr>
          <w:p w14:paraId="53F8346F" w14:textId="7DC27B97" w:rsidR="00ED3FE1" w:rsidRDefault="00FE56A2" w:rsidP="00477EF6">
            <w:pPr>
              <w:rPr>
                <w:rFonts w:ascii="Courier New" w:hAnsi="Courier New" w:cs="Courier New"/>
              </w:rPr>
            </w:pPr>
            <w:r>
              <w:rPr>
                <w:rFonts w:ascii="Courier New" w:hAnsi="Courier New" w:cs="Courier New"/>
              </w:rPr>
              <w:t>Runtime</w:t>
            </w:r>
          </w:p>
        </w:tc>
        <w:tc>
          <w:tcPr>
            <w:tcW w:w="3478" w:type="dxa"/>
            <w:gridSpan w:val="3"/>
          </w:tcPr>
          <w:p w14:paraId="74006BED" w14:textId="52D38955" w:rsidR="00ED3FE1" w:rsidRDefault="00FE56A2" w:rsidP="00477EF6">
            <w:pPr>
              <w:rPr>
                <w:rFonts w:ascii="Courier New" w:hAnsi="Courier New" w:cs="Courier New"/>
              </w:rPr>
            </w:pPr>
            <w:r>
              <w:rPr>
                <w:rFonts w:ascii="Courier New" w:hAnsi="Courier New" w:cs="Courier New"/>
              </w:rPr>
              <w:t>Stores the newly created Runtime object</w:t>
            </w:r>
          </w:p>
        </w:tc>
      </w:tr>
      <w:tr w:rsidR="00A66DFB" w:rsidRPr="00F64D7F" w14:paraId="49024A99" w14:textId="77777777" w:rsidTr="00A0035D">
        <w:trPr>
          <w:trHeight w:val="822"/>
        </w:trPr>
        <w:tc>
          <w:tcPr>
            <w:tcW w:w="3183" w:type="dxa"/>
            <w:gridSpan w:val="2"/>
          </w:tcPr>
          <w:p w14:paraId="7B87A725" w14:textId="77777777" w:rsidR="00A66DFB" w:rsidRPr="005024CB" w:rsidRDefault="00A66DFB"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3181" w:type="dxa"/>
            <w:gridSpan w:val="2"/>
          </w:tcPr>
          <w:p w14:paraId="1E242291" w14:textId="77777777" w:rsidR="00A66DFB" w:rsidRPr="001032A7" w:rsidRDefault="00A66DFB"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188" w:type="dxa"/>
            <w:gridSpan w:val="2"/>
          </w:tcPr>
          <w:p w14:paraId="6B4ECC58" w14:textId="77777777" w:rsidR="00A66DFB" w:rsidRPr="00F64D7F" w:rsidRDefault="00A66DFB"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A66DFB" w14:paraId="5EC6E817" w14:textId="77777777" w:rsidTr="00A0035D">
        <w:trPr>
          <w:trHeight w:val="415"/>
        </w:trPr>
        <w:tc>
          <w:tcPr>
            <w:tcW w:w="3183" w:type="dxa"/>
            <w:gridSpan w:val="2"/>
          </w:tcPr>
          <w:p w14:paraId="77F4A885" w14:textId="77777777" w:rsidR="00A66DFB" w:rsidRDefault="00A66DFB"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3181" w:type="dxa"/>
            <w:gridSpan w:val="2"/>
          </w:tcPr>
          <w:p w14:paraId="7FF1E774" w14:textId="77777777" w:rsidR="00A66DFB" w:rsidRDefault="00A66DFB" w:rsidP="001060BB">
            <w:pPr>
              <w:rPr>
                <w:rFonts w:ascii="Courier New" w:hAnsi="Courier New" w:cs="Courier New"/>
              </w:rPr>
            </w:pPr>
          </w:p>
        </w:tc>
        <w:tc>
          <w:tcPr>
            <w:tcW w:w="3188" w:type="dxa"/>
            <w:gridSpan w:val="2"/>
          </w:tcPr>
          <w:p w14:paraId="7E495821" w14:textId="77777777" w:rsidR="00A66DFB" w:rsidRDefault="00A66DFB" w:rsidP="001060BB">
            <w:pPr>
              <w:rPr>
                <w:rFonts w:ascii="Courier New" w:hAnsi="Courier New" w:cs="Courier New"/>
              </w:rPr>
            </w:pPr>
          </w:p>
        </w:tc>
      </w:tr>
      <w:tr w:rsidR="00E14ACB" w:rsidRPr="00D823EF" w14:paraId="24153D20" w14:textId="77777777" w:rsidTr="00A0035D">
        <w:trPr>
          <w:trHeight w:val="415"/>
        </w:trPr>
        <w:tc>
          <w:tcPr>
            <w:tcW w:w="3183" w:type="dxa"/>
            <w:gridSpan w:val="2"/>
          </w:tcPr>
          <w:p w14:paraId="78E32C66" w14:textId="4EEEEA8C" w:rsidR="00ED3FE1" w:rsidRDefault="00C811BE" w:rsidP="00477EF6">
            <w:pPr>
              <w:rPr>
                <w:rFonts w:ascii="Courier New" w:hAnsi="Courier New" w:cs="Courier New"/>
              </w:rPr>
            </w:pPr>
            <w:r>
              <w:rPr>
                <w:rFonts w:ascii="Courier New" w:hAnsi="Courier New" w:cs="Courier New"/>
              </w:rPr>
              <w:t>i</w:t>
            </w:r>
          </w:p>
        </w:tc>
        <w:tc>
          <w:tcPr>
            <w:tcW w:w="3181" w:type="dxa"/>
            <w:gridSpan w:val="2"/>
          </w:tcPr>
          <w:p w14:paraId="3E2B3BF7" w14:textId="3A3F546A" w:rsidR="00ED3FE1" w:rsidRDefault="00C811BE" w:rsidP="00477EF6">
            <w:pPr>
              <w:rPr>
                <w:rFonts w:ascii="Courier New" w:hAnsi="Courier New" w:cs="Courier New"/>
              </w:rPr>
            </w:pPr>
            <w:r>
              <w:rPr>
                <w:rFonts w:ascii="Courier New" w:hAnsi="Courier New" w:cs="Courier New"/>
              </w:rPr>
              <w:t>int</w:t>
            </w:r>
          </w:p>
        </w:tc>
        <w:tc>
          <w:tcPr>
            <w:tcW w:w="3188" w:type="dxa"/>
            <w:gridSpan w:val="2"/>
          </w:tcPr>
          <w:p w14:paraId="1BA856C3" w14:textId="29E3162C" w:rsidR="00ED3FE1" w:rsidRDefault="00C811BE" w:rsidP="00477EF6">
            <w:pPr>
              <w:rPr>
                <w:rFonts w:ascii="Courier New" w:hAnsi="Courier New" w:cs="Courier New"/>
              </w:rPr>
            </w:pPr>
            <w:r>
              <w:rPr>
                <w:rFonts w:ascii="Courier New" w:hAnsi="Courier New" w:cs="Courier New"/>
              </w:rPr>
              <w:t>Used to control the outer loop</w:t>
            </w:r>
          </w:p>
        </w:tc>
      </w:tr>
      <w:tr w:rsidR="00E14ACB" w:rsidRPr="00D823EF" w14:paraId="6E270487" w14:textId="77777777" w:rsidTr="00A0035D">
        <w:trPr>
          <w:trHeight w:val="415"/>
        </w:trPr>
        <w:tc>
          <w:tcPr>
            <w:tcW w:w="3183" w:type="dxa"/>
            <w:gridSpan w:val="2"/>
          </w:tcPr>
          <w:p w14:paraId="23F59B72" w14:textId="07D6670F" w:rsidR="00ED3FE1" w:rsidRDefault="00C811BE" w:rsidP="00477EF6">
            <w:pPr>
              <w:rPr>
                <w:rFonts w:ascii="Courier New" w:hAnsi="Courier New" w:cs="Courier New"/>
              </w:rPr>
            </w:pPr>
            <w:r>
              <w:rPr>
                <w:rFonts w:ascii="Courier New" w:hAnsi="Courier New" w:cs="Courier New"/>
              </w:rPr>
              <w:t>j</w:t>
            </w:r>
          </w:p>
        </w:tc>
        <w:tc>
          <w:tcPr>
            <w:tcW w:w="3181" w:type="dxa"/>
            <w:gridSpan w:val="2"/>
          </w:tcPr>
          <w:p w14:paraId="205937A9" w14:textId="11C29B00" w:rsidR="00ED3FE1" w:rsidRDefault="00C811BE" w:rsidP="00477EF6">
            <w:pPr>
              <w:rPr>
                <w:rFonts w:ascii="Courier New" w:hAnsi="Courier New" w:cs="Courier New"/>
              </w:rPr>
            </w:pPr>
            <w:r>
              <w:rPr>
                <w:rFonts w:ascii="Courier New" w:hAnsi="Courier New" w:cs="Courier New"/>
              </w:rPr>
              <w:t>int</w:t>
            </w:r>
          </w:p>
        </w:tc>
        <w:tc>
          <w:tcPr>
            <w:tcW w:w="3188" w:type="dxa"/>
            <w:gridSpan w:val="2"/>
          </w:tcPr>
          <w:p w14:paraId="19B920AB" w14:textId="21B9A218" w:rsidR="00ED3FE1" w:rsidRDefault="00C811BE" w:rsidP="00477EF6">
            <w:pPr>
              <w:rPr>
                <w:rFonts w:ascii="Courier New" w:hAnsi="Courier New" w:cs="Courier New"/>
              </w:rPr>
            </w:pPr>
            <w:r>
              <w:rPr>
                <w:rFonts w:ascii="Courier New" w:hAnsi="Courier New" w:cs="Courier New"/>
              </w:rPr>
              <w:t>Used to control the inner nested loop</w:t>
            </w:r>
          </w:p>
        </w:tc>
      </w:tr>
      <w:tr w:rsidR="00E14ACB" w:rsidRPr="00D823EF" w14:paraId="79A50893" w14:textId="77777777" w:rsidTr="00A0035D">
        <w:trPr>
          <w:trHeight w:val="415"/>
        </w:trPr>
        <w:tc>
          <w:tcPr>
            <w:tcW w:w="3183" w:type="dxa"/>
            <w:gridSpan w:val="2"/>
          </w:tcPr>
          <w:p w14:paraId="2BC1DF01" w14:textId="79C6C544" w:rsidR="00ED3FE1" w:rsidRDefault="00C01237" w:rsidP="00477EF6">
            <w:pPr>
              <w:rPr>
                <w:rFonts w:ascii="Courier New" w:hAnsi="Courier New" w:cs="Courier New"/>
              </w:rPr>
            </w:pPr>
            <w:r>
              <w:rPr>
                <w:rFonts w:ascii="Courier New" w:hAnsi="Courier New" w:cs="Courier New"/>
              </w:rPr>
              <w:t>listOfFactors</w:t>
            </w:r>
          </w:p>
        </w:tc>
        <w:tc>
          <w:tcPr>
            <w:tcW w:w="3181" w:type="dxa"/>
            <w:gridSpan w:val="2"/>
          </w:tcPr>
          <w:p w14:paraId="4794E681" w14:textId="1D98CD55" w:rsidR="00ED3FE1" w:rsidRDefault="00C01237" w:rsidP="00477EF6">
            <w:pPr>
              <w:rPr>
                <w:rFonts w:ascii="Courier New" w:hAnsi="Courier New" w:cs="Courier New"/>
              </w:rPr>
            </w:pPr>
            <w:r>
              <w:rPr>
                <w:rFonts w:ascii="Courier New" w:hAnsi="Courier New" w:cs="Courier New"/>
              </w:rPr>
              <w:t>List&lt;int[]&gt;</w:t>
            </w:r>
          </w:p>
        </w:tc>
        <w:tc>
          <w:tcPr>
            <w:tcW w:w="3188" w:type="dxa"/>
            <w:gridSpan w:val="2"/>
          </w:tcPr>
          <w:p w14:paraId="365BC518" w14:textId="2A866D9A" w:rsidR="00ED3FE1" w:rsidRDefault="00C01237" w:rsidP="00477EF6">
            <w:pPr>
              <w:rPr>
                <w:rFonts w:ascii="Courier New" w:hAnsi="Courier New" w:cs="Courier New"/>
              </w:rPr>
            </w:pPr>
            <w:r>
              <w:rPr>
                <w:rFonts w:ascii="Courier New" w:hAnsi="Courier New" w:cs="Courier New"/>
              </w:rPr>
              <w:t>Stores the factors pair in a list</w:t>
            </w:r>
          </w:p>
        </w:tc>
      </w:tr>
      <w:tr w:rsidR="00E14ACB" w:rsidRPr="00D823EF" w14:paraId="5C931DE4" w14:textId="77777777" w:rsidTr="00A0035D">
        <w:trPr>
          <w:trHeight w:val="415"/>
        </w:trPr>
        <w:tc>
          <w:tcPr>
            <w:tcW w:w="3183" w:type="dxa"/>
            <w:gridSpan w:val="2"/>
          </w:tcPr>
          <w:p w14:paraId="2039870F" w14:textId="65CCD0B4" w:rsidR="00ED3FE1" w:rsidRDefault="00035927" w:rsidP="00477EF6">
            <w:pPr>
              <w:rPr>
                <w:rFonts w:ascii="Courier New" w:hAnsi="Courier New" w:cs="Courier New"/>
              </w:rPr>
            </w:pPr>
            <w:r>
              <w:rPr>
                <w:rFonts w:ascii="Courier New" w:hAnsi="Courier New" w:cs="Courier New"/>
              </w:rPr>
              <w:t>num</w:t>
            </w:r>
          </w:p>
        </w:tc>
        <w:tc>
          <w:tcPr>
            <w:tcW w:w="3181" w:type="dxa"/>
            <w:gridSpan w:val="2"/>
          </w:tcPr>
          <w:p w14:paraId="59FF1753" w14:textId="02B6ADE7" w:rsidR="00ED3FE1" w:rsidRDefault="00035927" w:rsidP="00477EF6">
            <w:pPr>
              <w:rPr>
                <w:rFonts w:ascii="Courier New" w:hAnsi="Courier New" w:cs="Courier New"/>
              </w:rPr>
            </w:pPr>
            <w:r>
              <w:rPr>
                <w:rFonts w:ascii="Courier New" w:hAnsi="Courier New" w:cs="Courier New"/>
              </w:rPr>
              <w:t>int</w:t>
            </w:r>
          </w:p>
        </w:tc>
        <w:tc>
          <w:tcPr>
            <w:tcW w:w="3188" w:type="dxa"/>
            <w:gridSpan w:val="2"/>
          </w:tcPr>
          <w:p w14:paraId="2A2EB2EE" w14:textId="5DD578CC" w:rsidR="00ED3FE1" w:rsidRDefault="00035927" w:rsidP="00477EF6">
            <w:pPr>
              <w:rPr>
                <w:rFonts w:ascii="Courier New" w:hAnsi="Courier New" w:cs="Courier New"/>
              </w:rPr>
            </w:pPr>
            <w:r>
              <w:rPr>
                <w:rFonts w:ascii="Courier New" w:hAnsi="Courier New" w:cs="Courier New"/>
              </w:rPr>
              <w:t xml:space="preserve">Stores the number </w:t>
            </w:r>
            <w:r w:rsidR="002610C9">
              <w:rPr>
                <w:rFonts w:ascii="Courier New" w:hAnsi="Courier New" w:cs="Courier New"/>
              </w:rPr>
              <w:t>given to the “getMinRowCol()” function</w:t>
            </w:r>
          </w:p>
        </w:tc>
      </w:tr>
      <w:tr w:rsidR="00A0035D" w:rsidRPr="00D823EF" w14:paraId="2263CE91" w14:textId="77777777" w:rsidTr="00A0035D">
        <w:trPr>
          <w:trHeight w:val="415"/>
        </w:trPr>
        <w:tc>
          <w:tcPr>
            <w:tcW w:w="3183" w:type="dxa"/>
            <w:gridSpan w:val="2"/>
          </w:tcPr>
          <w:p w14:paraId="68A5D8C0" w14:textId="3AEFB489" w:rsidR="00ED3FE1" w:rsidRDefault="002610C9" w:rsidP="00477EF6">
            <w:pPr>
              <w:rPr>
                <w:rFonts w:ascii="Courier New" w:hAnsi="Courier New" w:cs="Courier New"/>
              </w:rPr>
            </w:pPr>
            <w:r>
              <w:rPr>
                <w:rFonts w:ascii="Courier New" w:hAnsi="Courier New" w:cs="Courier New"/>
              </w:rPr>
              <w:t>factors</w:t>
            </w:r>
          </w:p>
        </w:tc>
        <w:tc>
          <w:tcPr>
            <w:tcW w:w="3181" w:type="dxa"/>
            <w:gridSpan w:val="2"/>
          </w:tcPr>
          <w:p w14:paraId="3D7921C8" w14:textId="79E21CA0" w:rsidR="00ED3FE1" w:rsidRDefault="002610C9" w:rsidP="00477EF6">
            <w:pPr>
              <w:rPr>
                <w:rFonts w:ascii="Courier New" w:hAnsi="Courier New" w:cs="Courier New"/>
              </w:rPr>
            </w:pPr>
            <w:r>
              <w:rPr>
                <w:rFonts w:ascii="Courier New" w:hAnsi="Courier New" w:cs="Courier New"/>
              </w:rPr>
              <w:t>int[]</w:t>
            </w:r>
          </w:p>
        </w:tc>
        <w:tc>
          <w:tcPr>
            <w:tcW w:w="3188" w:type="dxa"/>
            <w:gridSpan w:val="2"/>
          </w:tcPr>
          <w:p w14:paraId="6B11BBF0" w14:textId="2BB12332" w:rsidR="00ED3FE1" w:rsidRDefault="002610C9" w:rsidP="00477EF6">
            <w:pPr>
              <w:rPr>
                <w:rFonts w:ascii="Courier New" w:hAnsi="Courier New" w:cs="Courier New"/>
              </w:rPr>
            </w:pPr>
            <w:r>
              <w:rPr>
                <w:rFonts w:ascii="Courier New" w:hAnsi="Courier New" w:cs="Courier New"/>
              </w:rPr>
              <w:t xml:space="preserve">Stores the </w:t>
            </w:r>
            <w:r w:rsidR="008817F4">
              <w:rPr>
                <w:rFonts w:ascii="Courier New" w:hAnsi="Courier New" w:cs="Courier New"/>
              </w:rPr>
              <w:t>factors pair</w:t>
            </w:r>
          </w:p>
        </w:tc>
      </w:tr>
      <w:tr w:rsidR="00A0035D" w:rsidRPr="00D823EF" w14:paraId="65699C4F" w14:textId="77777777" w:rsidTr="00A0035D">
        <w:trPr>
          <w:trHeight w:val="415"/>
        </w:trPr>
        <w:tc>
          <w:tcPr>
            <w:tcW w:w="3183" w:type="dxa"/>
            <w:gridSpan w:val="2"/>
          </w:tcPr>
          <w:p w14:paraId="0B966B47" w14:textId="31740A5B" w:rsidR="00ED3FE1" w:rsidRDefault="008817F4" w:rsidP="00477EF6">
            <w:pPr>
              <w:rPr>
                <w:rFonts w:ascii="Courier New" w:hAnsi="Courier New" w:cs="Courier New"/>
              </w:rPr>
            </w:pPr>
            <w:r>
              <w:rPr>
                <w:rFonts w:ascii="Courier New" w:hAnsi="Courier New" w:cs="Courier New"/>
              </w:rPr>
              <w:t>outArr</w:t>
            </w:r>
          </w:p>
        </w:tc>
        <w:tc>
          <w:tcPr>
            <w:tcW w:w="3181" w:type="dxa"/>
            <w:gridSpan w:val="2"/>
          </w:tcPr>
          <w:p w14:paraId="249E4AA7" w14:textId="3E8DFBA1" w:rsidR="00ED3FE1" w:rsidRDefault="00335F87" w:rsidP="00477EF6">
            <w:pPr>
              <w:rPr>
                <w:rFonts w:ascii="Courier New" w:hAnsi="Courier New" w:cs="Courier New"/>
              </w:rPr>
            </w:pPr>
            <w:r>
              <w:rPr>
                <w:rFonts w:ascii="Courier New" w:hAnsi="Courier New" w:cs="Courier New"/>
              </w:rPr>
              <w:t>i</w:t>
            </w:r>
            <w:r w:rsidR="008817F4">
              <w:rPr>
                <w:rFonts w:ascii="Courier New" w:hAnsi="Courier New" w:cs="Courier New"/>
              </w:rPr>
              <w:t>nt[]</w:t>
            </w:r>
          </w:p>
        </w:tc>
        <w:tc>
          <w:tcPr>
            <w:tcW w:w="3188" w:type="dxa"/>
            <w:gridSpan w:val="2"/>
          </w:tcPr>
          <w:p w14:paraId="67A2A38F" w14:textId="509F559D" w:rsidR="00ED3FE1" w:rsidRDefault="008817F4" w:rsidP="00477EF6">
            <w:pPr>
              <w:rPr>
                <w:rFonts w:ascii="Courier New" w:hAnsi="Courier New" w:cs="Courier New"/>
              </w:rPr>
            </w:pPr>
            <w:r>
              <w:rPr>
                <w:rFonts w:ascii="Courier New" w:hAnsi="Courier New" w:cs="Courier New"/>
              </w:rPr>
              <w:t>Stores the final factors pair</w:t>
            </w:r>
          </w:p>
        </w:tc>
      </w:tr>
      <w:tr w:rsidR="00A0035D" w:rsidRPr="00D823EF" w14:paraId="39A6958B" w14:textId="77777777" w:rsidTr="00A0035D">
        <w:trPr>
          <w:trHeight w:val="415"/>
        </w:trPr>
        <w:tc>
          <w:tcPr>
            <w:tcW w:w="3183" w:type="dxa"/>
            <w:gridSpan w:val="2"/>
          </w:tcPr>
          <w:p w14:paraId="35E6ECB8" w14:textId="19E544FA" w:rsidR="008817F4" w:rsidRDefault="00D328BC" w:rsidP="00477EF6">
            <w:pPr>
              <w:rPr>
                <w:rFonts w:ascii="Courier New" w:hAnsi="Courier New" w:cs="Courier New"/>
              </w:rPr>
            </w:pPr>
            <w:r>
              <w:rPr>
                <w:rFonts w:ascii="Courier New" w:hAnsi="Courier New" w:cs="Courier New"/>
              </w:rPr>
              <w:t>diff</w:t>
            </w:r>
          </w:p>
        </w:tc>
        <w:tc>
          <w:tcPr>
            <w:tcW w:w="3181" w:type="dxa"/>
            <w:gridSpan w:val="2"/>
          </w:tcPr>
          <w:p w14:paraId="77141AE5" w14:textId="77E54F8B" w:rsidR="008817F4" w:rsidRDefault="00D328BC" w:rsidP="00477EF6">
            <w:pPr>
              <w:rPr>
                <w:rFonts w:ascii="Courier New" w:hAnsi="Courier New" w:cs="Courier New"/>
              </w:rPr>
            </w:pPr>
            <w:r>
              <w:rPr>
                <w:rFonts w:ascii="Courier New" w:hAnsi="Courier New" w:cs="Courier New"/>
              </w:rPr>
              <w:t>int</w:t>
            </w:r>
          </w:p>
        </w:tc>
        <w:tc>
          <w:tcPr>
            <w:tcW w:w="3188" w:type="dxa"/>
            <w:gridSpan w:val="2"/>
          </w:tcPr>
          <w:p w14:paraId="5958AB0A" w14:textId="20077588" w:rsidR="008817F4" w:rsidRDefault="00D328BC" w:rsidP="00477EF6">
            <w:pPr>
              <w:rPr>
                <w:rFonts w:ascii="Courier New" w:hAnsi="Courier New" w:cs="Courier New"/>
              </w:rPr>
            </w:pPr>
            <w:r>
              <w:rPr>
                <w:rFonts w:ascii="Courier New" w:hAnsi="Courier New" w:cs="Courier New"/>
              </w:rPr>
              <w:t>Stores the difference between the factors pair</w:t>
            </w:r>
          </w:p>
        </w:tc>
      </w:tr>
      <w:tr w:rsidR="00A0035D" w:rsidRPr="00D823EF" w14:paraId="434DE663" w14:textId="77777777" w:rsidTr="00A0035D">
        <w:trPr>
          <w:trHeight w:val="415"/>
        </w:trPr>
        <w:tc>
          <w:tcPr>
            <w:tcW w:w="3183" w:type="dxa"/>
            <w:gridSpan w:val="2"/>
          </w:tcPr>
          <w:p w14:paraId="5B1BC3A7" w14:textId="2E83F518" w:rsidR="008817F4" w:rsidRDefault="00F87F2F" w:rsidP="00477EF6">
            <w:pPr>
              <w:rPr>
                <w:rFonts w:ascii="Courier New" w:hAnsi="Courier New" w:cs="Courier New"/>
              </w:rPr>
            </w:pPr>
            <w:r>
              <w:rPr>
                <w:rFonts w:ascii="Courier New" w:hAnsi="Courier New" w:cs="Courier New"/>
              </w:rPr>
              <w:t>movies</w:t>
            </w:r>
          </w:p>
        </w:tc>
        <w:tc>
          <w:tcPr>
            <w:tcW w:w="3181" w:type="dxa"/>
            <w:gridSpan w:val="2"/>
          </w:tcPr>
          <w:p w14:paraId="532DC0CC" w14:textId="47F4EB0D" w:rsidR="008817F4" w:rsidRDefault="00F87F2F" w:rsidP="00477EF6">
            <w:pPr>
              <w:rPr>
                <w:rFonts w:ascii="Courier New" w:hAnsi="Courier New" w:cs="Courier New"/>
              </w:rPr>
            </w:pPr>
            <w:r>
              <w:rPr>
                <w:rFonts w:ascii="Courier New" w:hAnsi="Courier New" w:cs="Courier New"/>
              </w:rPr>
              <w:t>List&lt;Movie&gt;</w:t>
            </w:r>
          </w:p>
        </w:tc>
        <w:tc>
          <w:tcPr>
            <w:tcW w:w="3188" w:type="dxa"/>
            <w:gridSpan w:val="2"/>
          </w:tcPr>
          <w:p w14:paraId="1D4A37DD" w14:textId="650F8C95" w:rsidR="008817F4" w:rsidRDefault="008C50DA" w:rsidP="00477EF6">
            <w:pPr>
              <w:rPr>
                <w:rFonts w:ascii="Courier New" w:hAnsi="Courier New" w:cs="Courier New"/>
              </w:rPr>
            </w:pPr>
            <w:r>
              <w:rPr>
                <w:rFonts w:ascii="Courier New" w:hAnsi="Courier New" w:cs="Courier New"/>
              </w:rPr>
              <w:t>Stores the movies in a list</w:t>
            </w:r>
          </w:p>
        </w:tc>
      </w:tr>
      <w:tr w:rsidR="00A0035D" w:rsidRPr="00D823EF" w14:paraId="44F32A1A" w14:textId="77777777" w:rsidTr="00A0035D">
        <w:trPr>
          <w:trHeight w:val="415"/>
        </w:trPr>
        <w:tc>
          <w:tcPr>
            <w:tcW w:w="3183" w:type="dxa"/>
            <w:gridSpan w:val="2"/>
          </w:tcPr>
          <w:p w14:paraId="7CFAA717" w14:textId="3393E55D" w:rsidR="008817F4" w:rsidRDefault="008C50DA" w:rsidP="00477EF6">
            <w:pPr>
              <w:rPr>
                <w:rFonts w:ascii="Courier New" w:hAnsi="Courier New" w:cs="Courier New"/>
              </w:rPr>
            </w:pPr>
            <w:r>
              <w:rPr>
                <w:rFonts w:ascii="Courier New" w:hAnsi="Courier New" w:cs="Courier New"/>
              </w:rPr>
              <w:t>bookableMovies</w:t>
            </w:r>
          </w:p>
        </w:tc>
        <w:tc>
          <w:tcPr>
            <w:tcW w:w="3181" w:type="dxa"/>
            <w:gridSpan w:val="2"/>
          </w:tcPr>
          <w:p w14:paraId="36E91B89" w14:textId="142919AB" w:rsidR="008817F4" w:rsidRDefault="008C50DA" w:rsidP="00477EF6">
            <w:pPr>
              <w:rPr>
                <w:rFonts w:ascii="Courier New" w:hAnsi="Courier New" w:cs="Courier New"/>
              </w:rPr>
            </w:pPr>
            <w:r>
              <w:rPr>
                <w:rFonts w:ascii="Courier New" w:hAnsi="Courier New" w:cs="Courier New"/>
              </w:rPr>
              <w:t>List&lt;</w:t>
            </w:r>
            <w:r w:rsidR="00F05ED6">
              <w:rPr>
                <w:rFonts w:ascii="Courier New" w:hAnsi="Courier New" w:cs="Courier New"/>
              </w:rPr>
              <w:t>BookableMovie&gt;</w:t>
            </w:r>
          </w:p>
        </w:tc>
        <w:tc>
          <w:tcPr>
            <w:tcW w:w="3188" w:type="dxa"/>
            <w:gridSpan w:val="2"/>
          </w:tcPr>
          <w:p w14:paraId="27D22C1D" w14:textId="71D244B8" w:rsidR="008817F4" w:rsidRDefault="00F05ED6" w:rsidP="00477EF6">
            <w:pPr>
              <w:rPr>
                <w:rFonts w:ascii="Courier New" w:hAnsi="Courier New" w:cs="Courier New"/>
              </w:rPr>
            </w:pPr>
            <w:r>
              <w:rPr>
                <w:rFonts w:ascii="Courier New" w:hAnsi="Courier New" w:cs="Courier New"/>
              </w:rPr>
              <w:t>Stores the bookable  movies in a list</w:t>
            </w:r>
          </w:p>
        </w:tc>
      </w:tr>
      <w:tr w:rsidR="00A0035D" w:rsidRPr="00D823EF" w14:paraId="6A016ADD" w14:textId="77777777" w:rsidTr="00A0035D">
        <w:trPr>
          <w:trHeight w:val="415"/>
        </w:trPr>
        <w:tc>
          <w:tcPr>
            <w:tcW w:w="3183" w:type="dxa"/>
            <w:gridSpan w:val="2"/>
          </w:tcPr>
          <w:p w14:paraId="44B5D71D" w14:textId="778A1100" w:rsidR="008817F4" w:rsidRDefault="00633F71" w:rsidP="00477EF6">
            <w:pPr>
              <w:rPr>
                <w:rFonts w:ascii="Courier New" w:hAnsi="Courier New" w:cs="Courier New"/>
              </w:rPr>
            </w:pPr>
            <w:r>
              <w:rPr>
                <w:rFonts w:ascii="Courier New" w:hAnsi="Courier New" w:cs="Courier New"/>
              </w:rPr>
              <w:t>cinema1, cinema2</w:t>
            </w:r>
          </w:p>
        </w:tc>
        <w:tc>
          <w:tcPr>
            <w:tcW w:w="3181" w:type="dxa"/>
            <w:gridSpan w:val="2"/>
          </w:tcPr>
          <w:p w14:paraId="0F0A5E16" w14:textId="35D98A37" w:rsidR="008817F4" w:rsidRDefault="00633F71" w:rsidP="00477EF6">
            <w:pPr>
              <w:rPr>
                <w:rFonts w:ascii="Courier New" w:hAnsi="Courier New" w:cs="Courier New"/>
              </w:rPr>
            </w:pPr>
            <w:r>
              <w:rPr>
                <w:rFonts w:ascii="Courier New" w:hAnsi="Courier New" w:cs="Courier New"/>
              </w:rPr>
              <w:t>Cinema</w:t>
            </w:r>
          </w:p>
        </w:tc>
        <w:tc>
          <w:tcPr>
            <w:tcW w:w="3188" w:type="dxa"/>
            <w:gridSpan w:val="2"/>
          </w:tcPr>
          <w:p w14:paraId="1BC830B6" w14:textId="2CE8517B" w:rsidR="008817F4" w:rsidRDefault="00633F71" w:rsidP="00477EF6">
            <w:pPr>
              <w:rPr>
                <w:rFonts w:ascii="Courier New" w:hAnsi="Courier New" w:cs="Courier New"/>
              </w:rPr>
            </w:pPr>
            <w:r>
              <w:rPr>
                <w:rFonts w:ascii="Courier New" w:hAnsi="Courier New" w:cs="Courier New"/>
              </w:rPr>
              <w:t>Cinema object</w:t>
            </w:r>
            <w:r w:rsidR="00034E4C">
              <w:rPr>
                <w:rFonts w:ascii="Courier New" w:hAnsi="Courier New" w:cs="Courier New"/>
              </w:rPr>
              <w:t>s contained in the bookable movies</w:t>
            </w:r>
          </w:p>
        </w:tc>
      </w:tr>
      <w:tr w:rsidR="00A0035D" w:rsidRPr="00D823EF" w14:paraId="1BB11A71" w14:textId="77777777" w:rsidTr="00A0035D">
        <w:trPr>
          <w:trHeight w:val="415"/>
        </w:trPr>
        <w:tc>
          <w:tcPr>
            <w:tcW w:w="3183" w:type="dxa"/>
            <w:gridSpan w:val="2"/>
          </w:tcPr>
          <w:p w14:paraId="6CA5F910" w14:textId="514DA516" w:rsidR="008817F4" w:rsidRDefault="00AF04BC" w:rsidP="00477EF6">
            <w:pPr>
              <w:rPr>
                <w:rFonts w:ascii="Courier New" w:hAnsi="Courier New" w:cs="Courier New"/>
              </w:rPr>
            </w:pPr>
            <w:r>
              <w:rPr>
                <w:rFonts w:ascii="Courier New" w:hAnsi="Courier New" w:cs="Courier New"/>
              </w:rPr>
              <w:t>movie1, movie2, movie3, movie4</w:t>
            </w:r>
          </w:p>
        </w:tc>
        <w:tc>
          <w:tcPr>
            <w:tcW w:w="3181" w:type="dxa"/>
            <w:gridSpan w:val="2"/>
          </w:tcPr>
          <w:p w14:paraId="3650C822" w14:textId="06F68E8A" w:rsidR="008817F4" w:rsidRDefault="00AF04BC" w:rsidP="00477EF6">
            <w:pPr>
              <w:rPr>
                <w:rFonts w:ascii="Courier New" w:hAnsi="Courier New" w:cs="Courier New"/>
              </w:rPr>
            </w:pPr>
            <w:r>
              <w:rPr>
                <w:rFonts w:ascii="Courier New" w:hAnsi="Courier New" w:cs="Courier New"/>
              </w:rPr>
              <w:t>BookableMovie</w:t>
            </w:r>
          </w:p>
        </w:tc>
        <w:tc>
          <w:tcPr>
            <w:tcW w:w="3188" w:type="dxa"/>
            <w:gridSpan w:val="2"/>
          </w:tcPr>
          <w:p w14:paraId="541A9ACA" w14:textId="5B0C1DAD" w:rsidR="008817F4" w:rsidRDefault="00AF04BC" w:rsidP="00477EF6">
            <w:pPr>
              <w:rPr>
                <w:rFonts w:ascii="Courier New" w:hAnsi="Courier New" w:cs="Courier New"/>
              </w:rPr>
            </w:pPr>
            <w:r>
              <w:rPr>
                <w:rFonts w:ascii="Courier New" w:hAnsi="Courier New" w:cs="Courier New"/>
              </w:rPr>
              <w:t xml:space="preserve">BookableMovie objects contained in the </w:t>
            </w:r>
            <w:r w:rsidR="008000BD">
              <w:rPr>
                <w:rFonts w:ascii="Courier New" w:hAnsi="Courier New" w:cs="Courier New"/>
              </w:rPr>
              <w:t>“bookableMovies” list</w:t>
            </w:r>
          </w:p>
        </w:tc>
      </w:tr>
      <w:tr w:rsidR="00A0035D" w:rsidRPr="00D823EF" w14:paraId="11CF43A0" w14:textId="77777777" w:rsidTr="00A0035D">
        <w:trPr>
          <w:trHeight w:val="415"/>
        </w:trPr>
        <w:tc>
          <w:tcPr>
            <w:tcW w:w="3183" w:type="dxa"/>
            <w:gridSpan w:val="2"/>
          </w:tcPr>
          <w:p w14:paraId="44B8C79F" w14:textId="613CDC9F" w:rsidR="008817F4" w:rsidRDefault="00711FC5" w:rsidP="00477EF6">
            <w:pPr>
              <w:rPr>
                <w:rFonts w:ascii="Courier New" w:hAnsi="Courier New" w:cs="Courier New"/>
              </w:rPr>
            </w:pPr>
            <w:r>
              <w:rPr>
                <w:rFonts w:ascii="Courier New" w:hAnsi="Courier New" w:cs="Courier New"/>
              </w:rPr>
              <w:t>text</w:t>
            </w:r>
          </w:p>
        </w:tc>
        <w:tc>
          <w:tcPr>
            <w:tcW w:w="3181" w:type="dxa"/>
            <w:gridSpan w:val="2"/>
          </w:tcPr>
          <w:p w14:paraId="7FCEE843" w14:textId="465EE855" w:rsidR="008817F4" w:rsidRDefault="00711FC5" w:rsidP="00477EF6">
            <w:pPr>
              <w:rPr>
                <w:rFonts w:ascii="Courier New" w:hAnsi="Courier New" w:cs="Courier New"/>
              </w:rPr>
            </w:pPr>
            <w:r>
              <w:rPr>
                <w:rFonts w:ascii="Courier New" w:hAnsi="Courier New" w:cs="Courier New"/>
              </w:rPr>
              <w:t>String</w:t>
            </w:r>
          </w:p>
        </w:tc>
        <w:tc>
          <w:tcPr>
            <w:tcW w:w="3188" w:type="dxa"/>
            <w:gridSpan w:val="2"/>
          </w:tcPr>
          <w:p w14:paraId="3FB159CF" w14:textId="02FA112D" w:rsidR="008817F4" w:rsidRDefault="00711FC5" w:rsidP="00477EF6">
            <w:pPr>
              <w:rPr>
                <w:rFonts w:ascii="Courier New" w:hAnsi="Courier New" w:cs="Courier New"/>
              </w:rPr>
            </w:pPr>
            <w:r>
              <w:rPr>
                <w:rFonts w:ascii="Courier New" w:hAnsi="Courier New" w:cs="Courier New"/>
              </w:rPr>
              <w:t>Stores the text displayed in the ticket</w:t>
            </w:r>
          </w:p>
        </w:tc>
      </w:tr>
      <w:tr w:rsidR="00A0035D" w:rsidRPr="00D823EF" w14:paraId="47692D54" w14:textId="77777777" w:rsidTr="00A0035D">
        <w:trPr>
          <w:trHeight w:val="415"/>
        </w:trPr>
        <w:tc>
          <w:tcPr>
            <w:tcW w:w="3183" w:type="dxa"/>
            <w:gridSpan w:val="2"/>
          </w:tcPr>
          <w:p w14:paraId="731615FB" w14:textId="03962372" w:rsidR="00711FC5" w:rsidRDefault="00EA7A79" w:rsidP="00477EF6">
            <w:pPr>
              <w:rPr>
                <w:rFonts w:ascii="Courier New" w:hAnsi="Courier New" w:cs="Courier New"/>
              </w:rPr>
            </w:pPr>
            <w:r>
              <w:rPr>
                <w:rFonts w:ascii="Courier New" w:hAnsi="Courier New" w:cs="Courier New"/>
              </w:rPr>
              <w:t>button1, button2, button3</w:t>
            </w:r>
          </w:p>
        </w:tc>
        <w:tc>
          <w:tcPr>
            <w:tcW w:w="3181" w:type="dxa"/>
            <w:gridSpan w:val="2"/>
          </w:tcPr>
          <w:p w14:paraId="315638EB" w14:textId="1D3B921F" w:rsidR="00711FC5" w:rsidRDefault="0005535A" w:rsidP="00477EF6">
            <w:pPr>
              <w:rPr>
                <w:rFonts w:ascii="Courier New" w:hAnsi="Courier New" w:cs="Courier New"/>
              </w:rPr>
            </w:pPr>
            <w:r>
              <w:rPr>
                <w:rFonts w:ascii="Courier New" w:hAnsi="Courier New" w:cs="Courier New"/>
              </w:rPr>
              <w:t>ImageButton</w:t>
            </w:r>
          </w:p>
        </w:tc>
        <w:tc>
          <w:tcPr>
            <w:tcW w:w="3188" w:type="dxa"/>
            <w:gridSpan w:val="2"/>
          </w:tcPr>
          <w:p w14:paraId="53D2573A" w14:textId="19B2310E" w:rsidR="00711FC5" w:rsidRDefault="0005535A" w:rsidP="00477EF6">
            <w:pPr>
              <w:rPr>
                <w:rFonts w:ascii="Courier New" w:hAnsi="Courier New" w:cs="Courier New"/>
              </w:rPr>
            </w:pPr>
            <w:r>
              <w:rPr>
                <w:rFonts w:ascii="Courier New" w:hAnsi="Courier New" w:cs="Courier New"/>
              </w:rPr>
              <w:t>Stores the Image Button widgets of the bottom navigation bar</w:t>
            </w:r>
          </w:p>
        </w:tc>
      </w:tr>
      <w:tr w:rsidR="00A0035D" w:rsidRPr="00D823EF" w14:paraId="74D30FE7" w14:textId="77777777" w:rsidTr="00A0035D">
        <w:trPr>
          <w:trHeight w:val="415"/>
        </w:trPr>
        <w:tc>
          <w:tcPr>
            <w:tcW w:w="3183" w:type="dxa"/>
            <w:gridSpan w:val="2"/>
          </w:tcPr>
          <w:p w14:paraId="55404A73" w14:textId="7F3BD0BC" w:rsidR="00711FC5" w:rsidRDefault="00CF25C8" w:rsidP="00477EF6">
            <w:pPr>
              <w:rPr>
                <w:rFonts w:ascii="Courier New" w:hAnsi="Courier New" w:cs="Courier New"/>
              </w:rPr>
            </w:pPr>
            <w:r>
              <w:rPr>
                <w:rFonts w:ascii="Courier New" w:hAnsi="Courier New" w:cs="Courier New"/>
              </w:rPr>
              <w:t>m</w:t>
            </w:r>
            <w:r w:rsidR="00CC2872">
              <w:rPr>
                <w:rFonts w:ascii="Courier New" w:hAnsi="Courier New" w:cs="Courier New"/>
              </w:rPr>
              <w:t>ov</w:t>
            </w:r>
            <w:r>
              <w:rPr>
                <w:rFonts w:ascii="Courier New" w:hAnsi="Courier New" w:cs="Courier New"/>
              </w:rPr>
              <w:t>_final</w:t>
            </w:r>
          </w:p>
        </w:tc>
        <w:tc>
          <w:tcPr>
            <w:tcW w:w="3181" w:type="dxa"/>
            <w:gridSpan w:val="2"/>
          </w:tcPr>
          <w:p w14:paraId="1E750974" w14:textId="53734CBA" w:rsidR="00711FC5" w:rsidRDefault="00CF25C8" w:rsidP="00477EF6">
            <w:pPr>
              <w:rPr>
                <w:rFonts w:ascii="Courier New" w:hAnsi="Courier New" w:cs="Courier New"/>
              </w:rPr>
            </w:pPr>
            <w:r>
              <w:rPr>
                <w:rFonts w:ascii="Courier New" w:hAnsi="Courier New" w:cs="Courier New"/>
              </w:rPr>
              <w:t>BookableMovie</w:t>
            </w:r>
          </w:p>
        </w:tc>
        <w:tc>
          <w:tcPr>
            <w:tcW w:w="3188" w:type="dxa"/>
            <w:gridSpan w:val="2"/>
          </w:tcPr>
          <w:p w14:paraId="0AF85B4B" w14:textId="29FC7AFF" w:rsidR="00711FC5" w:rsidRDefault="00CF25C8" w:rsidP="00477EF6">
            <w:pPr>
              <w:rPr>
                <w:rFonts w:ascii="Courier New" w:hAnsi="Courier New" w:cs="Courier New"/>
              </w:rPr>
            </w:pPr>
            <w:r>
              <w:rPr>
                <w:rFonts w:ascii="Courier New" w:hAnsi="Courier New" w:cs="Courier New"/>
              </w:rPr>
              <w:t>Stores the newly created BookableMovie object</w:t>
            </w:r>
          </w:p>
        </w:tc>
      </w:tr>
      <w:tr w:rsidR="00A0035D" w:rsidRPr="00D823EF" w14:paraId="6FAFABC8" w14:textId="77777777" w:rsidTr="00A0035D">
        <w:trPr>
          <w:trHeight w:val="415"/>
        </w:trPr>
        <w:tc>
          <w:tcPr>
            <w:tcW w:w="3183" w:type="dxa"/>
            <w:gridSpan w:val="2"/>
          </w:tcPr>
          <w:p w14:paraId="055D0F39" w14:textId="75B00972" w:rsidR="00711FC5" w:rsidRDefault="00F404D4" w:rsidP="00477EF6">
            <w:pPr>
              <w:rPr>
                <w:rFonts w:ascii="Courier New" w:hAnsi="Courier New" w:cs="Courier New"/>
              </w:rPr>
            </w:pPr>
            <w:r>
              <w:rPr>
                <w:rFonts w:ascii="Courier New" w:hAnsi="Courier New" w:cs="Courier New"/>
              </w:rPr>
              <w:t>addMovieButton</w:t>
            </w:r>
          </w:p>
        </w:tc>
        <w:tc>
          <w:tcPr>
            <w:tcW w:w="3181" w:type="dxa"/>
            <w:gridSpan w:val="2"/>
          </w:tcPr>
          <w:p w14:paraId="5E1DA378" w14:textId="5AE3ED54" w:rsidR="00711FC5" w:rsidRDefault="00F404D4" w:rsidP="00477EF6">
            <w:pPr>
              <w:rPr>
                <w:rFonts w:ascii="Courier New" w:hAnsi="Courier New" w:cs="Courier New"/>
              </w:rPr>
            </w:pPr>
            <w:r>
              <w:rPr>
                <w:rFonts w:ascii="Courier New" w:hAnsi="Courier New" w:cs="Courier New"/>
              </w:rPr>
              <w:t>ImageButton</w:t>
            </w:r>
          </w:p>
        </w:tc>
        <w:tc>
          <w:tcPr>
            <w:tcW w:w="3188" w:type="dxa"/>
            <w:gridSpan w:val="2"/>
          </w:tcPr>
          <w:p w14:paraId="3215216A" w14:textId="39FA7EB8" w:rsidR="00711FC5" w:rsidRDefault="00666405" w:rsidP="00477EF6">
            <w:pPr>
              <w:rPr>
                <w:rFonts w:ascii="Courier New" w:hAnsi="Courier New" w:cs="Courier New"/>
              </w:rPr>
            </w:pPr>
            <w:r>
              <w:rPr>
                <w:rFonts w:ascii="Courier New" w:hAnsi="Courier New" w:cs="Courier New"/>
              </w:rPr>
              <w:t>Stores the ImageButton widget used to add a movie</w:t>
            </w:r>
          </w:p>
        </w:tc>
      </w:tr>
      <w:tr w:rsidR="00A66DFB" w:rsidRPr="00F64D7F" w14:paraId="0175A04F" w14:textId="77777777" w:rsidTr="00A0035D">
        <w:trPr>
          <w:trHeight w:val="822"/>
        </w:trPr>
        <w:tc>
          <w:tcPr>
            <w:tcW w:w="3183" w:type="dxa"/>
            <w:gridSpan w:val="2"/>
          </w:tcPr>
          <w:p w14:paraId="7957F74B" w14:textId="77777777" w:rsidR="00A66DFB" w:rsidRPr="005024CB" w:rsidRDefault="00A66DFB"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3181" w:type="dxa"/>
            <w:gridSpan w:val="2"/>
          </w:tcPr>
          <w:p w14:paraId="3EB6DE39" w14:textId="77777777" w:rsidR="00A66DFB" w:rsidRPr="001032A7" w:rsidRDefault="00A66DFB"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188" w:type="dxa"/>
            <w:gridSpan w:val="2"/>
          </w:tcPr>
          <w:p w14:paraId="087812CB" w14:textId="77777777" w:rsidR="00A66DFB" w:rsidRPr="00F64D7F" w:rsidRDefault="00A66DFB"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A66DFB" w14:paraId="310E8496" w14:textId="77777777" w:rsidTr="00A0035D">
        <w:trPr>
          <w:trHeight w:val="415"/>
        </w:trPr>
        <w:tc>
          <w:tcPr>
            <w:tcW w:w="3183" w:type="dxa"/>
            <w:gridSpan w:val="2"/>
          </w:tcPr>
          <w:p w14:paraId="1893B0C5" w14:textId="77777777" w:rsidR="00A66DFB" w:rsidRDefault="00A66DFB"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3181" w:type="dxa"/>
            <w:gridSpan w:val="2"/>
          </w:tcPr>
          <w:p w14:paraId="74F146A3" w14:textId="77777777" w:rsidR="00A66DFB" w:rsidRDefault="00A66DFB" w:rsidP="001060BB">
            <w:pPr>
              <w:rPr>
                <w:rFonts w:ascii="Courier New" w:hAnsi="Courier New" w:cs="Courier New"/>
              </w:rPr>
            </w:pPr>
          </w:p>
        </w:tc>
        <w:tc>
          <w:tcPr>
            <w:tcW w:w="3188" w:type="dxa"/>
            <w:gridSpan w:val="2"/>
          </w:tcPr>
          <w:p w14:paraId="672FD515" w14:textId="77777777" w:rsidR="00A66DFB" w:rsidRDefault="00A66DFB" w:rsidP="001060BB">
            <w:pPr>
              <w:rPr>
                <w:rFonts w:ascii="Courier New" w:hAnsi="Courier New" w:cs="Courier New"/>
              </w:rPr>
            </w:pPr>
          </w:p>
        </w:tc>
      </w:tr>
      <w:tr w:rsidR="00A0035D" w:rsidRPr="00D823EF" w14:paraId="61639845" w14:textId="77777777" w:rsidTr="00A0035D">
        <w:trPr>
          <w:trHeight w:val="415"/>
        </w:trPr>
        <w:tc>
          <w:tcPr>
            <w:tcW w:w="3183" w:type="dxa"/>
            <w:gridSpan w:val="2"/>
          </w:tcPr>
          <w:p w14:paraId="708B9375" w14:textId="65239704" w:rsidR="00711FC5" w:rsidRDefault="00125958" w:rsidP="00477EF6">
            <w:pPr>
              <w:rPr>
                <w:rFonts w:ascii="Courier New" w:hAnsi="Courier New" w:cs="Courier New"/>
              </w:rPr>
            </w:pPr>
            <w:r>
              <w:rPr>
                <w:rFonts w:ascii="Courier New" w:hAnsi="Courier New" w:cs="Courier New"/>
              </w:rPr>
              <w:t>addMovieParams</w:t>
            </w:r>
          </w:p>
        </w:tc>
        <w:tc>
          <w:tcPr>
            <w:tcW w:w="3181" w:type="dxa"/>
            <w:gridSpan w:val="2"/>
          </w:tcPr>
          <w:p w14:paraId="35A4EA8A" w14:textId="7A1FC1E8" w:rsidR="00711FC5" w:rsidRDefault="00125958" w:rsidP="00477EF6">
            <w:pPr>
              <w:rPr>
                <w:rFonts w:ascii="Courier New" w:hAnsi="Courier New" w:cs="Courier New"/>
              </w:rPr>
            </w:pPr>
            <w:r>
              <w:rPr>
                <w:rFonts w:ascii="Courier New" w:hAnsi="Courier New" w:cs="Courier New"/>
              </w:rPr>
              <w:t>LayoutParams</w:t>
            </w:r>
          </w:p>
        </w:tc>
        <w:tc>
          <w:tcPr>
            <w:tcW w:w="3188" w:type="dxa"/>
            <w:gridSpan w:val="2"/>
          </w:tcPr>
          <w:p w14:paraId="12C66D81" w14:textId="4C2C583C" w:rsidR="00711FC5" w:rsidRDefault="00125958" w:rsidP="00477EF6">
            <w:pPr>
              <w:rPr>
                <w:rFonts w:ascii="Courier New" w:hAnsi="Courier New" w:cs="Courier New"/>
              </w:rPr>
            </w:pPr>
            <w:r>
              <w:rPr>
                <w:rFonts w:ascii="Courier New" w:hAnsi="Courier New" w:cs="Courier New"/>
              </w:rPr>
              <w:t xml:space="preserve">Stores the </w:t>
            </w:r>
            <w:r w:rsidR="004C048F">
              <w:rPr>
                <w:rFonts w:ascii="Courier New" w:hAnsi="Courier New" w:cs="Courier New"/>
              </w:rPr>
              <w:t>parameters of “addMovieButton”</w:t>
            </w:r>
          </w:p>
        </w:tc>
      </w:tr>
      <w:tr w:rsidR="00A0035D" w14:paraId="24BD6E21" w14:textId="77777777" w:rsidTr="00A0035D">
        <w:trPr>
          <w:trHeight w:val="415"/>
        </w:trPr>
        <w:tc>
          <w:tcPr>
            <w:tcW w:w="3183" w:type="dxa"/>
            <w:gridSpan w:val="2"/>
          </w:tcPr>
          <w:p w14:paraId="23542F06" w14:textId="77D6E211" w:rsidR="00877494" w:rsidRDefault="00877494" w:rsidP="005A3150">
            <w:pPr>
              <w:rPr>
                <w:rFonts w:ascii="Courier New" w:hAnsi="Courier New" w:cs="Courier New"/>
              </w:rPr>
            </w:pPr>
            <w:r>
              <w:rPr>
                <w:rFonts w:ascii="Courier New" w:hAnsi="Courier New" w:cs="Courier New"/>
              </w:rPr>
              <w:t>addBookableMovieButton</w:t>
            </w:r>
          </w:p>
        </w:tc>
        <w:tc>
          <w:tcPr>
            <w:tcW w:w="3181" w:type="dxa"/>
            <w:gridSpan w:val="2"/>
          </w:tcPr>
          <w:p w14:paraId="6F9CB81E" w14:textId="77777777" w:rsidR="00877494" w:rsidRDefault="00877494" w:rsidP="005A3150">
            <w:pPr>
              <w:rPr>
                <w:rFonts w:ascii="Courier New" w:hAnsi="Courier New" w:cs="Courier New"/>
              </w:rPr>
            </w:pPr>
            <w:r>
              <w:rPr>
                <w:rFonts w:ascii="Courier New" w:hAnsi="Courier New" w:cs="Courier New"/>
              </w:rPr>
              <w:t>ImageButton</w:t>
            </w:r>
          </w:p>
        </w:tc>
        <w:tc>
          <w:tcPr>
            <w:tcW w:w="3188" w:type="dxa"/>
            <w:gridSpan w:val="2"/>
          </w:tcPr>
          <w:p w14:paraId="6A5046EA" w14:textId="36E7C640" w:rsidR="00877494" w:rsidRDefault="00877494" w:rsidP="005A3150">
            <w:pPr>
              <w:rPr>
                <w:rFonts w:ascii="Courier New" w:hAnsi="Courier New" w:cs="Courier New"/>
              </w:rPr>
            </w:pPr>
            <w:r>
              <w:rPr>
                <w:rFonts w:ascii="Courier New" w:hAnsi="Courier New" w:cs="Courier New"/>
              </w:rPr>
              <w:t xml:space="preserve">Stores the ImageButton widget used to add a </w:t>
            </w:r>
            <w:r w:rsidR="002103EA">
              <w:rPr>
                <w:rFonts w:ascii="Courier New" w:hAnsi="Courier New" w:cs="Courier New"/>
              </w:rPr>
              <w:t xml:space="preserve">bookable </w:t>
            </w:r>
            <w:r>
              <w:rPr>
                <w:rFonts w:ascii="Courier New" w:hAnsi="Courier New" w:cs="Courier New"/>
              </w:rPr>
              <w:t>movie</w:t>
            </w:r>
          </w:p>
        </w:tc>
      </w:tr>
      <w:tr w:rsidR="00A0035D" w14:paraId="07B813A8" w14:textId="77777777" w:rsidTr="00A0035D">
        <w:trPr>
          <w:trHeight w:val="415"/>
        </w:trPr>
        <w:tc>
          <w:tcPr>
            <w:tcW w:w="3183" w:type="dxa"/>
            <w:gridSpan w:val="2"/>
          </w:tcPr>
          <w:p w14:paraId="1236A9C7" w14:textId="12193DEE" w:rsidR="00877494" w:rsidRDefault="00877494" w:rsidP="005A3150">
            <w:pPr>
              <w:rPr>
                <w:rFonts w:ascii="Courier New" w:hAnsi="Courier New" w:cs="Courier New"/>
              </w:rPr>
            </w:pPr>
            <w:r>
              <w:rPr>
                <w:rFonts w:ascii="Courier New" w:hAnsi="Courier New" w:cs="Courier New"/>
              </w:rPr>
              <w:t>addBookableMovieParams</w:t>
            </w:r>
          </w:p>
        </w:tc>
        <w:tc>
          <w:tcPr>
            <w:tcW w:w="3181" w:type="dxa"/>
            <w:gridSpan w:val="2"/>
          </w:tcPr>
          <w:p w14:paraId="561BFD33" w14:textId="39A7EE90" w:rsidR="00877494" w:rsidRDefault="00877494" w:rsidP="005A3150">
            <w:pPr>
              <w:rPr>
                <w:rFonts w:ascii="Courier New" w:hAnsi="Courier New" w:cs="Courier New"/>
              </w:rPr>
            </w:pPr>
            <w:r>
              <w:rPr>
                <w:rFonts w:ascii="Courier New" w:hAnsi="Courier New" w:cs="Courier New"/>
              </w:rPr>
              <w:t>LayoutParams</w:t>
            </w:r>
          </w:p>
        </w:tc>
        <w:tc>
          <w:tcPr>
            <w:tcW w:w="3188" w:type="dxa"/>
            <w:gridSpan w:val="2"/>
          </w:tcPr>
          <w:p w14:paraId="0ACD796D" w14:textId="30EA3A96" w:rsidR="00877494" w:rsidRDefault="00877494" w:rsidP="005A3150">
            <w:pPr>
              <w:rPr>
                <w:rFonts w:ascii="Courier New" w:hAnsi="Courier New" w:cs="Courier New"/>
              </w:rPr>
            </w:pPr>
            <w:r>
              <w:rPr>
                <w:rFonts w:ascii="Courier New" w:hAnsi="Courier New" w:cs="Courier New"/>
              </w:rPr>
              <w:t>Stores the parameters of “add</w:t>
            </w:r>
            <w:r w:rsidR="002103EA">
              <w:rPr>
                <w:rFonts w:ascii="Courier New" w:hAnsi="Courier New" w:cs="Courier New"/>
              </w:rPr>
              <w:t>Bookable</w:t>
            </w:r>
            <w:r>
              <w:rPr>
                <w:rFonts w:ascii="Courier New" w:hAnsi="Courier New" w:cs="Courier New"/>
              </w:rPr>
              <w:t>MovieButton”</w:t>
            </w:r>
          </w:p>
        </w:tc>
      </w:tr>
      <w:tr w:rsidR="00E14ACB" w14:paraId="57D7F38C" w14:textId="77777777" w:rsidTr="00A0035D">
        <w:trPr>
          <w:gridAfter w:val="1"/>
          <w:wAfter w:w="12" w:type="dxa"/>
          <w:trHeight w:val="415"/>
        </w:trPr>
        <w:tc>
          <w:tcPr>
            <w:tcW w:w="3183" w:type="dxa"/>
            <w:gridSpan w:val="2"/>
          </w:tcPr>
          <w:p w14:paraId="486C26E9" w14:textId="4EBB2022" w:rsidR="00574888" w:rsidRDefault="00574888" w:rsidP="005A3150">
            <w:pPr>
              <w:rPr>
                <w:rFonts w:ascii="Courier New" w:hAnsi="Courier New" w:cs="Courier New"/>
              </w:rPr>
            </w:pPr>
            <w:r>
              <w:rPr>
                <w:rFonts w:ascii="Courier New" w:hAnsi="Courier New" w:cs="Courier New"/>
              </w:rPr>
              <w:t>removeMovieButton</w:t>
            </w:r>
          </w:p>
        </w:tc>
        <w:tc>
          <w:tcPr>
            <w:tcW w:w="3181" w:type="dxa"/>
            <w:gridSpan w:val="2"/>
          </w:tcPr>
          <w:p w14:paraId="781D9C99" w14:textId="61F49ACF" w:rsidR="00574888" w:rsidRDefault="00574888" w:rsidP="005A3150">
            <w:pPr>
              <w:rPr>
                <w:rFonts w:ascii="Courier New" w:hAnsi="Courier New" w:cs="Courier New"/>
              </w:rPr>
            </w:pPr>
            <w:r>
              <w:rPr>
                <w:rFonts w:ascii="Courier New" w:hAnsi="Courier New" w:cs="Courier New"/>
              </w:rPr>
              <w:t>ImageButton</w:t>
            </w:r>
          </w:p>
        </w:tc>
        <w:tc>
          <w:tcPr>
            <w:tcW w:w="3176" w:type="dxa"/>
          </w:tcPr>
          <w:p w14:paraId="230D7F43" w14:textId="4E9D8937" w:rsidR="00574888" w:rsidRDefault="00574888" w:rsidP="005A3150">
            <w:pPr>
              <w:rPr>
                <w:rFonts w:ascii="Courier New" w:hAnsi="Courier New" w:cs="Courier New"/>
              </w:rPr>
            </w:pPr>
            <w:r>
              <w:rPr>
                <w:rFonts w:ascii="Courier New" w:hAnsi="Courier New" w:cs="Courier New"/>
              </w:rPr>
              <w:t>Stores the ImageButton widget used to remove a movie</w:t>
            </w:r>
          </w:p>
        </w:tc>
      </w:tr>
      <w:tr w:rsidR="00E14ACB" w14:paraId="46B94293" w14:textId="77777777" w:rsidTr="00A0035D">
        <w:trPr>
          <w:gridAfter w:val="1"/>
          <w:wAfter w:w="12" w:type="dxa"/>
          <w:trHeight w:val="415"/>
        </w:trPr>
        <w:tc>
          <w:tcPr>
            <w:tcW w:w="3183" w:type="dxa"/>
            <w:gridSpan w:val="2"/>
          </w:tcPr>
          <w:p w14:paraId="12A72345" w14:textId="1734105B" w:rsidR="00574888" w:rsidRDefault="00501D9E" w:rsidP="005A3150">
            <w:pPr>
              <w:rPr>
                <w:rFonts w:ascii="Courier New" w:hAnsi="Courier New" w:cs="Courier New"/>
              </w:rPr>
            </w:pPr>
            <w:r>
              <w:rPr>
                <w:rFonts w:ascii="Courier New" w:hAnsi="Courier New" w:cs="Courier New"/>
              </w:rPr>
              <w:t>remove</w:t>
            </w:r>
            <w:r w:rsidR="00574888">
              <w:rPr>
                <w:rFonts w:ascii="Courier New" w:hAnsi="Courier New" w:cs="Courier New"/>
              </w:rPr>
              <w:t>MovieParams</w:t>
            </w:r>
          </w:p>
        </w:tc>
        <w:tc>
          <w:tcPr>
            <w:tcW w:w="3181" w:type="dxa"/>
            <w:gridSpan w:val="2"/>
          </w:tcPr>
          <w:p w14:paraId="3100C6A3" w14:textId="77777777" w:rsidR="00574888" w:rsidRDefault="00574888" w:rsidP="005A3150">
            <w:pPr>
              <w:rPr>
                <w:rFonts w:ascii="Courier New" w:hAnsi="Courier New" w:cs="Courier New"/>
              </w:rPr>
            </w:pPr>
            <w:r>
              <w:rPr>
                <w:rFonts w:ascii="Courier New" w:hAnsi="Courier New" w:cs="Courier New"/>
              </w:rPr>
              <w:t>LayoutParams</w:t>
            </w:r>
          </w:p>
        </w:tc>
        <w:tc>
          <w:tcPr>
            <w:tcW w:w="3176" w:type="dxa"/>
          </w:tcPr>
          <w:p w14:paraId="05D13A61" w14:textId="30044608" w:rsidR="00574888" w:rsidRDefault="00574888" w:rsidP="005A3150">
            <w:pPr>
              <w:rPr>
                <w:rFonts w:ascii="Courier New" w:hAnsi="Courier New" w:cs="Courier New"/>
              </w:rPr>
            </w:pPr>
            <w:r>
              <w:rPr>
                <w:rFonts w:ascii="Courier New" w:hAnsi="Courier New" w:cs="Courier New"/>
              </w:rPr>
              <w:t>Stores the parameters of “</w:t>
            </w:r>
            <w:r w:rsidR="00501D9E">
              <w:rPr>
                <w:rFonts w:ascii="Courier New" w:hAnsi="Courier New" w:cs="Courier New"/>
              </w:rPr>
              <w:t>remove</w:t>
            </w:r>
            <w:r>
              <w:rPr>
                <w:rFonts w:ascii="Courier New" w:hAnsi="Courier New" w:cs="Courier New"/>
              </w:rPr>
              <w:t>MovieButton”</w:t>
            </w:r>
          </w:p>
        </w:tc>
      </w:tr>
      <w:tr w:rsidR="00A0035D" w14:paraId="29B6090D" w14:textId="77777777" w:rsidTr="00A0035D">
        <w:trPr>
          <w:trHeight w:val="415"/>
        </w:trPr>
        <w:tc>
          <w:tcPr>
            <w:tcW w:w="3183" w:type="dxa"/>
            <w:gridSpan w:val="2"/>
          </w:tcPr>
          <w:p w14:paraId="4E3CCFF8" w14:textId="62D03231" w:rsidR="00F97F42" w:rsidRDefault="00F97F42" w:rsidP="005A3150">
            <w:pPr>
              <w:rPr>
                <w:rFonts w:ascii="Courier New" w:hAnsi="Courier New" w:cs="Courier New"/>
              </w:rPr>
            </w:pPr>
            <w:r>
              <w:rPr>
                <w:rFonts w:ascii="Courier New" w:hAnsi="Courier New" w:cs="Courier New"/>
              </w:rPr>
              <w:t>removeBookableMovieButton</w:t>
            </w:r>
          </w:p>
        </w:tc>
        <w:tc>
          <w:tcPr>
            <w:tcW w:w="3181" w:type="dxa"/>
            <w:gridSpan w:val="2"/>
          </w:tcPr>
          <w:p w14:paraId="0E034399" w14:textId="77777777" w:rsidR="00F97F42" w:rsidRDefault="00F97F42" w:rsidP="005A3150">
            <w:pPr>
              <w:rPr>
                <w:rFonts w:ascii="Courier New" w:hAnsi="Courier New" w:cs="Courier New"/>
              </w:rPr>
            </w:pPr>
            <w:r>
              <w:rPr>
                <w:rFonts w:ascii="Courier New" w:hAnsi="Courier New" w:cs="Courier New"/>
              </w:rPr>
              <w:t>ImageButton</w:t>
            </w:r>
          </w:p>
        </w:tc>
        <w:tc>
          <w:tcPr>
            <w:tcW w:w="3188" w:type="dxa"/>
            <w:gridSpan w:val="2"/>
          </w:tcPr>
          <w:p w14:paraId="2E450AA4" w14:textId="7F1AA087" w:rsidR="00F97F42" w:rsidRDefault="00F97F42" w:rsidP="005A3150">
            <w:pPr>
              <w:rPr>
                <w:rFonts w:ascii="Courier New" w:hAnsi="Courier New" w:cs="Courier New"/>
              </w:rPr>
            </w:pPr>
            <w:r>
              <w:rPr>
                <w:rFonts w:ascii="Courier New" w:hAnsi="Courier New" w:cs="Courier New"/>
              </w:rPr>
              <w:t xml:space="preserve">Stores the ImageButton widget used to </w:t>
            </w:r>
            <w:r w:rsidR="00355095">
              <w:rPr>
                <w:rFonts w:ascii="Courier New" w:hAnsi="Courier New" w:cs="Courier New"/>
              </w:rPr>
              <w:t>remove</w:t>
            </w:r>
            <w:r>
              <w:rPr>
                <w:rFonts w:ascii="Courier New" w:hAnsi="Courier New" w:cs="Courier New"/>
              </w:rPr>
              <w:t xml:space="preserve"> a bookable movie</w:t>
            </w:r>
          </w:p>
        </w:tc>
      </w:tr>
      <w:tr w:rsidR="00E14ACB" w14:paraId="65A36FC3" w14:textId="77777777" w:rsidTr="00A0035D">
        <w:trPr>
          <w:trHeight w:val="415"/>
        </w:trPr>
        <w:tc>
          <w:tcPr>
            <w:tcW w:w="3183" w:type="dxa"/>
            <w:gridSpan w:val="2"/>
          </w:tcPr>
          <w:p w14:paraId="4785F889" w14:textId="57225535" w:rsidR="00F97F42" w:rsidRDefault="00355095" w:rsidP="005A3150">
            <w:pPr>
              <w:rPr>
                <w:rFonts w:ascii="Courier New" w:hAnsi="Courier New" w:cs="Courier New"/>
              </w:rPr>
            </w:pPr>
            <w:r>
              <w:rPr>
                <w:rFonts w:ascii="Courier New" w:hAnsi="Courier New" w:cs="Courier New"/>
              </w:rPr>
              <w:t>remove</w:t>
            </w:r>
            <w:r w:rsidR="00F97F42">
              <w:rPr>
                <w:rFonts w:ascii="Courier New" w:hAnsi="Courier New" w:cs="Courier New"/>
              </w:rPr>
              <w:t>BookableMovieParams</w:t>
            </w:r>
          </w:p>
        </w:tc>
        <w:tc>
          <w:tcPr>
            <w:tcW w:w="3181" w:type="dxa"/>
            <w:gridSpan w:val="2"/>
          </w:tcPr>
          <w:p w14:paraId="799C7E2D" w14:textId="77777777" w:rsidR="00F97F42" w:rsidRDefault="00F97F42" w:rsidP="005A3150">
            <w:pPr>
              <w:rPr>
                <w:rFonts w:ascii="Courier New" w:hAnsi="Courier New" w:cs="Courier New"/>
              </w:rPr>
            </w:pPr>
            <w:r>
              <w:rPr>
                <w:rFonts w:ascii="Courier New" w:hAnsi="Courier New" w:cs="Courier New"/>
              </w:rPr>
              <w:t>LayoutParams</w:t>
            </w:r>
          </w:p>
        </w:tc>
        <w:tc>
          <w:tcPr>
            <w:tcW w:w="3188" w:type="dxa"/>
            <w:gridSpan w:val="2"/>
          </w:tcPr>
          <w:p w14:paraId="03A17F75" w14:textId="559A2173" w:rsidR="00F97F42" w:rsidRDefault="00F97F42" w:rsidP="005A3150">
            <w:pPr>
              <w:rPr>
                <w:rFonts w:ascii="Courier New" w:hAnsi="Courier New" w:cs="Courier New"/>
              </w:rPr>
            </w:pPr>
            <w:r>
              <w:rPr>
                <w:rFonts w:ascii="Courier New" w:hAnsi="Courier New" w:cs="Courier New"/>
              </w:rPr>
              <w:t>Stores the parameters of “</w:t>
            </w:r>
            <w:r w:rsidR="00355095">
              <w:rPr>
                <w:rFonts w:ascii="Courier New" w:hAnsi="Courier New" w:cs="Courier New"/>
              </w:rPr>
              <w:t>remove</w:t>
            </w:r>
            <w:r>
              <w:rPr>
                <w:rFonts w:ascii="Courier New" w:hAnsi="Courier New" w:cs="Courier New"/>
              </w:rPr>
              <w:t>BookableMovieButton”</w:t>
            </w:r>
          </w:p>
        </w:tc>
      </w:tr>
      <w:tr w:rsidR="00E14ACB" w:rsidRPr="00D823EF" w14:paraId="22DACC0F" w14:textId="77777777" w:rsidTr="00A0035D">
        <w:trPr>
          <w:trHeight w:val="415"/>
        </w:trPr>
        <w:tc>
          <w:tcPr>
            <w:tcW w:w="3183" w:type="dxa"/>
            <w:gridSpan w:val="2"/>
          </w:tcPr>
          <w:p w14:paraId="7D888C44" w14:textId="6D21E0E6" w:rsidR="00807B69" w:rsidRDefault="00395157" w:rsidP="00477EF6">
            <w:pPr>
              <w:rPr>
                <w:rFonts w:ascii="Courier New" w:hAnsi="Courier New" w:cs="Courier New"/>
              </w:rPr>
            </w:pPr>
            <w:r>
              <w:rPr>
                <w:rFonts w:ascii="Courier New" w:hAnsi="Courier New" w:cs="Courier New"/>
              </w:rPr>
              <w:t xml:space="preserve">addTextView1, </w:t>
            </w:r>
            <w:r w:rsidR="001444E8">
              <w:rPr>
                <w:rFonts w:ascii="Courier New" w:hAnsi="Courier New" w:cs="Courier New"/>
              </w:rPr>
              <w:t>addTextView2, addTextView3</w:t>
            </w:r>
          </w:p>
        </w:tc>
        <w:tc>
          <w:tcPr>
            <w:tcW w:w="3181" w:type="dxa"/>
            <w:gridSpan w:val="2"/>
          </w:tcPr>
          <w:p w14:paraId="7A7A0AE1" w14:textId="0A956DCE" w:rsidR="00807B69" w:rsidRDefault="008E427A" w:rsidP="00477EF6">
            <w:pPr>
              <w:rPr>
                <w:rFonts w:ascii="Courier New" w:hAnsi="Courier New" w:cs="Courier New"/>
              </w:rPr>
            </w:pPr>
            <w:r>
              <w:rPr>
                <w:rFonts w:ascii="Courier New" w:hAnsi="Courier New" w:cs="Courier New"/>
              </w:rPr>
              <w:t>TextView</w:t>
            </w:r>
          </w:p>
        </w:tc>
        <w:tc>
          <w:tcPr>
            <w:tcW w:w="3188" w:type="dxa"/>
            <w:gridSpan w:val="2"/>
          </w:tcPr>
          <w:p w14:paraId="37005572" w14:textId="6387F41D" w:rsidR="00807B69" w:rsidRDefault="008E427A" w:rsidP="00477EF6">
            <w:pPr>
              <w:rPr>
                <w:rFonts w:ascii="Courier New" w:hAnsi="Courier New" w:cs="Courier New"/>
              </w:rPr>
            </w:pPr>
            <w:r>
              <w:rPr>
                <w:rFonts w:ascii="Courier New" w:hAnsi="Courier New" w:cs="Courier New"/>
              </w:rPr>
              <w:t>Stores the text view</w:t>
            </w:r>
            <w:r w:rsidR="00804BDD">
              <w:rPr>
                <w:rFonts w:ascii="Courier New" w:hAnsi="Courier New" w:cs="Courier New"/>
              </w:rPr>
              <w:t>s contained in the “addBookableMovie” activity</w:t>
            </w:r>
          </w:p>
        </w:tc>
      </w:tr>
      <w:tr w:rsidR="00E14ACB" w:rsidRPr="00D823EF" w14:paraId="4882C7CE" w14:textId="77777777" w:rsidTr="00A0035D">
        <w:trPr>
          <w:trHeight w:val="415"/>
        </w:trPr>
        <w:tc>
          <w:tcPr>
            <w:tcW w:w="3183" w:type="dxa"/>
            <w:gridSpan w:val="2"/>
          </w:tcPr>
          <w:p w14:paraId="6C335E19" w14:textId="34380CA4" w:rsidR="00807B69" w:rsidRDefault="00EC0E5D" w:rsidP="00477EF6">
            <w:pPr>
              <w:rPr>
                <w:rFonts w:ascii="Courier New" w:hAnsi="Courier New" w:cs="Courier New"/>
              </w:rPr>
            </w:pPr>
            <w:r>
              <w:rPr>
                <w:rFonts w:ascii="Courier New" w:hAnsi="Courier New" w:cs="Courier New"/>
              </w:rPr>
              <w:t xml:space="preserve">addButton, </w:t>
            </w:r>
            <w:r w:rsidR="00486054">
              <w:rPr>
                <w:rFonts w:ascii="Courier New" w:hAnsi="Courier New" w:cs="Courier New"/>
              </w:rPr>
              <w:t>addButton1, add</w:t>
            </w:r>
            <w:r w:rsidR="00C33CFF">
              <w:rPr>
                <w:rFonts w:ascii="Courier New" w:hAnsi="Courier New" w:cs="Courier New"/>
              </w:rPr>
              <w:t>Button2, addButton3</w:t>
            </w:r>
          </w:p>
        </w:tc>
        <w:tc>
          <w:tcPr>
            <w:tcW w:w="3181" w:type="dxa"/>
            <w:gridSpan w:val="2"/>
          </w:tcPr>
          <w:p w14:paraId="09ADDA80" w14:textId="3F69B363" w:rsidR="00807B69" w:rsidRDefault="00C33CFF" w:rsidP="00477EF6">
            <w:pPr>
              <w:rPr>
                <w:rFonts w:ascii="Courier New" w:hAnsi="Courier New" w:cs="Courier New"/>
              </w:rPr>
            </w:pPr>
            <w:r>
              <w:rPr>
                <w:rFonts w:ascii="Courier New" w:hAnsi="Courier New" w:cs="Courier New"/>
              </w:rPr>
              <w:t>ImageButton</w:t>
            </w:r>
          </w:p>
        </w:tc>
        <w:tc>
          <w:tcPr>
            <w:tcW w:w="3188" w:type="dxa"/>
            <w:gridSpan w:val="2"/>
          </w:tcPr>
          <w:p w14:paraId="6DA405E3" w14:textId="099D90DF" w:rsidR="00807B69" w:rsidRDefault="00C33CFF" w:rsidP="00477EF6">
            <w:pPr>
              <w:rPr>
                <w:rFonts w:ascii="Courier New" w:hAnsi="Courier New" w:cs="Courier New"/>
              </w:rPr>
            </w:pPr>
            <w:r>
              <w:rPr>
                <w:rFonts w:ascii="Courier New" w:hAnsi="Courier New" w:cs="Courier New"/>
              </w:rPr>
              <w:t>Stores the image buttons contained in the “addBookableMovie” activity</w:t>
            </w:r>
          </w:p>
        </w:tc>
      </w:tr>
      <w:tr w:rsidR="00E14ACB" w:rsidRPr="00D823EF" w14:paraId="7F4C9813" w14:textId="77777777" w:rsidTr="00A0035D">
        <w:trPr>
          <w:trHeight w:val="415"/>
        </w:trPr>
        <w:tc>
          <w:tcPr>
            <w:tcW w:w="3183" w:type="dxa"/>
            <w:gridSpan w:val="2"/>
          </w:tcPr>
          <w:p w14:paraId="21225601" w14:textId="4C3A92D7" w:rsidR="00486054" w:rsidRDefault="00BA13D9" w:rsidP="00477EF6">
            <w:pPr>
              <w:rPr>
                <w:rFonts w:ascii="Courier New" w:hAnsi="Courier New" w:cs="Courier New"/>
              </w:rPr>
            </w:pPr>
            <w:r>
              <w:rPr>
                <w:rFonts w:ascii="Courier New" w:hAnsi="Courier New" w:cs="Courier New"/>
              </w:rPr>
              <w:t xml:space="preserve">addButtonParams, </w:t>
            </w:r>
            <w:r w:rsidR="006D7450">
              <w:rPr>
                <w:rFonts w:ascii="Courier New" w:hAnsi="Courier New" w:cs="Courier New"/>
              </w:rPr>
              <w:t>addButtonParams1, addButtonParams2, add</w:t>
            </w:r>
            <w:r w:rsidR="00ED0D57">
              <w:rPr>
                <w:rFonts w:ascii="Courier New" w:hAnsi="Courier New" w:cs="Courier New"/>
              </w:rPr>
              <w:t>ButtonParams2</w:t>
            </w:r>
          </w:p>
        </w:tc>
        <w:tc>
          <w:tcPr>
            <w:tcW w:w="3181" w:type="dxa"/>
            <w:gridSpan w:val="2"/>
          </w:tcPr>
          <w:p w14:paraId="3D4A23E7" w14:textId="373DFD54" w:rsidR="00486054" w:rsidRDefault="00362336" w:rsidP="00477EF6">
            <w:pPr>
              <w:rPr>
                <w:rFonts w:ascii="Courier New" w:hAnsi="Courier New" w:cs="Courier New"/>
              </w:rPr>
            </w:pPr>
            <w:r>
              <w:rPr>
                <w:rFonts w:ascii="Courier New" w:hAnsi="Courier New" w:cs="Courier New"/>
              </w:rPr>
              <w:t>LayoutParams</w:t>
            </w:r>
          </w:p>
        </w:tc>
        <w:tc>
          <w:tcPr>
            <w:tcW w:w="3188" w:type="dxa"/>
            <w:gridSpan w:val="2"/>
          </w:tcPr>
          <w:p w14:paraId="60502FF4" w14:textId="4CCD6D2A" w:rsidR="00486054" w:rsidRDefault="00362336" w:rsidP="00477EF6">
            <w:pPr>
              <w:rPr>
                <w:rFonts w:ascii="Courier New" w:hAnsi="Courier New" w:cs="Courier New"/>
              </w:rPr>
            </w:pPr>
            <w:r>
              <w:rPr>
                <w:rFonts w:ascii="Courier New" w:hAnsi="Courier New" w:cs="Courier New"/>
              </w:rPr>
              <w:t>Stores the parameters of the image buttons contained in the “addBookableMovie” activity</w:t>
            </w:r>
          </w:p>
        </w:tc>
      </w:tr>
      <w:tr w:rsidR="00F41658" w:rsidRPr="00F64D7F" w14:paraId="0530A8DB" w14:textId="77777777" w:rsidTr="00A0035D">
        <w:trPr>
          <w:trHeight w:val="822"/>
        </w:trPr>
        <w:tc>
          <w:tcPr>
            <w:tcW w:w="3141" w:type="dxa"/>
          </w:tcPr>
          <w:p w14:paraId="5F8D5363" w14:textId="77777777" w:rsidR="00F41658" w:rsidRPr="005024CB" w:rsidRDefault="00F41658"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4BC4DC20" w14:textId="77777777" w:rsidR="00F41658" w:rsidRPr="001032A7" w:rsidRDefault="00F41658"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5A3D8553" w14:textId="77777777" w:rsidR="00F41658" w:rsidRPr="00F64D7F" w:rsidRDefault="00F41658"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F41658" w14:paraId="645AAD54" w14:textId="77777777" w:rsidTr="00A0035D">
        <w:trPr>
          <w:trHeight w:val="415"/>
        </w:trPr>
        <w:tc>
          <w:tcPr>
            <w:tcW w:w="3141" w:type="dxa"/>
          </w:tcPr>
          <w:p w14:paraId="36CA9C05" w14:textId="77777777" w:rsidR="00F41658" w:rsidRDefault="00F41658"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15D04A14" w14:textId="77777777" w:rsidR="00F41658" w:rsidRDefault="00F41658" w:rsidP="001060BB">
            <w:pPr>
              <w:rPr>
                <w:rFonts w:ascii="Courier New" w:hAnsi="Courier New" w:cs="Courier New"/>
              </w:rPr>
            </w:pPr>
          </w:p>
        </w:tc>
        <w:tc>
          <w:tcPr>
            <w:tcW w:w="3478" w:type="dxa"/>
            <w:gridSpan w:val="3"/>
          </w:tcPr>
          <w:p w14:paraId="72B6A812" w14:textId="77777777" w:rsidR="00F41658" w:rsidRDefault="00F41658" w:rsidP="001060BB">
            <w:pPr>
              <w:rPr>
                <w:rFonts w:ascii="Courier New" w:hAnsi="Courier New" w:cs="Courier New"/>
              </w:rPr>
            </w:pPr>
          </w:p>
        </w:tc>
      </w:tr>
      <w:tr w:rsidR="00E14ACB" w:rsidRPr="00D823EF" w14:paraId="75C43F58" w14:textId="77777777" w:rsidTr="00A0035D">
        <w:trPr>
          <w:trHeight w:val="415"/>
        </w:trPr>
        <w:tc>
          <w:tcPr>
            <w:tcW w:w="3141" w:type="dxa"/>
          </w:tcPr>
          <w:p w14:paraId="77A3B73B" w14:textId="661F3C92" w:rsidR="00486054" w:rsidRDefault="00305183" w:rsidP="00477EF6">
            <w:pPr>
              <w:rPr>
                <w:rFonts w:ascii="Courier New" w:hAnsi="Courier New" w:cs="Courier New"/>
              </w:rPr>
            </w:pPr>
            <w:r>
              <w:rPr>
                <w:rFonts w:ascii="Courier New" w:hAnsi="Courier New" w:cs="Courier New"/>
              </w:rPr>
              <w:t>seats</w:t>
            </w:r>
          </w:p>
        </w:tc>
        <w:tc>
          <w:tcPr>
            <w:tcW w:w="2933" w:type="dxa"/>
            <w:gridSpan w:val="2"/>
          </w:tcPr>
          <w:p w14:paraId="5EB94C0A" w14:textId="386D87FB" w:rsidR="00486054" w:rsidRDefault="00305183" w:rsidP="00477EF6">
            <w:pPr>
              <w:rPr>
                <w:rFonts w:ascii="Courier New" w:hAnsi="Courier New" w:cs="Courier New"/>
              </w:rPr>
            </w:pPr>
            <w:r>
              <w:rPr>
                <w:rFonts w:ascii="Courier New" w:hAnsi="Courier New" w:cs="Courier New"/>
              </w:rPr>
              <w:t>int[][]</w:t>
            </w:r>
          </w:p>
        </w:tc>
        <w:tc>
          <w:tcPr>
            <w:tcW w:w="3478" w:type="dxa"/>
            <w:gridSpan w:val="3"/>
          </w:tcPr>
          <w:p w14:paraId="05A71459" w14:textId="461D8266" w:rsidR="00486054" w:rsidRDefault="00255F17" w:rsidP="00477EF6">
            <w:pPr>
              <w:rPr>
                <w:rFonts w:ascii="Courier New" w:hAnsi="Courier New" w:cs="Courier New"/>
              </w:rPr>
            </w:pPr>
            <w:r>
              <w:rPr>
                <w:rFonts w:ascii="Courier New" w:hAnsi="Courier New" w:cs="Courier New"/>
              </w:rPr>
              <w:t>Stores a double dimensional array containing the seats in the cinema</w:t>
            </w:r>
          </w:p>
        </w:tc>
      </w:tr>
      <w:tr w:rsidR="00E14ACB" w:rsidRPr="00D823EF" w14:paraId="1E64CC84" w14:textId="77777777" w:rsidTr="00A0035D">
        <w:trPr>
          <w:trHeight w:val="415"/>
        </w:trPr>
        <w:tc>
          <w:tcPr>
            <w:tcW w:w="3141" w:type="dxa"/>
          </w:tcPr>
          <w:p w14:paraId="45EA2E01" w14:textId="3FE121D4" w:rsidR="00335F87" w:rsidRDefault="009A0EA3" w:rsidP="00477EF6">
            <w:pPr>
              <w:rPr>
                <w:rFonts w:ascii="Courier New" w:hAnsi="Courier New" w:cs="Courier New"/>
              </w:rPr>
            </w:pPr>
            <w:r>
              <w:rPr>
                <w:rFonts w:ascii="Courier New" w:hAnsi="Courier New" w:cs="Courier New"/>
              </w:rPr>
              <w:t>bgImage</w:t>
            </w:r>
          </w:p>
        </w:tc>
        <w:tc>
          <w:tcPr>
            <w:tcW w:w="2933" w:type="dxa"/>
            <w:gridSpan w:val="2"/>
          </w:tcPr>
          <w:p w14:paraId="43F3B2E8" w14:textId="6D94EA3F" w:rsidR="00335F87" w:rsidRDefault="00EF60C9" w:rsidP="00477EF6">
            <w:pPr>
              <w:rPr>
                <w:rFonts w:ascii="Courier New" w:hAnsi="Courier New" w:cs="Courier New"/>
              </w:rPr>
            </w:pPr>
            <w:r>
              <w:rPr>
                <w:rFonts w:ascii="Courier New" w:hAnsi="Courier New" w:cs="Courier New"/>
              </w:rPr>
              <w:t>ImageView</w:t>
            </w:r>
          </w:p>
        </w:tc>
        <w:tc>
          <w:tcPr>
            <w:tcW w:w="3478" w:type="dxa"/>
            <w:gridSpan w:val="3"/>
          </w:tcPr>
          <w:p w14:paraId="77234040" w14:textId="6EDEE01C" w:rsidR="00335F87" w:rsidRDefault="00EF60C9" w:rsidP="00477EF6">
            <w:pPr>
              <w:rPr>
                <w:rFonts w:ascii="Courier New" w:hAnsi="Courier New" w:cs="Courier New"/>
              </w:rPr>
            </w:pPr>
            <w:r>
              <w:rPr>
                <w:rFonts w:ascii="Courier New" w:hAnsi="Courier New" w:cs="Courier New"/>
              </w:rPr>
              <w:t>Stores the ImageView object</w:t>
            </w:r>
            <w:r w:rsidR="002359D9">
              <w:rPr>
                <w:rFonts w:ascii="Courier New" w:hAnsi="Courier New" w:cs="Courier New"/>
              </w:rPr>
              <w:t xml:space="preserve"> containing</w:t>
            </w:r>
            <w:r>
              <w:rPr>
                <w:rFonts w:ascii="Courier New" w:hAnsi="Courier New" w:cs="Courier New"/>
              </w:rPr>
              <w:t xml:space="preserve"> the </w:t>
            </w:r>
            <w:r w:rsidR="002359D9">
              <w:rPr>
                <w:rFonts w:ascii="Courier New" w:hAnsi="Courier New" w:cs="Courier New"/>
              </w:rPr>
              <w:t>background image</w:t>
            </w:r>
          </w:p>
        </w:tc>
      </w:tr>
      <w:tr w:rsidR="00E14ACB" w:rsidRPr="00D823EF" w14:paraId="70D6C74D" w14:textId="77777777" w:rsidTr="00A0035D">
        <w:trPr>
          <w:trHeight w:val="415"/>
        </w:trPr>
        <w:tc>
          <w:tcPr>
            <w:tcW w:w="3141" w:type="dxa"/>
          </w:tcPr>
          <w:p w14:paraId="47695CBB" w14:textId="2AFA1E05" w:rsidR="00335F87" w:rsidRDefault="00065DF9" w:rsidP="00477EF6">
            <w:pPr>
              <w:rPr>
                <w:rFonts w:ascii="Courier New" w:hAnsi="Courier New" w:cs="Courier New"/>
              </w:rPr>
            </w:pPr>
            <w:r>
              <w:rPr>
                <w:rFonts w:ascii="Courier New" w:hAnsi="Courier New" w:cs="Courier New"/>
              </w:rPr>
              <w:t>buttonsLayout</w:t>
            </w:r>
          </w:p>
        </w:tc>
        <w:tc>
          <w:tcPr>
            <w:tcW w:w="2933" w:type="dxa"/>
            <w:gridSpan w:val="2"/>
          </w:tcPr>
          <w:p w14:paraId="30174A6D" w14:textId="5C3A5682" w:rsidR="00335F87" w:rsidRDefault="000D6E6B" w:rsidP="00477EF6">
            <w:pPr>
              <w:rPr>
                <w:rFonts w:ascii="Courier New" w:hAnsi="Courier New" w:cs="Courier New"/>
              </w:rPr>
            </w:pPr>
            <w:r>
              <w:rPr>
                <w:rFonts w:ascii="Courier New" w:hAnsi="Courier New" w:cs="Courier New"/>
              </w:rPr>
              <w:t>LinearLayout</w:t>
            </w:r>
          </w:p>
        </w:tc>
        <w:tc>
          <w:tcPr>
            <w:tcW w:w="3478" w:type="dxa"/>
            <w:gridSpan w:val="3"/>
          </w:tcPr>
          <w:p w14:paraId="088EFEEF" w14:textId="0C32533F" w:rsidR="00335F87" w:rsidRDefault="000D6E6B" w:rsidP="00477EF6">
            <w:pPr>
              <w:rPr>
                <w:rFonts w:ascii="Courier New" w:hAnsi="Courier New" w:cs="Courier New"/>
              </w:rPr>
            </w:pPr>
            <w:r>
              <w:rPr>
                <w:rFonts w:ascii="Courier New" w:hAnsi="Courier New" w:cs="Courier New"/>
              </w:rPr>
              <w:t xml:space="preserve">An object of LinearLayout class containing the ImageButtons for </w:t>
            </w:r>
            <w:r w:rsidR="004B4274">
              <w:rPr>
                <w:rFonts w:ascii="Courier New" w:hAnsi="Courier New" w:cs="Courier New"/>
              </w:rPr>
              <w:t>streaming the movie</w:t>
            </w:r>
          </w:p>
        </w:tc>
      </w:tr>
      <w:tr w:rsidR="00E14ACB" w:rsidRPr="00D823EF" w14:paraId="3C76E0FB" w14:textId="77777777" w:rsidTr="00A0035D">
        <w:trPr>
          <w:trHeight w:val="415"/>
        </w:trPr>
        <w:tc>
          <w:tcPr>
            <w:tcW w:w="3141" w:type="dxa"/>
          </w:tcPr>
          <w:p w14:paraId="26A27F75" w14:textId="70BD47BD" w:rsidR="00335F87" w:rsidRDefault="004B4274" w:rsidP="00477EF6">
            <w:pPr>
              <w:rPr>
                <w:rFonts w:ascii="Courier New" w:hAnsi="Courier New" w:cs="Courier New"/>
              </w:rPr>
            </w:pPr>
            <w:r>
              <w:rPr>
                <w:rFonts w:ascii="Courier New" w:hAnsi="Courier New" w:cs="Courier New"/>
              </w:rPr>
              <w:t>buttonsParam</w:t>
            </w:r>
            <w:r w:rsidR="000D3664">
              <w:rPr>
                <w:rFonts w:ascii="Courier New" w:hAnsi="Courier New" w:cs="Courier New"/>
              </w:rPr>
              <w:t>s</w:t>
            </w:r>
          </w:p>
        </w:tc>
        <w:tc>
          <w:tcPr>
            <w:tcW w:w="2933" w:type="dxa"/>
            <w:gridSpan w:val="2"/>
          </w:tcPr>
          <w:p w14:paraId="43006054" w14:textId="1455B106" w:rsidR="00335F87" w:rsidRDefault="004B4274" w:rsidP="00477EF6">
            <w:pPr>
              <w:rPr>
                <w:rFonts w:ascii="Courier New" w:hAnsi="Courier New" w:cs="Courier New"/>
              </w:rPr>
            </w:pPr>
            <w:r>
              <w:rPr>
                <w:rFonts w:ascii="Courier New" w:hAnsi="Courier New" w:cs="Courier New"/>
              </w:rPr>
              <w:t>LayoutParams</w:t>
            </w:r>
          </w:p>
        </w:tc>
        <w:tc>
          <w:tcPr>
            <w:tcW w:w="3478" w:type="dxa"/>
            <w:gridSpan w:val="3"/>
          </w:tcPr>
          <w:p w14:paraId="007C5288" w14:textId="7D813A90" w:rsidR="00335F87" w:rsidRDefault="000D3664" w:rsidP="00477EF6">
            <w:pPr>
              <w:rPr>
                <w:rFonts w:ascii="Courier New" w:hAnsi="Courier New" w:cs="Courier New"/>
              </w:rPr>
            </w:pPr>
            <w:r>
              <w:rPr>
                <w:rFonts w:ascii="Courier New" w:hAnsi="Courier New" w:cs="Courier New"/>
              </w:rPr>
              <w:t>Stores the parameters for the buttons containined in the “buttonsLayout”</w:t>
            </w:r>
          </w:p>
        </w:tc>
      </w:tr>
      <w:tr w:rsidR="00E14ACB" w:rsidRPr="00D823EF" w14:paraId="1C4FFA5A" w14:textId="77777777" w:rsidTr="00A0035D">
        <w:trPr>
          <w:trHeight w:val="415"/>
        </w:trPr>
        <w:tc>
          <w:tcPr>
            <w:tcW w:w="3141" w:type="dxa"/>
          </w:tcPr>
          <w:p w14:paraId="6FFA0ACE" w14:textId="6991B112" w:rsidR="00335F87" w:rsidRDefault="00EA26B9" w:rsidP="00477EF6">
            <w:pPr>
              <w:rPr>
                <w:rFonts w:ascii="Courier New" w:hAnsi="Courier New" w:cs="Courier New"/>
              </w:rPr>
            </w:pPr>
            <w:r>
              <w:rPr>
                <w:rFonts w:ascii="Courier New" w:hAnsi="Courier New" w:cs="Courier New"/>
              </w:rPr>
              <w:t>trailerButton</w:t>
            </w:r>
          </w:p>
        </w:tc>
        <w:tc>
          <w:tcPr>
            <w:tcW w:w="2933" w:type="dxa"/>
            <w:gridSpan w:val="2"/>
          </w:tcPr>
          <w:p w14:paraId="667D84A2" w14:textId="3F0308FB" w:rsidR="00335F87" w:rsidRDefault="00EA26B9" w:rsidP="00477EF6">
            <w:pPr>
              <w:rPr>
                <w:rFonts w:ascii="Courier New" w:hAnsi="Courier New" w:cs="Courier New"/>
              </w:rPr>
            </w:pPr>
            <w:r>
              <w:rPr>
                <w:rFonts w:ascii="Courier New" w:hAnsi="Courier New" w:cs="Courier New"/>
              </w:rPr>
              <w:t>ImageButton</w:t>
            </w:r>
          </w:p>
        </w:tc>
        <w:tc>
          <w:tcPr>
            <w:tcW w:w="3478" w:type="dxa"/>
            <w:gridSpan w:val="3"/>
          </w:tcPr>
          <w:p w14:paraId="7856282B" w14:textId="1C8EDD8D" w:rsidR="00335F87" w:rsidRDefault="00945C30" w:rsidP="00477EF6">
            <w:pPr>
              <w:rPr>
                <w:rFonts w:ascii="Courier New" w:hAnsi="Courier New" w:cs="Courier New"/>
              </w:rPr>
            </w:pPr>
            <w:r>
              <w:rPr>
                <w:rFonts w:ascii="Courier New" w:hAnsi="Courier New" w:cs="Courier New"/>
              </w:rPr>
              <w:t>An object of the ImageButton class used to display the trailer</w:t>
            </w:r>
          </w:p>
        </w:tc>
      </w:tr>
      <w:tr w:rsidR="00E14ACB" w:rsidRPr="00D823EF" w14:paraId="12AF037D" w14:textId="77777777" w:rsidTr="00A0035D">
        <w:trPr>
          <w:trHeight w:val="415"/>
        </w:trPr>
        <w:tc>
          <w:tcPr>
            <w:tcW w:w="3141" w:type="dxa"/>
          </w:tcPr>
          <w:p w14:paraId="0C01ACF4" w14:textId="4CDA77EE" w:rsidR="00335F87" w:rsidRDefault="00B76970" w:rsidP="00477EF6">
            <w:pPr>
              <w:rPr>
                <w:rFonts w:ascii="Courier New" w:hAnsi="Courier New" w:cs="Courier New"/>
              </w:rPr>
            </w:pPr>
            <w:r>
              <w:rPr>
                <w:rFonts w:ascii="Courier New" w:hAnsi="Courier New" w:cs="Courier New"/>
              </w:rPr>
              <w:t>trailerParams</w:t>
            </w:r>
          </w:p>
        </w:tc>
        <w:tc>
          <w:tcPr>
            <w:tcW w:w="2933" w:type="dxa"/>
            <w:gridSpan w:val="2"/>
          </w:tcPr>
          <w:p w14:paraId="3754B46E" w14:textId="456A8515" w:rsidR="00335F87" w:rsidRDefault="00B76970" w:rsidP="00477EF6">
            <w:pPr>
              <w:rPr>
                <w:rFonts w:ascii="Courier New" w:hAnsi="Courier New" w:cs="Courier New"/>
              </w:rPr>
            </w:pPr>
            <w:r>
              <w:rPr>
                <w:rFonts w:ascii="Courier New" w:hAnsi="Courier New" w:cs="Courier New"/>
              </w:rPr>
              <w:t>LayoutParams</w:t>
            </w:r>
          </w:p>
        </w:tc>
        <w:tc>
          <w:tcPr>
            <w:tcW w:w="3478" w:type="dxa"/>
            <w:gridSpan w:val="3"/>
          </w:tcPr>
          <w:p w14:paraId="479AA4BF" w14:textId="3CF3A7BF" w:rsidR="00335F87" w:rsidRDefault="00B76970" w:rsidP="00477EF6">
            <w:pPr>
              <w:rPr>
                <w:rFonts w:ascii="Courier New" w:hAnsi="Courier New" w:cs="Courier New"/>
              </w:rPr>
            </w:pPr>
            <w:r>
              <w:rPr>
                <w:rFonts w:ascii="Courier New" w:hAnsi="Courier New" w:cs="Courier New"/>
              </w:rPr>
              <w:t>Stores the parameters for “trailerButton”</w:t>
            </w:r>
          </w:p>
        </w:tc>
      </w:tr>
      <w:tr w:rsidR="00E14ACB" w:rsidRPr="00D823EF" w14:paraId="1F06EC32" w14:textId="77777777" w:rsidTr="00A0035D">
        <w:trPr>
          <w:trHeight w:val="415"/>
        </w:trPr>
        <w:tc>
          <w:tcPr>
            <w:tcW w:w="3141" w:type="dxa"/>
          </w:tcPr>
          <w:p w14:paraId="1894A93C" w14:textId="18648EA6" w:rsidR="00B76970" w:rsidRDefault="00A66211" w:rsidP="00477EF6">
            <w:pPr>
              <w:rPr>
                <w:rFonts w:ascii="Courier New" w:hAnsi="Courier New" w:cs="Courier New"/>
              </w:rPr>
            </w:pPr>
            <w:r>
              <w:rPr>
                <w:rFonts w:ascii="Courier New" w:hAnsi="Courier New" w:cs="Courier New"/>
              </w:rPr>
              <w:t>buttonIds</w:t>
            </w:r>
          </w:p>
        </w:tc>
        <w:tc>
          <w:tcPr>
            <w:tcW w:w="2933" w:type="dxa"/>
            <w:gridSpan w:val="2"/>
          </w:tcPr>
          <w:p w14:paraId="1A2D1766" w14:textId="1C271806" w:rsidR="00B76970" w:rsidRDefault="00A66211" w:rsidP="00477EF6">
            <w:pPr>
              <w:rPr>
                <w:rFonts w:ascii="Courier New" w:hAnsi="Courier New" w:cs="Courier New"/>
              </w:rPr>
            </w:pPr>
            <w:r>
              <w:rPr>
                <w:rFonts w:ascii="Courier New" w:hAnsi="Courier New" w:cs="Courier New"/>
              </w:rPr>
              <w:t>int[]</w:t>
            </w:r>
          </w:p>
        </w:tc>
        <w:tc>
          <w:tcPr>
            <w:tcW w:w="3478" w:type="dxa"/>
            <w:gridSpan w:val="3"/>
          </w:tcPr>
          <w:p w14:paraId="4EE76B29" w14:textId="2364E43E" w:rsidR="00B76970" w:rsidRDefault="00A66211" w:rsidP="00477EF6">
            <w:pPr>
              <w:rPr>
                <w:rFonts w:ascii="Courier New" w:hAnsi="Courier New" w:cs="Courier New"/>
              </w:rPr>
            </w:pPr>
            <w:r>
              <w:rPr>
                <w:rFonts w:ascii="Courier New" w:hAnsi="Courier New" w:cs="Courier New"/>
              </w:rPr>
              <w:t>Stores the Ids of the buttons in the</w:t>
            </w:r>
            <w:r w:rsidR="00C272BE">
              <w:rPr>
                <w:rFonts w:ascii="Courier New" w:hAnsi="Courier New" w:cs="Courier New"/>
              </w:rPr>
              <w:t xml:space="preserve"> ”buttonsLayout”</w:t>
            </w:r>
          </w:p>
        </w:tc>
      </w:tr>
      <w:tr w:rsidR="00E14ACB" w:rsidRPr="00D823EF" w14:paraId="53357C29" w14:textId="77777777" w:rsidTr="00A0035D">
        <w:trPr>
          <w:trHeight w:val="415"/>
        </w:trPr>
        <w:tc>
          <w:tcPr>
            <w:tcW w:w="3141" w:type="dxa"/>
          </w:tcPr>
          <w:p w14:paraId="6CE85766" w14:textId="0A35E776" w:rsidR="00B76970" w:rsidRDefault="00C272BE" w:rsidP="00477EF6">
            <w:pPr>
              <w:rPr>
                <w:rFonts w:ascii="Courier New" w:hAnsi="Courier New" w:cs="Courier New"/>
              </w:rPr>
            </w:pPr>
            <w:r>
              <w:rPr>
                <w:rFonts w:ascii="Courier New" w:hAnsi="Courier New" w:cs="Courier New"/>
              </w:rPr>
              <w:t>strIds</w:t>
            </w:r>
          </w:p>
        </w:tc>
        <w:tc>
          <w:tcPr>
            <w:tcW w:w="2933" w:type="dxa"/>
            <w:gridSpan w:val="2"/>
          </w:tcPr>
          <w:p w14:paraId="286DD400" w14:textId="045AF595" w:rsidR="00B76970" w:rsidRDefault="00FE4C1C" w:rsidP="00477EF6">
            <w:pPr>
              <w:rPr>
                <w:rFonts w:ascii="Courier New" w:hAnsi="Courier New" w:cs="Courier New"/>
              </w:rPr>
            </w:pPr>
            <w:r>
              <w:rPr>
                <w:rFonts w:ascii="Courier New" w:hAnsi="Courier New" w:cs="Courier New"/>
              </w:rPr>
              <w:t>String[]</w:t>
            </w:r>
          </w:p>
        </w:tc>
        <w:tc>
          <w:tcPr>
            <w:tcW w:w="3478" w:type="dxa"/>
            <w:gridSpan w:val="3"/>
          </w:tcPr>
          <w:p w14:paraId="186AC5DD" w14:textId="2E525BC1" w:rsidR="00B76970" w:rsidRDefault="00FE4C1C" w:rsidP="00477EF6">
            <w:pPr>
              <w:rPr>
                <w:rFonts w:ascii="Courier New" w:hAnsi="Courier New" w:cs="Courier New"/>
              </w:rPr>
            </w:pPr>
            <w:r>
              <w:rPr>
                <w:rFonts w:ascii="Courier New" w:hAnsi="Courier New" w:cs="Courier New"/>
              </w:rPr>
              <w:t xml:space="preserve">Stores the Ids of buttons contained in </w:t>
            </w:r>
            <w:r w:rsidR="007217A2">
              <w:rPr>
                <w:rFonts w:ascii="Courier New" w:hAnsi="Courier New" w:cs="Courier New"/>
              </w:rPr>
              <w:t>the “buttonsLayout” in String format</w:t>
            </w:r>
          </w:p>
        </w:tc>
      </w:tr>
      <w:tr w:rsidR="00E14ACB" w:rsidRPr="00D823EF" w14:paraId="290D7156" w14:textId="77777777" w:rsidTr="00A0035D">
        <w:trPr>
          <w:trHeight w:val="415"/>
        </w:trPr>
        <w:tc>
          <w:tcPr>
            <w:tcW w:w="3141" w:type="dxa"/>
          </w:tcPr>
          <w:p w14:paraId="528396FC" w14:textId="1DB519F1" w:rsidR="00B76970" w:rsidRDefault="007217A2" w:rsidP="00477EF6">
            <w:pPr>
              <w:rPr>
                <w:rFonts w:ascii="Courier New" w:hAnsi="Courier New" w:cs="Courier New"/>
              </w:rPr>
            </w:pPr>
            <w:r>
              <w:rPr>
                <w:rFonts w:ascii="Courier New" w:hAnsi="Courier New" w:cs="Courier New"/>
              </w:rPr>
              <w:t>strData</w:t>
            </w:r>
          </w:p>
        </w:tc>
        <w:tc>
          <w:tcPr>
            <w:tcW w:w="2933" w:type="dxa"/>
            <w:gridSpan w:val="2"/>
          </w:tcPr>
          <w:p w14:paraId="1D4430D1" w14:textId="6EB9B013" w:rsidR="00B76970" w:rsidRDefault="00E0738F" w:rsidP="00477EF6">
            <w:pPr>
              <w:rPr>
                <w:rFonts w:ascii="Courier New" w:hAnsi="Courier New" w:cs="Courier New"/>
              </w:rPr>
            </w:pPr>
            <w:r>
              <w:rPr>
                <w:rFonts w:ascii="Courier New" w:hAnsi="Courier New" w:cs="Courier New"/>
              </w:rPr>
              <w:t>String[]</w:t>
            </w:r>
          </w:p>
        </w:tc>
        <w:tc>
          <w:tcPr>
            <w:tcW w:w="3478" w:type="dxa"/>
            <w:gridSpan w:val="3"/>
          </w:tcPr>
          <w:p w14:paraId="5C1191A6" w14:textId="2793A593" w:rsidR="00B76970" w:rsidRDefault="00E0738F" w:rsidP="00477EF6">
            <w:pPr>
              <w:rPr>
                <w:rFonts w:ascii="Courier New" w:hAnsi="Courier New" w:cs="Courier New"/>
              </w:rPr>
            </w:pPr>
            <w:r>
              <w:rPr>
                <w:rFonts w:ascii="Courier New" w:hAnsi="Courier New" w:cs="Courier New"/>
              </w:rPr>
              <w:t>Stores the data to be passed into the intent through the buttons contained in the “buttons</w:t>
            </w:r>
            <w:r w:rsidR="002F3372">
              <w:rPr>
                <w:rFonts w:ascii="Courier New" w:hAnsi="Courier New" w:cs="Courier New"/>
              </w:rPr>
              <w:t>Layout”</w:t>
            </w:r>
          </w:p>
        </w:tc>
      </w:tr>
      <w:tr w:rsidR="00E14ACB" w:rsidRPr="00D823EF" w14:paraId="3AB7ABBA" w14:textId="77777777" w:rsidTr="00A0035D">
        <w:trPr>
          <w:trHeight w:val="415"/>
        </w:trPr>
        <w:tc>
          <w:tcPr>
            <w:tcW w:w="3141" w:type="dxa"/>
          </w:tcPr>
          <w:p w14:paraId="7D57D116" w14:textId="5999A44E" w:rsidR="00B76970" w:rsidRDefault="002F3372" w:rsidP="00477EF6">
            <w:pPr>
              <w:rPr>
                <w:rFonts w:ascii="Courier New" w:hAnsi="Courier New" w:cs="Courier New"/>
              </w:rPr>
            </w:pPr>
            <w:r>
              <w:rPr>
                <w:rFonts w:ascii="Courier New" w:hAnsi="Courier New" w:cs="Courier New"/>
              </w:rPr>
              <w:t>classes</w:t>
            </w:r>
          </w:p>
        </w:tc>
        <w:tc>
          <w:tcPr>
            <w:tcW w:w="2933" w:type="dxa"/>
            <w:gridSpan w:val="2"/>
          </w:tcPr>
          <w:p w14:paraId="2CFD2989" w14:textId="4DA694AC" w:rsidR="00B76970" w:rsidRDefault="002F3372" w:rsidP="00477EF6">
            <w:pPr>
              <w:rPr>
                <w:rFonts w:ascii="Courier New" w:hAnsi="Courier New" w:cs="Courier New"/>
              </w:rPr>
            </w:pPr>
            <w:r>
              <w:rPr>
                <w:rFonts w:ascii="Courier New" w:hAnsi="Courier New" w:cs="Courier New"/>
              </w:rPr>
              <w:t>Class&lt;?&gt;[]</w:t>
            </w:r>
          </w:p>
        </w:tc>
        <w:tc>
          <w:tcPr>
            <w:tcW w:w="3478" w:type="dxa"/>
            <w:gridSpan w:val="3"/>
          </w:tcPr>
          <w:p w14:paraId="072F4005" w14:textId="435171F4" w:rsidR="00B76970" w:rsidRDefault="002F3372" w:rsidP="00477EF6">
            <w:pPr>
              <w:rPr>
                <w:rFonts w:ascii="Courier New" w:hAnsi="Courier New" w:cs="Courier New"/>
              </w:rPr>
            </w:pPr>
            <w:r>
              <w:rPr>
                <w:rFonts w:ascii="Courier New" w:hAnsi="Courier New" w:cs="Courier New"/>
              </w:rPr>
              <w:t xml:space="preserve">Stores the activity classes to be accessed through the buttons in the </w:t>
            </w:r>
            <w:r w:rsidR="00FE4FC3">
              <w:rPr>
                <w:rFonts w:ascii="Courier New" w:hAnsi="Courier New" w:cs="Courier New"/>
              </w:rPr>
              <w:t>“buttonsLayout”</w:t>
            </w:r>
          </w:p>
        </w:tc>
      </w:tr>
      <w:tr w:rsidR="00E14ACB" w:rsidRPr="00D823EF" w14:paraId="4336820D" w14:textId="77777777" w:rsidTr="00A0035D">
        <w:trPr>
          <w:trHeight w:val="415"/>
        </w:trPr>
        <w:tc>
          <w:tcPr>
            <w:tcW w:w="3141" w:type="dxa"/>
          </w:tcPr>
          <w:p w14:paraId="72DBE3A8" w14:textId="46D9E9B8" w:rsidR="00B76970" w:rsidRDefault="00FE4FC3" w:rsidP="00477EF6">
            <w:pPr>
              <w:rPr>
                <w:rFonts w:ascii="Courier New" w:hAnsi="Courier New" w:cs="Courier New"/>
              </w:rPr>
            </w:pPr>
            <w:r>
              <w:rPr>
                <w:rFonts w:ascii="Courier New" w:hAnsi="Courier New" w:cs="Courier New"/>
              </w:rPr>
              <w:t>button</w:t>
            </w:r>
          </w:p>
        </w:tc>
        <w:tc>
          <w:tcPr>
            <w:tcW w:w="2933" w:type="dxa"/>
            <w:gridSpan w:val="2"/>
          </w:tcPr>
          <w:p w14:paraId="78B9A009" w14:textId="3D691382" w:rsidR="00B76970" w:rsidRDefault="00FE4FC3" w:rsidP="00477EF6">
            <w:pPr>
              <w:rPr>
                <w:rFonts w:ascii="Courier New" w:hAnsi="Courier New" w:cs="Courier New"/>
              </w:rPr>
            </w:pPr>
            <w:r>
              <w:rPr>
                <w:rFonts w:ascii="Courier New" w:hAnsi="Courier New" w:cs="Courier New"/>
              </w:rPr>
              <w:t>ImageButton</w:t>
            </w:r>
          </w:p>
        </w:tc>
        <w:tc>
          <w:tcPr>
            <w:tcW w:w="3478" w:type="dxa"/>
            <w:gridSpan w:val="3"/>
          </w:tcPr>
          <w:p w14:paraId="043D6ACA" w14:textId="12224574" w:rsidR="00B76970" w:rsidRDefault="00FE4FC3" w:rsidP="00477EF6">
            <w:pPr>
              <w:rPr>
                <w:rFonts w:ascii="Courier New" w:hAnsi="Courier New" w:cs="Courier New"/>
              </w:rPr>
            </w:pPr>
            <w:r>
              <w:rPr>
                <w:rFonts w:ascii="Courier New" w:hAnsi="Courier New" w:cs="Courier New"/>
              </w:rPr>
              <w:t>Accesses each button contained in the “buttonsLayout” inside a for loop</w:t>
            </w:r>
          </w:p>
        </w:tc>
      </w:tr>
      <w:tr w:rsidR="00F41658" w:rsidRPr="00F64D7F" w14:paraId="2ACA5273" w14:textId="77777777" w:rsidTr="00A0035D">
        <w:trPr>
          <w:trHeight w:val="822"/>
        </w:trPr>
        <w:tc>
          <w:tcPr>
            <w:tcW w:w="3141" w:type="dxa"/>
          </w:tcPr>
          <w:p w14:paraId="1D9FC163" w14:textId="77777777" w:rsidR="00F41658" w:rsidRPr="005024CB" w:rsidRDefault="00F41658"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14CAB2E2" w14:textId="77777777" w:rsidR="00F41658" w:rsidRPr="001032A7" w:rsidRDefault="00F41658"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3F3D3941" w14:textId="77777777" w:rsidR="00F41658" w:rsidRPr="00F64D7F" w:rsidRDefault="00F41658"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F41658" w14:paraId="2F02B2EC" w14:textId="77777777" w:rsidTr="00A0035D">
        <w:trPr>
          <w:trHeight w:val="415"/>
        </w:trPr>
        <w:tc>
          <w:tcPr>
            <w:tcW w:w="3141" w:type="dxa"/>
          </w:tcPr>
          <w:p w14:paraId="2EC9C578" w14:textId="77777777" w:rsidR="00F41658" w:rsidRDefault="00F41658"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0DA94F35" w14:textId="77777777" w:rsidR="00F41658" w:rsidRDefault="00F41658" w:rsidP="001060BB">
            <w:pPr>
              <w:rPr>
                <w:rFonts w:ascii="Courier New" w:hAnsi="Courier New" w:cs="Courier New"/>
              </w:rPr>
            </w:pPr>
          </w:p>
        </w:tc>
        <w:tc>
          <w:tcPr>
            <w:tcW w:w="3478" w:type="dxa"/>
            <w:gridSpan w:val="3"/>
          </w:tcPr>
          <w:p w14:paraId="33506A17" w14:textId="77777777" w:rsidR="00F41658" w:rsidRDefault="00F41658" w:rsidP="001060BB">
            <w:pPr>
              <w:rPr>
                <w:rFonts w:ascii="Courier New" w:hAnsi="Courier New" w:cs="Courier New"/>
              </w:rPr>
            </w:pPr>
          </w:p>
        </w:tc>
      </w:tr>
      <w:tr w:rsidR="00E14ACB" w:rsidRPr="00D823EF" w14:paraId="7C14859D" w14:textId="77777777" w:rsidTr="00A0035D">
        <w:trPr>
          <w:trHeight w:val="415"/>
        </w:trPr>
        <w:tc>
          <w:tcPr>
            <w:tcW w:w="3141" w:type="dxa"/>
          </w:tcPr>
          <w:p w14:paraId="4ED2FC1D" w14:textId="0AC55901" w:rsidR="00FE4FC3" w:rsidRDefault="003A54C9" w:rsidP="00477EF6">
            <w:pPr>
              <w:rPr>
                <w:rFonts w:ascii="Courier New" w:hAnsi="Courier New" w:cs="Courier New"/>
              </w:rPr>
            </w:pPr>
            <w:r>
              <w:rPr>
                <w:rFonts w:ascii="Courier New" w:hAnsi="Courier New" w:cs="Courier New"/>
              </w:rPr>
              <w:t>movieStr</w:t>
            </w:r>
          </w:p>
        </w:tc>
        <w:tc>
          <w:tcPr>
            <w:tcW w:w="2933" w:type="dxa"/>
            <w:gridSpan w:val="2"/>
          </w:tcPr>
          <w:p w14:paraId="0F1ECDE3" w14:textId="2FEB95E7" w:rsidR="00FE4FC3" w:rsidRDefault="003A54C9" w:rsidP="00477EF6">
            <w:pPr>
              <w:rPr>
                <w:rFonts w:ascii="Courier New" w:hAnsi="Courier New" w:cs="Courier New"/>
              </w:rPr>
            </w:pPr>
            <w:r>
              <w:rPr>
                <w:rFonts w:ascii="Courier New" w:hAnsi="Courier New" w:cs="Courier New"/>
              </w:rPr>
              <w:t>String</w:t>
            </w:r>
          </w:p>
        </w:tc>
        <w:tc>
          <w:tcPr>
            <w:tcW w:w="3478" w:type="dxa"/>
            <w:gridSpan w:val="3"/>
          </w:tcPr>
          <w:p w14:paraId="2BCD3FC7" w14:textId="3163F023" w:rsidR="00FE4FC3" w:rsidRDefault="005D6592" w:rsidP="00477EF6">
            <w:pPr>
              <w:rPr>
                <w:rFonts w:ascii="Courier New" w:hAnsi="Courier New" w:cs="Courier New"/>
              </w:rPr>
            </w:pPr>
            <w:r>
              <w:rPr>
                <w:rFonts w:ascii="Courier New" w:hAnsi="Courier New" w:cs="Courier New"/>
              </w:rPr>
              <w:t xml:space="preserve">Accesses each </w:t>
            </w:r>
            <w:r w:rsidR="00081043">
              <w:rPr>
                <w:rFonts w:ascii="Courier New" w:hAnsi="Courier New" w:cs="Courier New"/>
              </w:rPr>
              <w:t>String data contai</w:t>
            </w:r>
            <w:r w:rsidR="00176D74">
              <w:rPr>
                <w:rFonts w:ascii="Courier New" w:hAnsi="Courier New" w:cs="Courier New"/>
              </w:rPr>
              <w:t>ned</w:t>
            </w:r>
            <w:r w:rsidR="00DB4987">
              <w:rPr>
                <w:rFonts w:ascii="Courier New" w:hAnsi="Courier New" w:cs="Courier New"/>
              </w:rPr>
              <w:t xml:space="preserve"> in the “strData” array</w:t>
            </w:r>
          </w:p>
        </w:tc>
      </w:tr>
      <w:tr w:rsidR="00E14ACB" w:rsidRPr="00D823EF" w14:paraId="6E6AE2DD" w14:textId="77777777" w:rsidTr="00A0035D">
        <w:trPr>
          <w:trHeight w:val="415"/>
        </w:trPr>
        <w:tc>
          <w:tcPr>
            <w:tcW w:w="3141" w:type="dxa"/>
          </w:tcPr>
          <w:p w14:paraId="7C6F697B" w14:textId="685A42D5" w:rsidR="00FE4FC3" w:rsidRDefault="002A5BF0" w:rsidP="00477EF6">
            <w:pPr>
              <w:rPr>
                <w:rFonts w:ascii="Courier New" w:hAnsi="Courier New" w:cs="Courier New"/>
              </w:rPr>
            </w:pPr>
            <w:r>
              <w:rPr>
                <w:rFonts w:ascii="Courier New" w:hAnsi="Courier New" w:cs="Courier New"/>
              </w:rPr>
              <w:t>buttonArray</w:t>
            </w:r>
          </w:p>
        </w:tc>
        <w:tc>
          <w:tcPr>
            <w:tcW w:w="2933" w:type="dxa"/>
            <w:gridSpan w:val="2"/>
          </w:tcPr>
          <w:p w14:paraId="592E8E91" w14:textId="44BECD31" w:rsidR="00FE4FC3" w:rsidRDefault="00A52603" w:rsidP="00477EF6">
            <w:pPr>
              <w:rPr>
                <w:rFonts w:ascii="Courier New" w:hAnsi="Courier New" w:cs="Courier New"/>
              </w:rPr>
            </w:pPr>
            <w:r>
              <w:rPr>
                <w:rFonts w:ascii="Courier New" w:hAnsi="Courier New" w:cs="Courier New"/>
              </w:rPr>
              <w:t>ImageButton[][]</w:t>
            </w:r>
          </w:p>
        </w:tc>
        <w:tc>
          <w:tcPr>
            <w:tcW w:w="3478" w:type="dxa"/>
            <w:gridSpan w:val="3"/>
          </w:tcPr>
          <w:p w14:paraId="6A202651" w14:textId="4472B86D" w:rsidR="00FE4FC3" w:rsidRDefault="00A52603" w:rsidP="00477EF6">
            <w:pPr>
              <w:rPr>
                <w:rFonts w:ascii="Courier New" w:hAnsi="Courier New" w:cs="Courier New"/>
              </w:rPr>
            </w:pPr>
            <w:r>
              <w:rPr>
                <w:rFonts w:ascii="Courier New" w:hAnsi="Courier New" w:cs="Courier New"/>
              </w:rPr>
              <w:t>Stores an ImageButton for each seat in the cinema</w:t>
            </w:r>
          </w:p>
        </w:tc>
      </w:tr>
      <w:tr w:rsidR="00E14ACB" w:rsidRPr="00D823EF" w14:paraId="081CDFAC" w14:textId="77777777" w:rsidTr="00A0035D">
        <w:trPr>
          <w:trHeight w:val="415"/>
        </w:trPr>
        <w:tc>
          <w:tcPr>
            <w:tcW w:w="3141" w:type="dxa"/>
          </w:tcPr>
          <w:p w14:paraId="3DFC0857" w14:textId="13ADCBE0" w:rsidR="00FE4FC3" w:rsidRDefault="00467846" w:rsidP="00477EF6">
            <w:pPr>
              <w:rPr>
                <w:rFonts w:ascii="Courier New" w:hAnsi="Courier New" w:cs="Courier New"/>
              </w:rPr>
            </w:pPr>
            <w:r>
              <w:rPr>
                <w:rFonts w:ascii="Courier New" w:hAnsi="Courier New" w:cs="Courier New"/>
              </w:rPr>
              <w:t xml:space="preserve">movie_index, cinema_index, </w:t>
            </w:r>
            <w:r w:rsidR="003410C8">
              <w:rPr>
                <w:rFonts w:ascii="Courier New" w:hAnsi="Courier New" w:cs="Courier New"/>
              </w:rPr>
              <w:t>runtime_index</w:t>
            </w:r>
          </w:p>
        </w:tc>
        <w:tc>
          <w:tcPr>
            <w:tcW w:w="2933" w:type="dxa"/>
            <w:gridSpan w:val="2"/>
          </w:tcPr>
          <w:p w14:paraId="08D8B6B1" w14:textId="6E9A83DD" w:rsidR="00FE4FC3" w:rsidRDefault="003410C8" w:rsidP="00477EF6">
            <w:pPr>
              <w:rPr>
                <w:rFonts w:ascii="Courier New" w:hAnsi="Courier New" w:cs="Courier New"/>
              </w:rPr>
            </w:pPr>
            <w:r>
              <w:rPr>
                <w:rFonts w:ascii="Courier New" w:hAnsi="Courier New" w:cs="Courier New"/>
              </w:rPr>
              <w:t>int</w:t>
            </w:r>
          </w:p>
        </w:tc>
        <w:tc>
          <w:tcPr>
            <w:tcW w:w="3478" w:type="dxa"/>
            <w:gridSpan w:val="3"/>
          </w:tcPr>
          <w:p w14:paraId="7CE569E8" w14:textId="298ED7AD" w:rsidR="00FE4FC3" w:rsidRDefault="003410C8" w:rsidP="00477EF6">
            <w:pPr>
              <w:rPr>
                <w:rFonts w:ascii="Courier New" w:hAnsi="Courier New" w:cs="Courier New"/>
              </w:rPr>
            </w:pPr>
            <w:r>
              <w:rPr>
                <w:rFonts w:ascii="Courier New" w:hAnsi="Courier New" w:cs="Courier New"/>
              </w:rPr>
              <w:t>Stores the index of the exact runtime to be accessed inside the cinema withih the movie class</w:t>
            </w:r>
          </w:p>
        </w:tc>
      </w:tr>
      <w:tr w:rsidR="00E14ACB" w:rsidRPr="00D823EF" w14:paraId="21571BA7" w14:textId="77777777" w:rsidTr="00A0035D">
        <w:trPr>
          <w:trHeight w:val="415"/>
        </w:trPr>
        <w:tc>
          <w:tcPr>
            <w:tcW w:w="3141" w:type="dxa"/>
          </w:tcPr>
          <w:p w14:paraId="0B119B99" w14:textId="689EAA38" w:rsidR="00FE4FC3" w:rsidRDefault="00BE45AC" w:rsidP="00477EF6">
            <w:pPr>
              <w:rPr>
                <w:rFonts w:ascii="Courier New" w:hAnsi="Courier New" w:cs="Courier New"/>
              </w:rPr>
            </w:pPr>
            <w:r>
              <w:rPr>
                <w:rFonts w:ascii="Courier New" w:hAnsi="Courier New" w:cs="Courier New"/>
              </w:rPr>
              <w:t>selected_row</w:t>
            </w:r>
          </w:p>
        </w:tc>
        <w:tc>
          <w:tcPr>
            <w:tcW w:w="2933" w:type="dxa"/>
            <w:gridSpan w:val="2"/>
          </w:tcPr>
          <w:p w14:paraId="3D8AF00F" w14:textId="23DAFD46" w:rsidR="00FE4FC3" w:rsidRDefault="001F3485" w:rsidP="00477EF6">
            <w:pPr>
              <w:rPr>
                <w:rFonts w:ascii="Courier New" w:hAnsi="Courier New" w:cs="Courier New"/>
              </w:rPr>
            </w:pPr>
            <w:r>
              <w:rPr>
                <w:rFonts w:ascii="Courier New" w:hAnsi="Courier New" w:cs="Courier New"/>
              </w:rPr>
              <w:t>int</w:t>
            </w:r>
          </w:p>
        </w:tc>
        <w:tc>
          <w:tcPr>
            <w:tcW w:w="3478" w:type="dxa"/>
            <w:gridSpan w:val="3"/>
          </w:tcPr>
          <w:p w14:paraId="16284120" w14:textId="70A66F16" w:rsidR="00FE4FC3" w:rsidRDefault="0081438A" w:rsidP="00477EF6">
            <w:pPr>
              <w:rPr>
                <w:rFonts w:ascii="Courier New" w:hAnsi="Courier New" w:cs="Courier New"/>
              </w:rPr>
            </w:pPr>
            <w:r>
              <w:rPr>
                <w:rFonts w:ascii="Courier New" w:hAnsi="Courier New" w:cs="Courier New"/>
              </w:rPr>
              <w:t>Stores the row in which the selected seat is located</w:t>
            </w:r>
          </w:p>
        </w:tc>
      </w:tr>
      <w:tr w:rsidR="00E14ACB" w:rsidRPr="00D823EF" w14:paraId="787306C2" w14:textId="77777777" w:rsidTr="00A0035D">
        <w:trPr>
          <w:trHeight w:val="415"/>
        </w:trPr>
        <w:tc>
          <w:tcPr>
            <w:tcW w:w="3141" w:type="dxa"/>
          </w:tcPr>
          <w:p w14:paraId="16D9FBB9" w14:textId="7A2E5220" w:rsidR="0081438A" w:rsidRDefault="00E2346E" w:rsidP="00477EF6">
            <w:pPr>
              <w:rPr>
                <w:rFonts w:ascii="Courier New" w:hAnsi="Courier New" w:cs="Courier New"/>
              </w:rPr>
            </w:pPr>
            <w:r>
              <w:rPr>
                <w:rFonts w:ascii="Courier New" w:hAnsi="Courier New" w:cs="Courier New"/>
              </w:rPr>
              <w:t>s</w:t>
            </w:r>
            <w:r w:rsidR="00C04B9B">
              <w:rPr>
                <w:rFonts w:ascii="Courier New" w:hAnsi="Courier New" w:cs="Courier New"/>
              </w:rPr>
              <w:t>elected</w:t>
            </w:r>
            <w:r>
              <w:rPr>
                <w:rFonts w:ascii="Courier New" w:hAnsi="Courier New" w:cs="Courier New"/>
              </w:rPr>
              <w:t>_col</w:t>
            </w:r>
          </w:p>
        </w:tc>
        <w:tc>
          <w:tcPr>
            <w:tcW w:w="2933" w:type="dxa"/>
            <w:gridSpan w:val="2"/>
          </w:tcPr>
          <w:p w14:paraId="439A989C" w14:textId="4E44074D" w:rsidR="0081438A" w:rsidRDefault="00E2346E" w:rsidP="00477EF6">
            <w:pPr>
              <w:rPr>
                <w:rFonts w:ascii="Courier New" w:hAnsi="Courier New" w:cs="Courier New"/>
              </w:rPr>
            </w:pPr>
            <w:r>
              <w:rPr>
                <w:rFonts w:ascii="Courier New" w:hAnsi="Courier New" w:cs="Courier New"/>
              </w:rPr>
              <w:t>int</w:t>
            </w:r>
          </w:p>
        </w:tc>
        <w:tc>
          <w:tcPr>
            <w:tcW w:w="3478" w:type="dxa"/>
            <w:gridSpan w:val="3"/>
          </w:tcPr>
          <w:p w14:paraId="1CDD7F8D" w14:textId="74739B94" w:rsidR="0081438A" w:rsidRDefault="00E2346E" w:rsidP="00477EF6">
            <w:pPr>
              <w:rPr>
                <w:rFonts w:ascii="Courier New" w:hAnsi="Courier New" w:cs="Courier New"/>
              </w:rPr>
            </w:pPr>
            <w:r>
              <w:rPr>
                <w:rFonts w:ascii="Courier New" w:hAnsi="Courier New" w:cs="Courier New"/>
              </w:rPr>
              <w:t>Stores the column in which the selected seat is located</w:t>
            </w:r>
          </w:p>
        </w:tc>
      </w:tr>
      <w:tr w:rsidR="00E14ACB" w:rsidRPr="00D823EF" w14:paraId="78A77BC7" w14:textId="77777777" w:rsidTr="00A0035D">
        <w:trPr>
          <w:trHeight w:val="415"/>
        </w:trPr>
        <w:tc>
          <w:tcPr>
            <w:tcW w:w="3141" w:type="dxa"/>
          </w:tcPr>
          <w:p w14:paraId="724BEFC3" w14:textId="3628E1E3" w:rsidR="0081438A" w:rsidRDefault="005E7547" w:rsidP="00477EF6">
            <w:pPr>
              <w:rPr>
                <w:rFonts w:ascii="Courier New" w:hAnsi="Courier New" w:cs="Courier New"/>
              </w:rPr>
            </w:pPr>
            <w:r>
              <w:rPr>
                <w:rFonts w:ascii="Courier New" w:hAnsi="Courier New" w:cs="Courier New"/>
              </w:rPr>
              <w:t>backButton</w:t>
            </w:r>
          </w:p>
        </w:tc>
        <w:tc>
          <w:tcPr>
            <w:tcW w:w="2933" w:type="dxa"/>
            <w:gridSpan w:val="2"/>
          </w:tcPr>
          <w:p w14:paraId="6639FC01" w14:textId="0485B694" w:rsidR="0081438A" w:rsidRDefault="005E7547" w:rsidP="00477EF6">
            <w:pPr>
              <w:rPr>
                <w:rFonts w:ascii="Courier New" w:hAnsi="Courier New" w:cs="Courier New"/>
              </w:rPr>
            </w:pPr>
            <w:r>
              <w:rPr>
                <w:rFonts w:ascii="Courier New" w:hAnsi="Courier New" w:cs="Courier New"/>
              </w:rPr>
              <w:t>ImageButton</w:t>
            </w:r>
          </w:p>
        </w:tc>
        <w:tc>
          <w:tcPr>
            <w:tcW w:w="3478" w:type="dxa"/>
            <w:gridSpan w:val="3"/>
          </w:tcPr>
          <w:p w14:paraId="5985AF6B" w14:textId="5D519453" w:rsidR="0081438A" w:rsidRDefault="005E7547" w:rsidP="00477EF6">
            <w:pPr>
              <w:rPr>
                <w:rFonts w:ascii="Courier New" w:hAnsi="Courier New" w:cs="Courier New"/>
              </w:rPr>
            </w:pPr>
            <w:r>
              <w:rPr>
                <w:rFonts w:ascii="Courier New" w:hAnsi="Courier New" w:cs="Courier New"/>
              </w:rPr>
              <w:t>Stores the ImageButton widget used to go to the previous activity</w:t>
            </w:r>
          </w:p>
        </w:tc>
      </w:tr>
      <w:tr w:rsidR="00E14ACB" w:rsidRPr="00D823EF" w14:paraId="7CF4996A" w14:textId="77777777" w:rsidTr="00A0035D">
        <w:trPr>
          <w:trHeight w:val="415"/>
        </w:trPr>
        <w:tc>
          <w:tcPr>
            <w:tcW w:w="3141" w:type="dxa"/>
          </w:tcPr>
          <w:p w14:paraId="2A523137" w14:textId="50AEC1C9" w:rsidR="0081438A" w:rsidRDefault="00317986" w:rsidP="00477EF6">
            <w:pPr>
              <w:rPr>
                <w:rFonts w:ascii="Courier New" w:hAnsi="Courier New" w:cs="Courier New"/>
              </w:rPr>
            </w:pPr>
            <w:r>
              <w:rPr>
                <w:rFonts w:ascii="Courier New" w:hAnsi="Courier New" w:cs="Courier New"/>
              </w:rPr>
              <w:t>backButtonParams</w:t>
            </w:r>
          </w:p>
        </w:tc>
        <w:tc>
          <w:tcPr>
            <w:tcW w:w="2933" w:type="dxa"/>
            <w:gridSpan w:val="2"/>
          </w:tcPr>
          <w:p w14:paraId="2E36D1DD" w14:textId="240100FB" w:rsidR="0081438A" w:rsidRDefault="00317986" w:rsidP="00477EF6">
            <w:pPr>
              <w:rPr>
                <w:rFonts w:ascii="Courier New" w:hAnsi="Courier New" w:cs="Courier New"/>
              </w:rPr>
            </w:pPr>
            <w:r>
              <w:rPr>
                <w:rFonts w:ascii="Courier New" w:hAnsi="Courier New" w:cs="Courier New"/>
              </w:rPr>
              <w:t>LayoutParams</w:t>
            </w:r>
          </w:p>
        </w:tc>
        <w:tc>
          <w:tcPr>
            <w:tcW w:w="3478" w:type="dxa"/>
            <w:gridSpan w:val="3"/>
          </w:tcPr>
          <w:p w14:paraId="081DDEAF" w14:textId="54F5AC48" w:rsidR="0081438A" w:rsidRDefault="00A367A3" w:rsidP="00477EF6">
            <w:pPr>
              <w:rPr>
                <w:rFonts w:ascii="Courier New" w:hAnsi="Courier New" w:cs="Courier New"/>
              </w:rPr>
            </w:pPr>
            <w:r>
              <w:rPr>
                <w:rFonts w:ascii="Courier New" w:hAnsi="Courier New" w:cs="Courier New"/>
              </w:rPr>
              <w:t>Stores the parameters for the “backButton”</w:t>
            </w:r>
          </w:p>
        </w:tc>
      </w:tr>
      <w:tr w:rsidR="00E14ACB" w:rsidRPr="00D823EF" w14:paraId="637BEDEA" w14:textId="77777777" w:rsidTr="00A0035D">
        <w:trPr>
          <w:trHeight w:val="415"/>
        </w:trPr>
        <w:tc>
          <w:tcPr>
            <w:tcW w:w="3141" w:type="dxa"/>
          </w:tcPr>
          <w:p w14:paraId="4CF88391" w14:textId="24015291" w:rsidR="0081438A" w:rsidRDefault="004C29E8" w:rsidP="00477EF6">
            <w:pPr>
              <w:rPr>
                <w:rFonts w:ascii="Courier New" w:hAnsi="Courier New" w:cs="Courier New"/>
              </w:rPr>
            </w:pPr>
            <w:r>
              <w:rPr>
                <w:rFonts w:ascii="Courier New" w:hAnsi="Courier New" w:cs="Courier New"/>
              </w:rPr>
              <w:t>d</w:t>
            </w:r>
            <w:r w:rsidR="00183884">
              <w:rPr>
                <w:rFonts w:ascii="Courier New" w:hAnsi="Courier New" w:cs="Courier New"/>
              </w:rPr>
              <w:t>ata</w:t>
            </w:r>
            <w:r>
              <w:rPr>
                <w:rFonts w:ascii="Courier New" w:hAnsi="Courier New" w:cs="Courier New"/>
              </w:rPr>
              <w:t>, data_new</w:t>
            </w:r>
          </w:p>
        </w:tc>
        <w:tc>
          <w:tcPr>
            <w:tcW w:w="2933" w:type="dxa"/>
            <w:gridSpan w:val="2"/>
          </w:tcPr>
          <w:p w14:paraId="74DC2B4A" w14:textId="32C599BF" w:rsidR="0081438A" w:rsidRDefault="003A3897" w:rsidP="00477EF6">
            <w:pPr>
              <w:rPr>
                <w:rFonts w:ascii="Courier New" w:hAnsi="Courier New" w:cs="Courier New"/>
              </w:rPr>
            </w:pPr>
            <w:r>
              <w:rPr>
                <w:rFonts w:ascii="Courier New" w:hAnsi="Courier New" w:cs="Courier New"/>
              </w:rPr>
              <w:t>String[]</w:t>
            </w:r>
          </w:p>
        </w:tc>
        <w:tc>
          <w:tcPr>
            <w:tcW w:w="3478" w:type="dxa"/>
            <w:gridSpan w:val="3"/>
          </w:tcPr>
          <w:p w14:paraId="3D759903" w14:textId="68F737A5" w:rsidR="0081438A" w:rsidRDefault="003A3897" w:rsidP="00477EF6">
            <w:pPr>
              <w:rPr>
                <w:rFonts w:ascii="Courier New" w:hAnsi="Courier New" w:cs="Courier New"/>
              </w:rPr>
            </w:pPr>
            <w:r>
              <w:rPr>
                <w:rFonts w:ascii="Courier New" w:hAnsi="Courier New" w:cs="Courier New"/>
              </w:rPr>
              <w:t>Stores the data for the ticket</w:t>
            </w:r>
          </w:p>
        </w:tc>
      </w:tr>
      <w:tr w:rsidR="00E14ACB" w:rsidRPr="00D823EF" w14:paraId="2AE4A585" w14:textId="77777777" w:rsidTr="00A0035D">
        <w:trPr>
          <w:trHeight w:val="415"/>
        </w:trPr>
        <w:tc>
          <w:tcPr>
            <w:tcW w:w="3141" w:type="dxa"/>
          </w:tcPr>
          <w:p w14:paraId="59A51F0A" w14:textId="2B303D1D" w:rsidR="0081438A" w:rsidRDefault="003A3897" w:rsidP="00477EF6">
            <w:pPr>
              <w:rPr>
                <w:rFonts w:ascii="Courier New" w:hAnsi="Courier New" w:cs="Courier New"/>
              </w:rPr>
            </w:pPr>
            <w:r>
              <w:rPr>
                <w:rFonts w:ascii="Courier New" w:hAnsi="Courier New" w:cs="Courier New"/>
              </w:rPr>
              <w:t>rows</w:t>
            </w:r>
          </w:p>
        </w:tc>
        <w:tc>
          <w:tcPr>
            <w:tcW w:w="2933" w:type="dxa"/>
            <w:gridSpan w:val="2"/>
          </w:tcPr>
          <w:p w14:paraId="2EA4B773" w14:textId="3237C020" w:rsidR="0081438A" w:rsidRDefault="00757A8C" w:rsidP="00477EF6">
            <w:pPr>
              <w:rPr>
                <w:rFonts w:ascii="Courier New" w:hAnsi="Courier New" w:cs="Courier New"/>
              </w:rPr>
            </w:pPr>
            <w:r>
              <w:rPr>
                <w:rFonts w:ascii="Courier New" w:hAnsi="Courier New" w:cs="Courier New"/>
              </w:rPr>
              <w:t>int</w:t>
            </w:r>
          </w:p>
        </w:tc>
        <w:tc>
          <w:tcPr>
            <w:tcW w:w="3478" w:type="dxa"/>
            <w:gridSpan w:val="3"/>
          </w:tcPr>
          <w:p w14:paraId="001E7113" w14:textId="624B9028" w:rsidR="0081438A" w:rsidRDefault="00757A8C" w:rsidP="00477EF6">
            <w:pPr>
              <w:rPr>
                <w:rFonts w:ascii="Courier New" w:hAnsi="Courier New" w:cs="Courier New"/>
              </w:rPr>
            </w:pPr>
            <w:r>
              <w:rPr>
                <w:rFonts w:ascii="Courier New" w:hAnsi="Courier New" w:cs="Courier New"/>
              </w:rPr>
              <w:t>Stores the number of rows in the cinema</w:t>
            </w:r>
          </w:p>
        </w:tc>
      </w:tr>
      <w:tr w:rsidR="00E14ACB" w:rsidRPr="00D823EF" w14:paraId="70234CF1" w14:textId="77777777" w:rsidTr="00A0035D">
        <w:trPr>
          <w:trHeight w:val="415"/>
        </w:trPr>
        <w:tc>
          <w:tcPr>
            <w:tcW w:w="3141" w:type="dxa"/>
          </w:tcPr>
          <w:p w14:paraId="79E342AC" w14:textId="49C41ADD" w:rsidR="0081438A" w:rsidRDefault="005E4E8C" w:rsidP="00477EF6">
            <w:pPr>
              <w:rPr>
                <w:rFonts w:ascii="Courier New" w:hAnsi="Courier New" w:cs="Courier New"/>
              </w:rPr>
            </w:pPr>
            <w:r>
              <w:rPr>
                <w:rFonts w:ascii="Courier New" w:hAnsi="Courier New" w:cs="Courier New"/>
              </w:rPr>
              <w:t>cols</w:t>
            </w:r>
          </w:p>
        </w:tc>
        <w:tc>
          <w:tcPr>
            <w:tcW w:w="2933" w:type="dxa"/>
            <w:gridSpan w:val="2"/>
          </w:tcPr>
          <w:p w14:paraId="1E81AD95" w14:textId="03A1DD12" w:rsidR="0081438A" w:rsidRDefault="005E4E8C" w:rsidP="00477EF6">
            <w:pPr>
              <w:rPr>
                <w:rFonts w:ascii="Courier New" w:hAnsi="Courier New" w:cs="Courier New"/>
              </w:rPr>
            </w:pPr>
            <w:r>
              <w:rPr>
                <w:rFonts w:ascii="Courier New" w:hAnsi="Courier New" w:cs="Courier New"/>
              </w:rPr>
              <w:t>int</w:t>
            </w:r>
          </w:p>
        </w:tc>
        <w:tc>
          <w:tcPr>
            <w:tcW w:w="3478" w:type="dxa"/>
            <w:gridSpan w:val="3"/>
          </w:tcPr>
          <w:p w14:paraId="6FECF296" w14:textId="5D917489" w:rsidR="0081438A" w:rsidRDefault="005E4E8C" w:rsidP="00477EF6">
            <w:pPr>
              <w:rPr>
                <w:rFonts w:ascii="Courier New" w:hAnsi="Courier New" w:cs="Courier New"/>
              </w:rPr>
            </w:pPr>
            <w:r>
              <w:rPr>
                <w:rFonts w:ascii="Courier New" w:hAnsi="Courier New" w:cs="Courier New"/>
              </w:rPr>
              <w:t>Stores the number of columns in the Cinema</w:t>
            </w:r>
          </w:p>
        </w:tc>
      </w:tr>
      <w:tr w:rsidR="00E14ACB" w:rsidRPr="00D823EF" w14:paraId="2011009A" w14:textId="77777777" w:rsidTr="00A0035D">
        <w:trPr>
          <w:trHeight w:val="415"/>
        </w:trPr>
        <w:tc>
          <w:tcPr>
            <w:tcW w:w="3141" w:type="dxa"/>
          </w:tcPr>
          <w:p w14:paraId="49B17C58" w14:textId="52DB9375" w:rsidR="0081438A" w:rsidRDefault="005E4E8C" w:rsidP="00477EF6">
            <w:pPr>
              <w:rPr>
                <w:rFonts w:ascii="Courier New" w:hAnsi="Courier New" w:cs="Courier New"/>
              </w:rPr>
            </w:pPr>
            <w:r>
              <w:rPr>
                <w:rFonts w:ascii="Courier New" w:hAnsi="Courier New" w:cs="Courier New"/>
              </w:rPr>
              <w:t>gridLayout</w:t>
            </w:r>
          </w:p>
        </w:tc>
        <w:tc>
          <w:tcPr>
            <w:tcW w:w="2933" w:type="dxa"/>
            <w:gridSpan w:val="2"/>
          </w:tcPr>
          <w:p w14:paraId="38FC0B65" w14:textId="7FC5EC6C" w:rsidR="0081438A" w:rsidRDefault="005E4E8C" w:rsidP="00477EF6">
            <w:pPr>
              <w:rPr>
                <w:rFonts w:ascii="Courier New" w:hAnsi="Courier New" w:cs="Courier New"/>
              </w:rPr>
            </w:pPr>
            <w:r>
              <w:rPr>
                <w:rFonts w:ascii="Courier New" w:hAnsi="Courier New" w:cs="Courier New"/>
              </w:rPr>
              <w:t>GridLayout</w:t>
            </w:r>
          </w:p>
        </w:tc>
        <w:tc>
          <w:tcPr>
            <w:tcW w:w="3478" w:type="dxa"/>
            <w:gridSpan w:val="3"/>
          </w:tcPr>
          <w:p w14:paraId="384DE9D9" w14:textId="2302A268" w:rsidR="0081438A" w:rsidRDefault="00862228" w:rsidP="00477EF6">
            <w:pPr>
              <w:rPr>
                <w:rFonts w:ascii="Courier New" w:hAnsi="Courier New" w:cs="Courier New"/>
              </w:rPr>
            </w:pPr>
            <w:r>
              <w:rPr>
                <w:rFonts w:ascii="Courier New" w:hAnsi="Courier New" w:cs="Courier New"/>
              </w:rPr>
              <w:t xml:space="preserve">An object of the “GridLayout” class which stores the ImageButtons </w:t>
            </w:r>
            <w:r w:rsidR="00CB14F2">
              <w:rPr>
                <w:rFonts w:ascii="Courier New" w:hAnsi="Courier New" w:cs="Courier New"/>
              </w:rPr>
              <w:t>representing</w:t>
            </w:r>
            <w:r>
              <w:rPr>
                <w:rFonts w:ascii="Courier New" w:hAnsi="Courier New" w:cs="Courier New"/>
              </w:rPr>
              <w:t xml:space="preserve"> the seats</w:t>
            </w:r>
          </w:p>
        </w:tc>
      </w:tr>
      <w:tr w:rsidR="00E14ACB" w:rsidRPr="00D823EF" w14:paraId="757DB000" w14:textId="77777777" w:rsidTr="00A0035D">
        <w:trPr>
          <w:trHeight w:val="415"/>
        </w:trPr>
        <w:tc>
          <w:tcPr>
            <w:tcW w:w="3141" w:type="dxa"/>
          </w:tcPr>
          <w:p w14:paraId="53B9D2CE" w14:textId="1C04EAA2" w:rsidR="00CB14F2" w:rsidRDefault="00CB14F2" w:rsidP="00477EF6">
            <w:pPr>
              <w:rPr>
                <w:rFonts w:ascii="Courier New" w:hAnsi="Courier New" w:cs="Courier New"/>
              </w:rPr>
            </w:pPr>
            <w:r>
              <w:rPr>
                <w:rFonts w:ascii="Courier New" w:hAnsi="Courier New" w:cs="Courier New"/>
              </w:rPr>
              <w:t>currentRow</w:t>
            </w:r>
          </w:p>
        </w:tc>
        <w:tc>
          <w:tcPr>
            <w:tcW w:w="2933" w:type="dxa"/>
            <w:gridSpan w:val="2"/>
          </w:tcPr>
          <w:p w14:paraId="1AD9011B" w14:textId="276CCD00" w:rsidR="00CB14F2" w:rsidRDefault="00CB14F2" w:rsidP="00477EF6">
            <w:pPr>
              <w:rPr>
                <w:rFonts w:ascii="Courier New" w:hAnsi="Courier New" w:cs="Courier New"/>
              </w:rPr>
            </w:pPr>
            <w:r>
              <w:rPr>
                <w:rFonts w:ascii="Courier New" w:hAnsi="Courier New" w:cs="Courier New"/>
              </w:rPr>
              <w:t>int</w:t>
            </w:r>
          </w:p>
        </w:tc>
        <w:tc>
          <w:tcPr>
            <w:tcW w:w="3478" w:type="dxa"/>
            <w:gridSpan w:val="3"/>
          </w:tcPr>
          <w:p w14:paraId="120C1B3D" w14:textId="2588ADBA" w:rsidR="00CB14F2" w:rsidRDefault="005F0D54" w:rsidP="00477EF6">
            <w:pPr>
              <w:rPr>
                <w:rFonts w:ascii="Courier New" w:hAnsi="Courier New" w:cs="Courier New"/>
              </w:rPr>
            </w:pPr>
            <w:r>
              <w:rPr>
                <w:rFonts w:ascii="Courier New" w:hAnsi="Courier New" w:cs="Courier New"/>
              </w:rPr>
              <w:t>Stores the row number in the outer nested for loop</w:t>
            </w:r>
          </w:p>
        </w:tc>
      </w:tr>
      <w:tr w:rsidR="00E14ACB" w:rsidRPr="00D823EF" w14:paraId="25D9AF71" w14:textId="77777777" w:rsidTr="00A0035D">
        <w:trPr>
          <w:trHeight w:val="415"/>
        </w:trPr>
        <w:tc>
          <w:tcPr>
            <w:tcW w:w="3141" w:type="dxa"/>
          </w:tcPr>
          <w:p w14:paraId="32A761A9" w14:textId="6266CB69" w:rsidR="00CB14F2" w:rsidRDefault="005F0D54" w:rsidP="00477EF6">
            <w:pPr>
              <w:rPr>
                <w:rFonts w:ascii="Courier New" w:hAnsi="Courier New" w:cs="Courier New"/>
              </w:rPr>
            </w:pPr>
            <w:r>
              <w:rPr>
                <w:rFonts w:ascii="Courier New" w:hAnsi="Courier New" w:cs="Courier New"/>
              </w:rPr>
              <w:t>currentCol</w:t>
            </w:r>
          </w:p>
        </w:tc>
        <w:tc>
          <w:tcPr>
            <w:tcW w:w="2933" w:type="dxa"/>
            <w:gridSpan w:val="2"/>
          </w:tcPr>
          <w:p w14:paraId="5A5A534E" w14:textId="0A371054" w:rsidR="00CB14F2" w:rsidRDefault="005F0D54" w:rsidP="00477EF6">
            <w:pPr>
              <w:rPr>
                <w:rFonts w:ascii="Courier New" w:hAnsi="Courier New" w:cs="Courier New"/>
              </w:rPr>
            </w:pPr>
            <w:r>
              <w:rPr>
                <w:rFonts w:ascii="Courier New" w:hAnsi="Courier New" w:cs="Courier New"/>
              </w:rPr>
              <w:t>int</w:t>
            </w:r>
          </w:p>
        </w:tc>
        <w:tc>
          <w:tcPr>
            <w:tcW w:w="3478" w:type="dxa"/>
            <w:gridSpan w:val="3"/>
          </w:tcPr>
          <w:p w14:paraId="563AB90B" w14:textId="66202460" w:rsidR="00CB14F2" w:rsidRDefault="005F0D54" w:rsidP="00477EF6">
            <w:pPr>
              <w:rPr>
                <w:rFonts w:ascii="Courier New" w:hAnsi="Courier New" w:cs="Courier New"/>
              </w:rPr>
            </w:pPr>
            <w:r>
              <w:rPr>
                <w:rFonts w:ascii="Courier New" w:hAnsi="Courier New" w:cs="Courier New"/>
              </w:rPr>
              <w:t xml:space="preserve">Stores the </w:t>
            </w:r>
            <w:r w:rsidR="008A5872">
              <w:rPr>
                <w:rFonts w:ascii="Courier New" w:hAnsi="Courier New" w:cs="Courier New"/>
              </w:rPr>
              <w:t>column</w:t>
            </w:r>
            <w:r>
              <w:rPr>
                <w:rFonts w:ascii="Courier New" w:hAnsi="Courier New" w:cs="Courier New"/>
              </w:rPr>
              <w:t xml:space="preserve"> number in the </w:t>
            </w:r>
            <w:r w:rsidR="008A5872">
              <w:rPr>
                <w:rFonts w:ascii="Courier New" w:hAnsi="Courier New" w:cs="Courier New"/>
              </w:rPr>
              <w:t>inner</w:t>
            </w:r>
            <w:r>
              <w:rPr>
                <w:rFonts w:ascii="Courier New" w:hAnsi="Courier New" w:cs="Courier New"/>
              </w:rPr>
              <w:t xml:space="preserve"> nested for loo</w:t>
            </w:r>
            <w:r w:rsidR="008A5872">
              <w:rPr>
                <w:rFonts w:ascii="Courier New" w:hAnsi="Courier New" w:cs="Courier New"/>
              </w:rPr>
              <w:t>p</w:t>
            </w:r>
          </w:p>
        </w:tc>
      </w:tr>
      <w:tr w:rsidR="00E14ACB" w:rsidRPr="00D823EF" w14:paraId="38316A7F" w14:textId="77777777" w:rsidTr="00A0035D">
        <w:trPr>
          <w:trHeight w:val="415"/>
        </w:trPr>
        <w:tc>
          <w:tcPr>
            <w:tcW w:w="3141" w:type="dxa"/>
          </w:tcPr>
          <w:p w14:paraId="575678D7" w14:textId="4D3371CA" w:rsidR="00CB14F2" w:rsidRDefault="008A5872" w:rsidP="00477EF6">
            <w:pPr>
              <w:rPr>
                <w:rFonts w:ascii="Courier New" w:hAnsi="Courier New" w:cs="Courier New"/>
              </w:rPr>
            </w:pPr>
            <w:r>
              <w:rPr>
                <w:rFonts w:ascii="Courier New" w:hAnsi="Courier New" w:cs="Courier New"/>
              </w:rPr>
              <w:t>bookButton</w:t>
            </w:r>
          </w:p>
        </w:tc>
        <w:tc>
          <w:tcPr>
            <w:tcW w:w="2933" w:type="dxa"/>
            <w:gridSpan w:val="2"/>
          </w:tcPr>
          <w:p w14:paraId="2B66B5DC" w14:textId="08114E5F" w:rsidR="00CB14F2" w:rsidRDefault="008A5872" w:rsidP="00477EF6">
            <w:pPr>
              <w:rPr>
                <w:rFonts w:ascii="Courier New" w:hAnsi="Courier New" w:cs="Courier New"/>
              </w:rPr>
            </w:pPr>
            <w:r>
              <w:rPr>
                <w:rFonts w:ascii="Courier New" w:hAnsi="Courier New" w:cs="Courier New"/>
              </w:rPr>
              <w:t>ImageButton</w:t>
            </w:r>
          </w:p>
        </w:tc>
        <w:tc>
          <w:tcPr>
            <w:tcW w:w="3478" w:type="dxa"/>
            <w:gridSpan w:val="3"/>
          </w:tcPr>
          <w:p w14:paraId="1E5B8607" w14:textId="14DA2EFA" w:rsidR="00CB14F2" w:rsidRDefault="008A5872" w:rsidP="00477EF6">
            <w:pPr>
              <w:rPr>
                <w:rFonts w:ascii="Courier New" w:hAnsi="Courier New" w:cs="Courier New"/>
              </w:rPr>
            </w:pPr>
            <w:r>
              <w:rPr>
                <w:rFonts w:ascii="Courier New" w:hAnsi="Courier New" w:cs="Courier New"/>
              </w:rPr>
              <w:t>Used to book a seat in the cinema</w:t>
            </w:r>
          </w:p>
        </w:tc>
      </w:tr>
      <w:tr w:rsidR="00F41658" w:rsidRPr="00F64D7F" w14:paraId="3D79FB33" w14:textId="77777777" w:rsidTr="00A0035D">
        <w:trPr>
          <w:trHeight w:val="822"/>
        </w:trPr>
        <w:tc>
          <w:tcPr>
            <w:tcW w:w="3141" w:type="dxa"/>
          </w:tcPr>
          <w:p w14:paraId="0CDE49DF" w14:textId="77777777" w:rsidR="00F41658" w:rsidRPr="005024CB" w:rsidRDefault="00F41658"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46C49866" w14:textId="77777777" w:rsidR="00F41658" w:rsidRPr="001032A7" w:rsidRDefault="00F41658"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7F175738" w14:textId="77777777" w:rsidR="00F41658" w:rsidRPr="00F64D7F" w:rsidRDefault="00F41658"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F41658" w14:paraId="411AC8CC" w14:textId="77777777" w:rsidTr="00A0035D">
        <w:trPr>
          <w:trHeight w:val="415"/>
        </w:trPr>
        <w:tc>
          <w:tcPr>
            <w:tcW w:w="3141" w:type="dxa"/>
          </w:tcPr>
          <w:p w14:paraId="0BA6B71C" w14:textId="77777777" w:rsidR="00F41658" w:rsidRDefault="00F41658"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15CB7003" w14:textId="77777777" w:rsidR="00F41658" w:rsidRDefault="00F41658" w:rsidP="001060BB">
            <w:pPr>
              <w:rPr>
                <w:rFonts w:ascii="Courier New" w:hAnsi="Courier New" w:cs="Courier New"/>
              </w:rPr>
            </w:pPr>
          </w:p>
        </w:tc>
        <w:tc>
          <w:tcPr>
            <w:tcW w:w="3478" w:type="dxa"/>
            <w:gridSpan w:val="3"/>
          </w:tcPr>
          <w:p w14:paraId="3894D777" w14:textId="77777777" w:rsidR="00F41658" w:rsidRDefault="00F41658" w:rsidP="001060BB">
            <w:pPr>
              <w:rPr>
                <w:rFonts w:ascii="Courier New" w:hAnsi="Courier New" w:cs="Courier New"/>
              </w:rPr>
            </w:pPr>
          </w:p>
        </w:tc>
      </w:tr>
      <w:tr w:rsidR="00E14ACB" w:rsidRPr="00D823EF" w14:paraId="3E90FF95" w14:textId="77777777" w:rsidTr="00A0035D">
        <w:trPr>
          <w:trHeight w:val="415"/>
        </w:trPr>
        <w:tc>
          <w:tcPr>
            <w:tcW w:w="3141" w:type="dxa"/>
          </w:tcPr>
          <w:p w14:paraId="678B996F" w14:textId="6056B6D8" w:rsidR="00CB14F2" w:rsidRDefault="00254122" w:rsidP="00477EF6">
            <w:pPr>
              <w:rPr>
                <w:rFonts w:ascii="Courier New" w:hAnsi="Courier New" w:cs="Courier New"/>
              </w:rPr>
            </w:pPr>
            <w:r>
              <w:rPr>
                <w:rFonts w:ascii="Courier New" w:hAnsi="Courier New" w:cs="Courier New"/>
              </w:rPr>
              <w:t>bookButtonParams</w:t>
            </w:r>
          </w:p>
        </w:tc>
        <w:tc>
          <w:tcPr>
            <w:tcW w:w="2933" w:type="dxa"/>
            <w:gridSpan w:val="2"/>
          </w:tcPr>
          <w:p w14:paraId="718A3307" w14:textId="53A26D78" w:rsidR="00CB14F2" w:rsidRDefault="00254122" w:rsidP="00477EF6">
            <w:pPr>
              <w:rPr>
                <w:rFonts w:ascii="Courier New" w:hAnsi="Courier New" w:cs="Courier New"/>
              </w:rPr>
            </w:pPr>
            <w:r>
              <w:rPr>
                <w:rFonts w:ascii="Courier New" w:hAnsi="Courier New" w:cs="Courier New"/>
              </w:rPr>
              <w:t>Layout</w:t>
            </w:r>
            <w:r w:rsidR="00F704FE">
              <w:rPr>
                <w:rFonts w:ascii="Courier New" w:hAnsi="Courier New" w:cs="Courier New"/>
              </w:rPr>
              <w:t>Params</w:t>
            </w:r>
          </w:p>
        </w:tc>
        <w:tc>
          <w:tcPr>
            <w:tcW w:w="3478" w:type="dxa"/>
            <w:gridSpan w:val="3"/>
          </w:tcPr>
          <w:p w14:paraId="5DD48F79" w14:textId="2B350711" w:rsidR="00CB14F2" w:rsidRDefault="00F704FE" w:rsidP="00477EF6">
            <w:pPr>
              <w:rPr>
                <w:rFonts w:ascii="Courier New" w:hAnsi="Courier New" w:cs="Courier New"/>
              </w:rPr>
            </w:pPr>
            <w:r>
              <w:rPr>
                <w:rFonts w:ascii="Courier New" w:hAnsi="Courier New" w:cs="Courier New"/>
              </w:rPr>
              <w:t>Stores the parameters for the “bookButton”</w:t>
            </w:r>
          </w:p>
        </w:tc>
      </w:tr>
      <w:tr w:rsidR="00E14ACB" w:rsidRPr="00D823EF" w14:paraId="753C06EA" w14:textId="77777777" w:rsidTr="00A0035D">
        <w:trPr>
          <w:trHeight w:val="415"/>
        </w:trPr>
        <w:tc>
          <w:tcPr>
            <w:tcW w:w="3141" w:type="dxa"/>
          </w:tcPr>
          <w:p w14:paraId="30F7C9E7" w14:textId="5012B71D" w:rsidR="00CB14F2" w:rsidRDefault="00CC7F60" w:rsidP="00477EF6">
            <w:pPr>
              <w:rPr>
                <w:rFonts w:ascii="Courier New" w:hAnsi="Courier New" w:cs="Courier New"/>
              </w:rPr>
            </w:pPr>
            <w:r>
              <w:rPr>
                <w:rFonts w:ascii="Courier New" w:hAnsi="Courier New" w:cs="Courier New"/>
              </w:rPr>
              <w:t>new_data</w:t>
            </w:r>
          </w:p>
        </w:tc>
        <w:tc>
          <w:tcPr>
            <w:tcW w:w="2933" w:type="dxa"/>
            <w:gridSpan w:val="2"/>
          </w:tcPr>
          <w:p w14:paraId="2D0962E9" w14:textId="521BE468" w:rsidR="00CB14F2" w:rsidRDefault="00484D77" w:rsidP="00477EF6">
            <w:pPr>
              <w:rPr>
                <w:rFonts w:ascii="Courier New" w:hAnsi="Courier New" w:cs="Courier New"/>
              </w:rPr>
            </w:pPr>
            <w:r>
              <w:rPr>
                <w:rFonts w:ascii="Courier New" w:hAnsi="Courier New" w:cs="Courier New"/>
              </w:rPr>
              <w:t>String[]</w:t>
            </w:r>
          </w:p>
        </w:tc>
        <w:tc>
          <w:tcPr>
            <w:tcW w:w="3478" w:type="dxa"/>
            <w:gridSpan w:val="3"/>
          </w:tcPr>
          <w:p w14:paraId="5C243CC4" w14:textId="5FD890F6" w:rsidR="00CB14F2" w:rsidRDefault="00484D77" w:rsidP="00477EF6">
            <w:pPr>
              <w:rPr>
                <w:rFonts w:ascii="Courier New" w:hAnsi="Courier New" w:cs="Courier New"/>
              </w:rPr>
            </w:pPr>
            <w:r>
              <w:rPr>
                <w:rFonts w:ascii="Courier New" w:hAnsi="Courier New" w:cs="Courier New"/>
              </w:rPr>
              <w:t>Stores the modified data for the ticket</w:t>
            </w:r>
          </w:p>
        </w:tc>
      </w:tr>
      <w:tr w:rsidR="00E14ACB" w:rsidRPr="00D823EF" w14:paraId="5E284775" w14:textId="77777777" w:rsidTr="00A0035D">
        <w:trPr>
          <w:trHeight w:val="415"/>
        </w:trPr>
        <w:tc>
          <w:tcPr>
            <w:tcW w:w="3141" w:type="dxa"/>
          </w:tcPr>
          <w:p w14:paraId="0B2F067E" w14:textId="2CD95AF0" w:rsidR="00DB79F4" w:rsidRDefault="0033284D" w:rsidP="00477EF6">
            <w:pPr>
              <w:rPr>
                <w:rFonts w:ascii="Courier New" w:hAnsi="Courier New" w:cs="Courier New"/>
              </w:rPr>
            </w:pPr>
            <w:r>
              <w:rPr>
                <w:rFonts w:ascii="Courier New" w:hAnsi="Courier New" w:cs="Courier New"/>
              </w:rPr>
              <w:t>action</w:t>
            </w:r>
            <w:r w:rsidR="00C70431">
              <w:rPr>
                <w:rFonts w:ascii="Courier New" w:hAnsi="Courier New" w:cs="Courier New"/>
              </w:rPr>
              <w:t>Bar</w:t>
            </w:r>
          </w:p>
        </w:tc>
        <w:tc>
          <w:tcPr>
            <w:tcW w:w="2933" w:type="dxa"/>
            <w:gridSpan w:val="2"/>
          </w:tcPr>
          <w:p w14:paraId="2618D16A" w14:textId="277F4D5B" w:rsidR="00DB79F4" w:rsidRDefault="00C70431" w:rsidP="00477EF6">
            <w:pPr>
              <w:rPr>
                <w:rFonts w:ascii="Courier New" w:hAnsi="Courier New" w:cs="Courier New"/>
              </w:rPr>
            </w:pPr>
            <w:r>
              <w:rPr>
                <w:rFonts w:ascii="Courier New" w:hAnsi="Courier New" w:cs="Courier New"/>
              </w:rPr>
              <w:t>ActionBar</w:t>
            </w:r>
          </w:p>
        </w:tc>
        <w:tc>
          <w:tcPr>
            <w:tcW w:w="3478" w:type="dxa"/>
            <w:gridSpan w:val="3"/>
          </w:tcPr>
          <w:p w14:paraId="2126877B" w14:textId="4391FAE8" w:rsidR="00DB79F4" w:rsidRDefault="00C70431" w:rsidP="00477EF6">
            <w:pPr>
              <w:rPr>
                <w:rFonts w:ascii="Courier New" w:hAnsi="Courier New" w:cs="Courier New"/>
              </w:rPr>
            </w:pPr>
            <w:r>
              <w:rPr>
                <w:rFonts w:ascii="Courier New" w:hAnsi="Courier New" w:cs="Courier New"/>
              </w:rPr>
              <w:t>Stores the top action bar widget</w:t>
            </w:r>
          </w:p>
        </w:tc>
      </w:tr>
      <w:tr w:rsidR="00E14ACB" w:rsidRPr="00D823EF" w14:paraId="0929A0C8" w14:textId="77777777" w:rsidTr="00A0035D">
        <w:trPr>
          <w:trHeight w:val="415"/>
        </w:trPr>
        <w:tc>
          <w:tcPr>
            <w:tcW w:w="3141" w:type="dxa"/>
          </w:tcPr>
          <w:p w14:paraId="5173F6B0" w14:textId="45526085" w:rsidR="00DB79F4" w:rsidRDefault="007D3A6E" w:rsidP="00477EF6">
            <w:pPr>
              <w:rPr>
                <w:rFonts w:ascii="Courier New" w:hAnsi="Courier New" w:cs="Courier New"/>
              </w:rPr>
            </w:pPr>
            <w:r>
              <w:rPr>
                <w:rFonts w:ascii="Courier New" w:hAnsi="Courier New" w:cs="Courier New"/>
              </w:rPr>
              <w:t>textView1, textView2, textView3, textView4</w:t>
            </w:r>
          </w:p>
        </w:tc>
        <w:tc>
          <w:tcPr>
            <w:tcW w:w="2933" w:type="dxa"/>
            <w:gridSpan w:val="2"/>
          </w:tcPr>
          <w:p w14:paraId="68CB9C1F" w14:textId="68B634FF" w:rsidR="00DB79F4" w:rsidRDefault="007D3A6E" w:rsidP="00477EF6">
            <w:pPr>
              <w:rPr>
                <w:rFonts w:ascii="Courier New" w:hAnsi="Courier New" w:cs="Courier New"/>
              </w:rPr>
            </w:pPr>
            <w:r>
              <w:rPr>
                <w:rFonts w:ascii="Courier New" w:hAnsi="Courier New" w:cs="Courier New"/>
              </w:rPr>
              <w:t>TextView</w:t>
            </w:r>
          </w:p>
        </w:tc>
        <w:tc>
          <w:tcPr>
            <w:tcW w:w="3478" w:type="dxa"/>
            <w:gridSpan w:val="3"/>
          </w:tcPr>
          <w:p w14:paraId="66313776" w14:textId="3E94B78E" w:rsidR="00DB79F4" w:rsidRDefault="007D3A6E" w:rsidP="00477EF6">
            <w:pPr>
              <w:rPr>
                <w:rFonts w:ascii="Courier New" w:hAnsi="Courier New" w:cs="Courier New"/>
              </w:rPr>
            </w:pPr>
            <w:r>
              <w:rPr>
                <w:rFonts w:ascii="Courier New" w:hAnsi="Courier New" w:cs="Courier New"/>
              </w:rPr>
              <w:t>Stores the TextView widget for each category</w:t>
            </w:r>
          </w:p>
        </w:tc>
      </w:tr>
      <w:tr w:rsidR="00E14ACB" w:rsidRPr="00D823EF" w14:paraId="7385564E" w14:textId="77777777" w:rsidTr="00A0035D">
        <w:trPr>
          <w:trHeight w:val="415"/>
        </w:trPr>
        <w:tc>
          <w:tcPr>
            <w:tcW w:w="3141" w:type="dxa"/>
          </w:tcPr>
          <w:p w14:paraId="241D13A4" w14:textId="43728BD0" w:rsidR="00DB79F4" w:rsidRDefault="00683DB6" w:rsidP="00477EF6">
            <w:pPr>
              <w:rPr>
                <w:rFonts w:ascii="Courier New" w:hAnsi="Courier New" w:cs="Courier New"/>
              </w:rPr>
            </w:pPr>
            <w:r>
              <w:rPr>
                <w:rFonts w:ascii="Courier New" w:hAnsi="Courier New" w:cs="Courier New"/>
              </w:rPr>
              <w:t>categories</w:t>
            </w:r>
          </w:p>
        </w:tc>
        <w:tc>
          <w:tcPr>
            <w:tcW w:w="2933" w:type="dxa"/>
            <w:gridSpan w:val="2"/>
          </w:tcPr>
          <w:p w14:paraId="0A873759" w14:textId="24BC249F" w:rsidR="00DB79F4" w:rsidRDefault="005C539B" w:rsidP="00477EF6">
            <w:pPr>
              <w:rPr>
                <w:rFonts w:ascii="Courier New" w:hAnsi="Courier New" w:cs="Courier New"/>
              </w:rPr>
            </w:pPr>
            <w:r>
              <w:rPr>
                <w:rFonts w:ascii="Courier New" w:hAnsi="Courier New" w:cs="Courier New"/>
              </w:rPr>
              <w:t>streamingMovies</w:t>
            </w:r>
          </w:p>
        </w:tc>
        <w:tc>
          <w:tcPr>
            <w:tcW w:w="3478" w:type="dxa"/>
            <w:gridSpan w:val="3"/>
          </w:tcPr>
          <w:p w14:paraId="006310BA" w14:textId="2AF001B7" w:rsidR="00DB79F4" w:rsidRDefault="005C539B" w:rsidP="00477EF6">
            <w:pPr>
              <w:rPr>
                <w:rFonts w:ascii="Courier New" w:hAnsi="Courier New" w:cs="Courier New"/>
              </w:rPr>
            </w:pPr>
            <w:r>
              <w:rPr>
                <w:rFonts w:ascii="Courier New" w:hAnsi="Courier New" w:cs="Courier New"/>
              </w:rPr>
              <w:t xml:space="preserve">An object of the custom “streamingMovies” class </w:t>
            </w:r>
            <w:r w:rsidR="003A2A3A">
              <w:rPr>
                <w:rFonts w:ascii="Courier New" w:hAnsi="Courier New" w:cs="Courier New"/>
              </w:rPr>
              <w:t>used to get the movies in each category</w:t>
            </w:r>
          </w:p>
        </w:tc>
      </w:tr>
      <w:tr w:rsidR="00E14ACB" w:rsidRPr="00D823EF" w14:paraId="6A59BAA5" w14:textId="77777777" w:rsidTr="00A0035D">
        <w:trPr>
          <w:trHeight w:val="415"/>
        </w:trPr>
        <w:tc>
          <w:tcPr>
            <w:tcW w:w="3141" w:type="dxa"/>
          </w:tcPr>
          <w:p w14:paraId="709465EC" w14:textId="28B7E87A" w:rsidR="00DB79F4" w:rsidRDefault="003A2A3A" w:rsidP="00477EF6">
            <w:pPr>
              <w:rPr>
                <w:rFonts w:ascii="Courier New" w:hAnsi="Courier New" w:cs="Courier New"/>
              </w:rPr>
            </w:pPr>
            <w:r>
              <w:rPr>
                <w:rFonts w:ascii="Courier New" w:hAnsi="Courier New" w:cs="Courier New"/>
              </w:rPr>
              <w:t>mov</w:t>
            </w:r>
          </w:p>
        </w:tc>
        <w:tc>
          <w:tcPr>
            <w:tcW w:w="2933" w:type="dxa"/>
            <w:gridSpan w:val="2"/>
          </w:tcPr>
          <w:p w14:paraId="0816EFB2" w14:textId="59B8FE0B" w:rsidR="00DB79F4" w:rsidRDefault="003A2A3A" w:rsidP="00477EF6">
            <w:pPr>
              <w:rPr>
                <w:rFonts w:ascii="Courier New" w:hAnsi="Courier New" w:cs="Courier New"/>
              </w:rPr>
            </w:pPr>
            <w:r>
              <w:rPr>
                <w:rFonts w:ascii="Courier New" w:hAnsi="Courier New" w:cs="Courier New"/>
              </w:rPr>
              <w:t>Movie</w:t>
            </w:r>
          </w:p>
        </w:tc>
        <w:tc>
          <w:tcPr>
            <w:tcW w:w="3478" w:type="dxa"/>
            <w:gridSpan w:val="3"/>
          </w:tcPr>
          <w:p w14:paraId="72F634EF" w14:textId="79A92BC1" w:rsidR="00DB79F4" w:rsidRDefault="003A2A3A" w:rsidP="00477EF6">
            <w:pPr>
              <w:rPr>
                <w:rFonts w:ascii="Courier New" w:hAnsi="Courier New" w:cs="Courier New"/>
              </w:rPr>
            </w:pPr>
            <w:r>
              <w:rPr>
                <w:rFonts w:ascii="Courier New" w:hAnsi="Courier New" w:cs="Courier New"/>
              </w:rPr>
              <w:t xml:space="preserve">Stores each movie </w:t>
            </w:r>
            <w:r w:rsidR="009D0330">
              <w:rPr>
                <w:rFonts w:ascii="Courier New" w:hAnsi="Courier New" w:cs="Courier New"/>
              </w:rPr>
              <w:t>contained in each category of “categories”</w:t>
            </w:r>
          </w:p>
        </w:tc>
      </w:tr>
      <w:tr w:rsidR="00E14ACB" w:rsidRPr="00D823EF" w14:paraId="586A5985" w14:textId="77777777" w:rsidTr="00A0035D">
        <w:trPr>
          <w:trHeight w:val="415"/>
        </w:trPr>
        <w:tc>
          <w:tcPr>
            <w:tcW w:w="3141" w:type="dxa"/>
          </w:tcPr>
          <w:p w14:paraId="77D91FEE" w14:textId="77777777" w:rsidR="00DB79F4" w:rsidRDefault="009D0330" w:rsidP="00FB7B8E">
            <w:pPr>
              <w:rPr>
                <w:rFonts w:ascii="Courier New" w:hAnsi="Courier New" w:cs="Courier New"/>
              </w:rPr>
            </w:pPr>
            <w:r>
              <w:rPr>
                <w:rFonts w:ascii="Courier New" w:hAnsi="Courier New" w:cs="Courier New"/>
              </w:rPr>
              <w:t>animatedMovies, popul</w:t>
            </w:r>
            <w:r w:rsidR="00FB7B8E">
              <w:rPr>
                <w:rFonts w:ascii="Courier New" w:hAnsi="Courier New" w:cs="Courier New"/>
              </w:rPr>
              <w:t xml:space="preserve">arMovies, </w:t>
            </w:r>
          </w:p>
          <w:p w14:paraId="01DFDA5A" w14:textId="77777777" w:rsidR="00FB7B8E" w:rsidRDefault="00FB7B8E" w:rsidP="00FB7B8E">
            <w:pPr>
              <w:rPr>
                <w:rFonts w:ascii="Courier New" w:hAnsi="Courier New" w:cs="Courier New"/>
              </w:rPr>
            </w:pPr>
            <w:r>
              <w:rPr>
                <w:rFonts w:ascii="Courier New" w:hAnsi="Courier New" w:cs="Courier New"/>
              </w:rPr>
              <w:t xml:space="preserve">horrorMovies, </w:t>
            </w:r>
          </w:p>
          <w:p w14:paraId="4F7EA37E" w14:textId="0C8D5B4C" w:rsidR="00FB7B8E" w:rsidRDefault="00FB7B8E" w:rsidP="00FB7B8E">
            <w:pPr>
              <w:rPr>
                <w:rFonts w:ascii="Courier New" w:hAnsi="Courier New" w:cs="Courier New"/>
              </w:rPr>
            </w:pPr>
            <w:r>
              <w:rPr>
                <w:rFonts w:ascii="Courier New" w:hAnsi="Courier New" w:cs="Courier New"/>
              </w:rPr>
              <w:t>developersChoiceMovies</w:t>
            </w:r>
          </w:p>
        </w:tc>
        <w:tc>
          <w:tcPr>
            <w:tcW w:w="2933" w:type="dxa"/>
            <w:gridSpan w:val="2"/>
          </w:tcPr>
          <w:p w14:paraId="4852F935" w14:textId="46FE6F76" w:rsidR="00DB79F4" w:rsidRDefault="00A021E0" w:rsidP="00477EF6">
            <w:pPr>
              <w:rPr>
                <w:rFonts w:ascii="Courier New" w:hAnsi="Courier New" w:cs="Courier New"/>
              </w:rPr>
            </w:pPr>
            <w:r>
              <w:rPr>
                <w:rFonts w:ascii="Courier New" w:hAnsi="Courier New" w:cs="Courier New"/>
              </w:rPr>
              <w:t>List&lt;Movie&gt;</w:t>
            </w:r>
          </w:p>
        </w:tc>
        <w:tc>
          <w:tcPr>
            <w:tcW w:w="3478" w:type="dxa"/>
            <w:gridSpan w:val="3"/>
          </w:tcPr>
          <w:p w14:paraId="322F3754" w14:textId="37AC215B" w:rsidR="00DB79F4" w:rsidRDefault="00A021E0" w:rsidP="00477EF6">
            <w:pPr>
              <w:rPr>
                <w:rFonts w:ascii="Courier New" w:hAnsi="Courier New" w:cs="Courier New"/>
              </w:rPr>
            </w:pPr>
            <w:r>
              <w:rPr>
                <w:rFonts w:ascii="Courier New" w:hAnsi="Courier New" w:cs="Courier New"/>
              </w:rPr>
              <w:t>Stores a list containing movies in each category</w:t>
            </w:r>
          </w:p>
        </w:tc>
      </w:tr>
      <w:tr w:rsidR="00E14ACB" w:rsidRPr="00D823EF" w14:paraId="5E3D7B6B" w14:textId="77777777" w:rsidTr="00A0035D">
        <w:trPr>
          <w:trHeight w:val="415"/>
        </w:trPr>
        <w:tc>
          <w:tcPr>
            <w:tcW w:w="3141" w:type="dxa"/>
          </w:tcPr>
          <w:p w14:paraId="17BF6E2D" w14:textId="73595E9F" w:rsidR="00DB79F4" w:rsidRDefault="00735588" w:rsidP="00477EF6">
            <w:pPr>
              <w:rPr>
                <w:rFonts w:ascii="Courier New" w:hAnsi="Courier New" w:cs="Courier New"/>
              </w:rPr>
            </w:pPr>
            <w:r>
              <w:rPr>
                <w:rFonts w:ascii="Courier New" w:hAnsi="Courier New" w:cs="Courier New"/>
              </w:rPr>
              <w:t>moviesList</w:t>
            </w:r>
          </w:p>
        </w:tc>
        <w:tc>
          <w:tcPr>
            <w:tcW w:w="2933" w:type="dxa"/>
            <w:gridSpan w:val="2"/>
          </w:tcPr>
          <w:p w14:paraId="25F270D1" w14:textId="51DFFE62" w:rsidR="00DB79F4" w:rsidRDefault="00735588" w:rsidP="00477EF6">
            <w:pPr>
              <w:rPr>
                <w:rFonts w:ascii="Courier New" w:hAnsi="Courier New" w:cs="Courier New"/>
              </w:rPr>
            </w:pPr>
            <w:r>
              <w:rPr>
                <w:rFonts w:ascii="Courier New" w:hAnsi="Courier New" w:cs="Courier New"/>
              </w:rPr>
              <w:t>List&lt;Movie&gt;[]</w:t>
            </w:r>
          </w:p>
        </w:tc>
        <w:tc>
          <w:tcPr>
            <w:tcW w:w="3478" w:type="dxa"/>
            <w:gridSpan w:val="3"/>
          </w:tcPr>
          <w:p w14:paraId="60DECBCE" w14:textId="57C8421D" w:rsidR="00DB79F4" w:rsidRDefault="00735588" w:rsidP="00477EF6">
            <w:pPr>
              <w:rPr>
                <w:rFonts w:ascii="Courier New" w:hAnsi="Courier New" w:cs="Courier New"/>
              </w:rPr>
            </w:pPr>
            <w:r>
              <w:rPr>
                <w:rFonts w:ascii="Courier New" w:hAnsi="Courier New" w:cs="Courier New"/>
              </w:rPr>
              <w:t xml:space="preserve">Stores </w:t>
            </w:r>
            <w:r w:rsidR="00666FA3">
              <w:rPr>
                <w:rFonts w:ascii="Courier New" w:hAnsi="Courier New" w:cs="Courier New"/>
              </w:rPr>
              <w:t>each category in a list</w:t>
            </w:r>
          </w:p>
        </w:tc>
      </w:tr>
      <w:tr w:rsidR="00E14ACB" w:rsidRPr="00D823EF" w14:paraId="4819FF1F" w14:textId="77777777" w:rsidTr="00A0035D">
        <w:trPr>
          <w:trHeight w:val="415"/>
        </w:trPr>
        <w:tc>
          <w:tcPr>
            <w:tcW w:w="3141" w:type="dxa"/>
          </w:tcPr>
          <w:p w14:paraId="1B368E42" w14:textId="12106908" w:rsidR="00DB79F4" w:rsidRDefault="00666FA3" w:rsidP="00477EF6">
            <w:pPr>
              <w:rPr>
                <w:rFonts w:ascii="Courier New" w:hAnsi="Courier New" w:cs="Courier New"/>
              </w:rPr>
            </w:pPr>
            <w:r>
              <w:rPr>
                <w:rFonts w:ascii="Courier New" w:hAnsi="Courier New" w:cs="Courier New"/>
              </w:rPr>
              <w:t>scrollView</w:t>
            </w:r>
          </w:p>
        </w:tc>
        <w:tc>
          <w:tcPr>
            <w:tcW w:w="2933" w:type="dxa"/>
            <w:gridSpan w:val="2"/>
          </w:tcPr>
          <w:p w14:paraId="16FC4761" w14:textId="71318C60" w:rsidR="00DB79F4" w:rsidRDefault="00666FA3" w:rsidP="00477EF6">
            <w:pPr>
              <w:rPr>
                <w:rFonts w:ascii="Courier New" w:hAnsi="Courier New" w:cs="Courier New"/>
              </w:rPr>
            </w:pPr>
            <w:r>
              <w:rPr>
                <w:rFonts w:ascii="Courier New" w:hAnsi="Courier New" w:cs="Courier New"/>
              </w:rPr>
              <w:t>int</w:t>
            </w:r>
          </w:p>
        </w:tc>
        <w:tc>
          <w:tcPr>
            <w:tcW w:w="3478" w:type="dxa"/>
            <w:gridSpan w:val="3"/>
          </w:tcPr>
          <w:p w14:paraId="674B2010" w14:textId="6ECCFA12" w:rsidR="00DB79F4" w:rsidRDefault="00666FA3" w:rsidP="00477EF6">
            <w:pPr>
              <w:rPr>
                <w:rFonts w:ascii="Courier New" w:hAnsi="Courier New" w:cs="Courier New"/>
              </w:rPr>
            </w:pPr>
            <w:r>
              <w:rPr>
                <w:rFonts w:ascii="Courier New" w:hAnsi="Courier New" w:cs="Courier New"/>
              </w:rPr>
              <w:t xml:space="preserve">Stores the </w:t>
            </w:r>
            <w:r w:rsidR="005B492F">
              <w:rPr>
                <w:rFonts w:ascii="Courier New" w:hAnsi="Courier New" w:cs="Courier New"/>
              </w:rPr>
              <w:t>HorizontalS</w:t>
            </w:r>
            <w:r>
              <w:rPr>
                <w:rFonts w:ascii="Courier New" w:hAnsi="Courier New" w:cs="Courier New"/>
              </w:rPr>
              <w:t>crollView</w:t>
            </w:r>
            <w:r w:rsidR="005B492F">
              <w:rPr>
                <w:rFonts w:ascii="Courier New" w:hAnsi="Courier New" w:cs="Courier New"/>
              </w:rPr>
              <w:t xml:space="preserve"> Id for a specific category</w:t>
            </w:r>
          </w:p>
        </w:tc>
      </w:tr>
      <w:tr w:rsidR="00E14ACB" w:rsidRPr="00D823EF" w14:paraId="784BC2CE" w14:textId="77777777" w:rsidTr="00A0035D">
        <w:trPr>
          <w:trHeight w:val="415"/>
        </w:trPr>
        <w:tc>
          <w:tcPr>
            <w:tcW w:w="3141" w:type="dxa"/>
          </w:tcPr>
          <w:p w14:paraId="36B16E04" w14:textId="0A0BE379" w:rsidR="00DB79F4" w:rsidRDefault="00D46800" w:rsidP="00477EF6">
            <w:pPr>
              <w:rPr>
                <w:rFonts w:ascii="Courier New" w:hAnsi="Courier New" w:cs="Courier New"/>
              </w:rPr>
            </w:pPr>
            <w:r>
              <w:rPr>
                <w:rFonts w:ascii="Courier New" w:hAnsi="Courier New" w:cs="Courier New"/>
              </w:rPr>
              <w:t>scrollViews</w:t>
            </w:r>
          </w:p>
        </w:tc>
        <w:tc>
          <w:tcPr>
            <w:tcW w:w="2933" w:type="dxa"/>
            <w:gridSpan w:val="2"/>
          </w:tcPr>
          <w:p w14:paraId="4FD66B51" w14:textId="0233B232" w:rsidR="00DB79F4" w:rsidRDefault="00D46800" w:rsidP="00477EF6">
            <w:pPr>
              <w:rPr>
                <w:rFonts w:ascii="Courier New" w:hAnsi="Courier New" w:cs="Courier New"/>
              </w:rPr>
            </w:pPr>
            <w:r>
              <w:rPr>
                <w:rFonts w:ascii="Courier New" w:hAnsi="Courier New" w:cs="Courier New"/>
              </w:rPr>
              <w:t>int[]</w:t>
            </w:r>
          </w:p>
        </w:tc>
        <w:tc>
          <w:tcPr>
            <w:tcW w:w="3478" w:type="dxa"/>
            <w:gridSpan w:val="3"/>
          </w:tcPr>
          <w:p w14:paraId="6FDFD06C" w14:textId="7602578B" w:rsidR="00DB79F4" w:rsidRDefault="00D46800" w:rsidP="00477EF6">
            <w:pPr>
              <w:rPr>
                <w:rFonts w:ascii="Courier New" w:hAnsi="Courier New" w:cs="Courier New"/>
              </w:rPr>
            </w:pPr>
            <w:r>
              <w:rPr>
                <w:rFonts w:ascii="Courier New" w:hAnsi="Courier New" w:cs="Courier New"/>
              </w:rPr>
              <w:t>Stores the HorizontalScrollView Id for all categories</w:t>
            </w:r>
          </w:p>
        </w:tc>
      </w:tr>
      <w:tr w:rsidR="00E14ACB" w:rsidRPr="00D823EF" w14:paraId="3FD5340D" w14:textId="77777777" w:rsidTr="00A0035D">
        <w:trPr>
          <w:trHeight w:val="415"/>
        </w:trPr>
        <w:tc>
          <w:tcPr>
            <w:tcW w:w="3141" w:type="dxa"/>
          </w:tcPr>
          <w:p w14:paraId="23F15785" w14:textId="3B307DB0" w:rsidR="00D46800" w:rsidRDefault="00376067" w:rsidP="00477EF6">
            <w:pPr>
              <w:rPr>
                <w:rFonts w:ascii="Courier New" w:hAnsi="Courier New" w:cs="Courier New"/>
              </w:rPr>
            </w:pPr>
            <w:r>
              <w:rPr>
                <w:rFonts w:ascii="Courier New" w:hAnsi="Courier New" w:cs="Courier New"/>
              </w:rPr>
              <w:t>parentLayout</w:t>
            </w:r>
          </w:p>
        </w:tc>
        <w:tc>
          <w:tcPr>
            <w:tcW w:w="2933" w:type="dxa"/>
            <w:gridSpan w:val="2"/>
          </w:tcPr>
          <w:p w14:paraId="7CB75657" w14:textId="67EBC62A" w:rsidR="00D46800" w:rsidRDefault="003315A4" w:rsidP="00477EF6">
            <w:pPr>
              <w:rPr>
                <w:rFonts w:ascii="Courier New" w:hAnsi="Courier New" w:cs="Courier New"/>
              </w:rPr>
            </w:pPr>
            <w:r>
              <w:rPr>
                <w:rFonts w:ascii="Courier New" w:hAnsi="Courier New" w:cs="Courier New"/>
              </w:rPr>
              <w:t>LinearLayout</w:t>
            </w:r>
          </w:p>
        </w:tc>
        <w:tc>
          <w:tcPr>
            <w:tcW w:w="3478" w:type="dxa"/>
            <w:gridSpan w:val="3"/>
          </w:tcPr>
          <w:p w14:paraId="20783D52" w14:textId="4F2C9A65" w:rsidR="00D46800" w:rsidRDefault="003315A4" w:rsidP="00477EF6">
            <w:pPr>
              <w:rPr>
                <w:rFonts w:ascii="Courier New" w:hAnsi="Courier New" w:cs="Courier New"/>
              </w:rPr>
            </w:pPr>
            <w:r>
              <w:rPr>
                <w:rFonts w:ascii="Courier New" w:hAnsi="Courier New" w:cs="Courier New"/>
              </w:rPr>
              <w:t>Stores the LinearLayout widget</w:t>
            </w:r>
            <w:r w:rsidR="00A9415B">
              <w:rPr>
                <w:rFonts w:ascii="Courier New" w:hAnsi="Courier New" w:cs="Courier New"/>
              </w:rPr>
              <w:t xml:space="preserve"> containing a specific HorizontalScrollView</w:t>
            </w:r>
            <w:r>
              <w:rPr>
                <w:rFonts w:ascii="Courier New" w:hAnsi="Courier New" w:cs="Courier New"/>
              </w:rPr>
              <w:t xml:space="preserve"> </w:t>
            </w:r>
          </w:p>
        </w:tc>
      </w:tr>
      <w:tr w:rsidR="00E14ACB" w:rsidRPr="00D823EF" w14:paraId="606CBE68" w14:textId="77777777" w:rsidTr="00A0035D">
        <w:trPr>
          <w:trHeight w:val="415"/>
        </w:trPr>
        <w:tc>
          <w:tcPr>
            <w:tcW w:w="3141" w:type="dxa"/>
          </w:tcPr>
          <w:p w14:paraId="0DDB940F" w14:textId="56CBCF10" w:rsidR="00D46800" w:rsidRDefault="00A9415B" w:rsidP="00477EF6">
            <w:pPr>
              <w:rPr>
                <w:rFonts w:ascii="Courier New" w:hAnsi="Courier New" w:cs="Courier New"/>
              </w:rPr>
            </w:pPr>
            <w:r>
              <w:rPr>
                <w:rFonts w:ascii="Courier New" w:hAnsi="Courier New" w:cs="Courier New"/>
              </w:rPr>
              <w:t>new</w:t>
            </w:r>
            <w:r w:rsidR="00153CD2">
              <w:rPr>
                <w:rFonts w:ascii="Courier New" w:hAnsi="Courier New" w:cs="Courier New"/>
              </w:rPr>
              <w:t>Layout</w:t>
            </w:r>
          </w:p>
        </w:tc>
        <w:tc>
          <w:tcPr>
            <w:tcW w:w="2933" w:type="dxa"/>
            <w:gridSpan w:val="2"/>
          </w:tcPr>
          <w:p w14:paraId="3BCBB281" w14:textId="7EF07F08" w:rsidR="00D46800" w:rsidRDefault="00A9415B" w:rsidP="00477EF6">
            <w:pPr>
              <w:rPr>
                <w:rFonts w:ascii="Courier New" w:hAnsi="Courier New" w:cs="Courier New"/>
              </w:rPr>
            </w:pPr>
            <w:r>
              <w:rPr>
                <w:rFonts w:ascii="Courier New" w:hAnsi="Courier New" w:cs="Courier New"/>
              </w:rPr>
              <w:t>LinearLayout</w:t>
            </w:r>
          </w:p>
        </w:tc>
        <w:tc>
          <w:tcPr>
            <w:tcW w:w="3478" w:type="dxa"/>
            <w:gridSpan w:val="3"/>
          </w:tcPr>
          <w:p w14:paraId="108BDB67" w14:textId="70FF750B" w:rsidR="00D46800" w:rsidRDefault="00A9415B" w:rsidP="00477EF6">
            <w:pPr>
              <w:rPr>
                <w:rFonts w:ascii="Courier New" w:hAnsi="Courier New" w:cs="Courier New"/>
              </w:rPr>
            </w:pPr>
            <w:r>
              <w:rPr>
                <w:rFonts w:ascii="Courier New" w:hAnsi="Courier New" w:cs="Courier New"/>
              </w:rPr>
              <w:t xml:space="preserve">Stores a new </w:t>
            </w:r>
            <w:r w:rsidR="00153CD2">
              <w:rPr>
                <w:rFonts w:ascii="Courier New" w:hAnsi="Courier New" w:cs="Courier New"/>
              </w:rPr>
              <w:t>LinearLayout for the newly added movie</w:t>
            </w:r>
          </w:p>
        </w:tc>
      </w:tr>
      <w:tr w:rsidR="00180712" w:rsidRPr="00F64D7F" w14:paraId="56C18E1A" w14:textId="77777777" w:rsidTr="00A0035D">
        <w:trPr>
          <w:trHeight w:val="822"/>
        </w:trPr>
        <w:tc>
          <w:tcPr>
            <w:tcW w:w="3141" w:type="dxa"/>
          </w:tcPr>
          <w:p w14:paraId="40532750" w14:textId="77777777" w:rsidR="00180712" w:rsidRPr="005024CB" w:rsidRDefault="00180712"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2933" w:type="dxa"/>
            <w:gridSpan w:val="2"/>
          </w:tcPr>
          <w:p w14:paraId="511800A1" w14:textId="77777777" w:rsidR="00180712" w:rsidRPr="001032A7" w:rsidRDefault="00180712"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478" w:type="dxa"/>
            <w:gridSpan w:val="3"/>
          </w:tcPr>
          <w:p w14:paraId="20DCEECA" w14:textId="77777777" w:rsidR="00180712" w:rsidRPr="00F64D7F" w:rsidRDefault="00180712"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180712" w14:paraId="7D59252D" w14:textId="77777777" w:rsidTr="00A0035D">
        <w:trPr>
          <w:trHeight w:val="415"/>
        </w:trPr>
        <w:tc>
          <w:tcPr>
            <w:tcW w:w="3141" w:type="dxa"/>
          </w:tcPr>
          <w:p w14:paraId="5A7569AA" w14:textId="77777777" w:rsidR="00180712" w:rsidRDefault="00180712"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2933" w:type="dxa"/>
            <w:gridSpan w:val="2"/>
          </w:tcPr>
          <w:p w14:paraId="65638003" w14:textId="77777777" w:rsidR="00180712" w:rsidRDefault="00180712" w:rsidP="001060BB">
            <w:pPr>
              <w:rPr>
                <w:rFonts w:ascii="Courier New" w:hAnsi="Courier New" w:cs="Courier New"/>
              </w:rPr>
            </w:pPr>
          </w:p>
        </w:tc>
        <w:tc>
          <w:tcPr>
            <w:tcW w:w="3478" w:type="dxa"/>
            <w:gridSpan w:val="3"/>
          </w:tcPr>
          <w:p w14:paraId="3532EA74" w14:textId="77777777" w:rsidR="00180712" w:rsidRDefault="00180712" w:rsidP="001060BB">
            <w:pPr>
              <w:rPr>
                <w:rFonts w:ascii="Courier New" w:hAnsi="Courier New" w:cs="Courier New"/>
              </w:rPr>
            </w:pPr>
          </w:p>
        </w:tc>
      </w:tr>
      <w:tr w:rsidR="00E14ACB" w:rsidRPr="00D823EF" w14:paraId="67C68E8D" w14:textId="77777777" w:rsidTr="00A0035D">
        <w:trPr>
          <w:trHeight w:val="415"/>
        </w:trPr>
        <w:tc>
          <w:tcPr>
            <w:tcW w:w="3141" w:type="dxa"/>
          </w:tcPr>
          <w:p w14:paraId="0EB12C5B" w14:textId="7A9C4D1B" w:rsidR="00D46800" w:rsidRDefault="00CF1B1E" w:rsidP="00477EF6">
            <w:pPr>
              <w:rPr>
                <w:rFonts w:ascii="Courier New" w:hAnsi="Courier New" w:cs="Courier New"/>
              </w:rPr>
            </w:pPr>
            <w:r>
              <w:rPr>
                <w:rFonts w:ascii="Courier New" w:hAnsi="Courier New" w:cs="Courier New"/>
              </w:rPr>
              <w:t>movieTitleView</w:t>
            </w:r>
          </w:p>
        </w:tc>
        <w:tc>
          <w:tcPr>
            <w:tcW w:w="2933" w:type="dxa"/>
            <w:gridSpan w:val="2"/>
          </w:tcPr>
          <w:p w14:paraId="3DFF5741" w14:textId="40ED0E2B" w:rsidR="00D46800" w:rsidRDefault="00CF1B1E" w:rsidP="00477EF6">
            <w:pPr>
              <w:rPr>
                <w:rFonts w:ascii="Courier New" w:hAnsi="Courier New" w:cs="Courier New"/>
              </w:rPr>
            </w:pPr>
            <w:r>
              <w:rPr>
                <w:rFonts w:ascii="Courier New" w:hAnsi="Courier New" w:cs="Courier New"/>
              </w:rPr>
              <w:t>ImageView</w:t>
            </w:r>
          </w:p>
        </w:tc>
        <w:tc>
          <w:tcPr>
            <w:tcW w:w="3478" w:type="dxa"/>
            <w:gridSpan w:val="3"/>
          </w:tcPr>
          <w:p w14:paraId="07C33B4C" w14:textId="527583A1" w:rsidR="00D46800" w:rsidRDefault="00CF1B1E" w:rsidP="00477EF6">
            <w:pPr>
              <w:rPr>
                <w:rFonts w:ascii="Courier New" w:hAnsi="Courier New" w:cs="Courier New"/>
              </w:rPr>
            </w:pPr>
            <w:r>
              <w:rPr>
                <w:rFonts w:ascii="Courier New" w:hAnsi="Courier New" w:cs="Courier New"/>
              </w:rPr>
              <w:t>Stores the ImageView widget f</w:t>
            </w:r>
            <w:r w:rsidR="007E03C8">
              <w:rPr>
                <w:rFonts w:ascii="Courier New" w:hAnsi="Courier New" w:cs="Courier New"/>
              </w:rPr>
              <w:t>or displaying the title image</w:t>
            </w:r>
          </w:p>
        </w:tc>
      </w:tr>
      <w:tr w:rsidR="00E14ACB" w:rsidRPr="00D823EF" w14:paraId="53854B85" w14:textId="77777777" w:rsidTr="00A0035D">
        <w:trPr>
          <w:trHeight w:val="415"/>
        </w:trPr>
        <w:tc>
          <w:tcPr>
            <w:tcW w:w="3141" w:type="dxa"/>
          </w:tcPr>
          <w:p w14:paraId="0419B15C" w14:textId="043EE8AB" w:rsidR="00D46800" w:rsidRDefault="00BA4397" w:rsidP="00477EF6">
            <w:pPr>
              <w:rPr>
                <w:rFonts w:ascii="Courier New" w:hAnsi="Courier New" w:cs="Courier New"/>
              </w:rPr>
            </w:pPr>
            <w:r>
              <w:rPr>
                <w:rFonts w:ascii="Courier New" w:hAnsi="Courier New" w:cs="Courier New"/>
              </w:rPr>
              <w:t>movieTitleParams</w:t>
            </w:r>
          </w:p>
        </w:tc>
        <w:tc>
          <w:tcPr>
            <w:tcW w:w="2933" w:type="dxa"/>
            <w:gridSpan w:val="2"/>
          </w:tcPr>
          <w:p w14:paraId="68B5C7CC" w14:textId="05064DB7" w:rsidR="00D46800" w:rsidRDefault="00332115" w:rsidP="00477EF6">
            <w:pPr>
              <w:rPr>
                <w:rFonts w:ascii="Courier New" w:hAnsi="Courier New" w:cs="Courier New"/>
              </w:rPr>
            </w:pPr>
            <w:r>
              <w:rPr>
                <w:rFonts w:ascii="Courier New" w:hAnsi="Courier New" w:cs="Courier New"/>
              </w:rPr>
              <w:t>LayoutParams</w:t>
            </w:r>
          </w:p>
        </w:tc>
        <w:tc>
          <w:tcPr>
            <w:tcW w:w="3478" w:type="dxa"/>
            <w:gridSpan w:val="3"/>
          </w:tcPr>
          <w:p w14:paraId="20BED1DA" w14:textId="0FC8F0B9" w:rsidR="00D46800" w:rsidRDefault="00332115" w:rsidP="00477EF6">
            <w:pPr>
              <w:rPr>
                <w:rFonts w:ascii="Courier New" w:hAnsi="Courier New" w:cs="Courier New"/>
              </w:rPr>
            </w:pPr>
            <w:r>
              <w:rPr>
                <w:rFonts w:ascii="Courier New" w:hAnsi="Courier New" w:cs="Courier New"/>
              </w:rPr>
              <w:t>Stores the parameters for the “movieTitleView”</w:t>
            </w:r>
          </w:p>
        </w:tc>
      </w:tr>
      <w:tr w:rsidR="00E14ACB" w:rsidRPr="00D823EF" w14:paraId="402228CC" w14:textId="77777777" w:rsidTr="00A0035D">
        <w:trPr>
          <w:trHeight w:val="415"/>
        </w:trPr>
        <w:tc>
          <w:tcPr>
            <w:tcW w:w="3141" w:type="dxa"/>
          </w:tcPr>
          <w:p w14:paraId="700DFD9F" w14:textId="046C99C5" w:rsidR="00332115" w:rsidRDefault="00382175" w:rsidP="00477EF6">
            <w:pPr>
              <w:rPr>
                <w:rFonts w:ascii="Courier New" w:hAnsi="Courier New" w:cs="Courier New"/>
              </w:rPr>
            </w:pPr>
            <w:r>
              <w:rPr>
                <w:rFonts w:ascii="Courier New" w:hAnsi="Courier New" w:cs="Courier New"/>
              </w:rPr>
              <w:t>moviePoster</w:t>
            </w:r>
            <w:r w:rsidR="006B7A8B">
              <w:rPr>
                <w:rFonts w:ascii="Courier New" w:hAnsi="Courier New" w:cs="Courier New"/>
              </w:rPr>
              <w:t>View</w:t>
            </w:r>
          </w:p>
        </w:tc>
        <w:tc>
          <w:tcPr>
            <w:tcW w:w="2933" w:type="dxa"/>
            <w:gridSpan w:val="2"/>
          </w:tcPr>
          <w:p w14:paraId="63C7C252" w14:textId="6AC94539" w:rsidR="00332115" w:rsidRDefault="006B7A8B" w:rsidP="00477EF6">
            <w:pPr>
              <w:rPr>
                <w:rFonts w:ascii="Courier New" w:hAnsi="Courier New" w:cs="Courier New"/>
              </w:rPr>
            </w:pPr>
            <w:r>
              <w:rPr>
                <w:rFonts w:ascii="Courier New" w:hAnsi="Courier New" w:cs="Courier New"/>
              </w:rPr>
              <w:t>ImageView</w:t>
            </w:r>
          </w:p>
        </w:tc>
        <w:tc>
          <w:tcPr>
            <w:tcW w:w="3478" w:type="dxa"/>
            <w:gridSpan w:val="3"/>
          </w:tcPr>
          <w:p w14:paraId="0176A846" w14:textId="785EDD98" w:rsidR="00332115" w:rsidRDefault="006B7A8B" w:rsidP="00477EF6">
            <w:pPr>
              <w:rPr>
                <w:rFonts w:ascii="Courier New" w:hAnsi="Courier New" w:cs="Courier New"/>
              </w:rPr>
            </w:pPr>
            <w:r>
              <w:rPr>
                <w:rFonts w:ascii="Courier New" w:hAnsi="Courier New" w:cs="Courier New"/>
              </w:rPr>
              <w:t>Stores the ImageView widget for displaying the poster of the movie</w:t>
            </w:r>
          </w:p>
        </w:tc>
      </w:tr>
      <w:tr w:rsidR="00E14ACB" w:rsidRPr="00D823EF" w14:paraId="09E30A07" w14:textId="77777777" w:rsidTr="00A0035D">
        <w:trPr>
          <w:trHeight w:val="415"/>
        </w:trPr>
        <w:tc>
          <w:tcPr>
            <w:tcW w:w="3141" w:type="dxa"/>
          </w:tcPr>
          <w:p w14:paraId="692D64E9" w14:textId="0C534CF0" w:rsidR="00332115" w:rsidRDefault="00AB290E" w:rsidP="00477EF6">
            <w:pPr>
              <w:rPr>
                <w:rFonts w:ascii="Courier New" w:hAnsi="Courier New" w:cs="Courier New"/>
              </w:rPr>
            </w:pPr>
            <w:r>
              <w:rPr>
                <w:rFonts w:ascii="Courier New" w:hAnsi="Courier New" w:cs="Courier New"/>
              </w:rPr>
              <w:t>moviePosterParams</w:t>
            </w:r>
          </w:p>
        </w:tc>
        <w:tc>
          <w:tcPr>
            <w:tcW w:w="2933" w:type="dxa"/>
            <w:gridSpan w:val="2"/>
          </w:tcPr>
          <w:p w14:paraId="0D852BD2" w14:textId="46BBFEAF" w:rsidR="00332115" w:rsidRDefault="00AB290E" w:rsidP="00477EF6">
            <w:pPr>
              <w:rPr>
                <w:rFonts w:ascii="Courier New" w:hAnsi="Courier New" w:cs="Courier New"/>
              </w:rPr>
            </w:pPr>
            <w:r>
              <w:rPr>
                <w:rFonts w:ascii="Courier New" w:hAnsi="Courier New" w:cs="Courier New"/>
              </w:rPr>
              <w:t>LayoutParams</w:t>
            </w:r>
          </w:p>
        </w:tc>
        <w:tc>
          <w:tcPr>
            <w:tcW w:w="3478" w:type="dxa"/>
            <w:gridSpan w:val="3"/>
          </w:tcPr>
          <w:p w14:paraId="48EEBD5A" w14:textId="1B02FA88" w:rsidR="00332115" w:rsidRDefault="00B41A2B" w:rsidP="00477EF6">
            <w:pPr>
              <w:rPr>
                <w:rFonts w:ascii="Courier New" w:hAnsi="Courier New" w:cs="Courier New"/>
              </w:rPr>
            </w:pPr>
            <w:r>
              <w:rPr>
                <w:rFonts w:ascii="Courier New" w:hAnsi="Courier New" w:cs="Courier New"/>
              </w:rPr>
              <w:t>Stores the parameters for the “moviePosterView”</w:t>
            </w:r>
          </w:p>
        </w:tc>
      </w:tr>
      <w:tr w:rsidR="00E14ACB" w:rsidRPr="00D823EF" w14:paraId="787CFBE0" w14:textId="77777777" w:rsidTr="00A0035D">
        <w:trPr>
          <w:trHeight w:val="415"/>
        </w:trPr>
        <w:tc>
          <w:tcPr>
            <w:tcW w:w="3141" w:type="dxa"/>
          </w:tcPr>
          <w:p w14:paraId="350CD435" w14:textId="22F12D69" w:rsidR="00332115" w:rsidRDefault="00C25105" w:rsidP="00477EF6">
            <w:pPr>
              <w:rPr>
                <w:rFonts w:ascii="Courier New" w:hAnsi="Courier New" w:cs="Courier New"/>
              </w:rPr>
            </w:pPr>
            <w:r>
              <w:rPr>
                <w:rFonts w:ascii="Courier New" w:hAnsi="Courier New" w:cs="Courier New"/>
              </w:rPr>
              <w:t>file</w:t>
            </w:r>
          </w:p>
        </w:tc>
        <w:tc>
          <w:tcPr>
            <w:tcW w:w="2933" w:type="dxa"/>
            <w:gridSpan w:val="2"/>
          </w:tcPr>
          <w:p w14:paraId="4835B9BD" w14:textId="4221F8FD" w:rsidR="00332115" w:rsidRDefault="00C25105" w:rsidP="00477EF6">
            <w:pPr>
              <w:rPr>
                <w:rFonts w:ascii="Courier New" w:hAnsi="Courier New" w:cs="Courier New"/>
              </w:rPr>
            </w:pPr>
            <w:r>
              <w:rPr>
                <w:rFonts w:ascii="Courier New" w:hAnsi="Courier New" w:cs="Courier New"/>
              </w:rPr>
              <w:t>File</w:t>
            </w:r>
          </w:p>
        </w:tc>
        <w:tc>
          <w:tcPr>
            <w:tcW w:w="3478" w:type="dxa"/>
            <w:gridSpan w:val="3"/>
          </w:tcPr>
          <w:p w14:paraId="5023623F" w14:textId="42EAA5A5" w:rsidR="00332115" w:rsidRDefault="00C25105" w:rsidP="00477EF6">
            <w:pPr>
              <w:rPr>
                <w:rFonts w:ascii="Courier New" w:hAnsi="Courier New" w:cs="Courier New"/>
              </w:rPr>
            </w:pPr>
            <w:r>
              <w:rPr>
                <w:rFonts w:ascii="Courier New" w:hAnsi="Courier New" w:cs="Courier New"/>
              </w:rPr>
              <w:t>An object of the File class</w:t>
            </w:r>
            <w:r w:rsidR="002B6062">
              <w:rPr>
                <w:rFonts w:ascii="Courier New" w:hAnsi="Courier New" w:cs="Courier New"/>
              </w:rPr>
              <w:t xml:space="preserve"> which accepts the external image path</w:t>
            </w:r>
          </w:p>
        </w:tc>
      </w:tr>
      <w:tr w:rsidR="00E14ACB" w:rsidRPr="00D823EF" w14:paraId="3343FDF6" w14:textId="77777777" w:rsidTr="00A0035D">
        <w:trPr>
          <w:trHeight w:val="415"/>
        </w:trPr>
        <w:tc>
          <w:tcPr>
            <w:tcW w:w="3141" w:type="dxa"/>
          </w:tcPr>
          <w:p w14:paraId="10FF1F55" w14:textId="1CAF1A28" w:rsidR="00332115" w:rsidRDefault="008C4660" w:rsidP="00477EF6">
            <w:pPr>
              <w:rPr>
                <w:rFonts w:ascii="Courier New" w:hAnsi="Courier New" w:cs="Courier New"/>
              </w:rPr>
            </w:pPr>
            <w:r>
              <w:rPr>
                <w:rFonts w:ascii="Courier New" w:hAnsi="Courier New" w:cs="Courier New"/>
              </w:rPr>
              <w:t>imageUri</w:t>
            </w:r>
          </w:p>
        </w:tc>
        <w:tc>
          <w:tcPr>
            <w:tcW w:w="2933" w:type="dxa"/>
            <w:gridSpan w:val="2"/>
          </w:tcPr>
          <w:p w14:paraId="2661C989" w14:textId="79DE2723" w:rsidR="00332115" w:rsidRDefault="008C4660" w:rsidP="00477EF6">
            <w:pPr>
              <w:rPr>
                <w:rFonts w:ascii="Courier New" w:hAnsi="Courier New" w:cs="Courier New"/>
              </w:rPr>
            </w:pPr>
            <w:r>
              <w:rPr>
                <w:rFonts w:ascii="Courier New" w:hAnsi="Courier New" w:cs="Courier New"/>
              </w:rPr>
              <w:t>Uri</w:t>
            </w:r>
          </w:p>
        </w:tc>
        <w:tc>
          <w:tcPr>
            <w:tcW w:w="3478" w:type="dxa"/>
            <w:gridSpan w:val="3"/>
          </w:tcPr>
          <w:p w14:paraId="107D5574" w14:textId="524C6660" w:rsidR="00332115" w:rsidRDefault="008C4660" w:rsidP="00477EF6">
            <w:pPr>
              <w:rPr>
                <w:rFonts w:ascii="Courier New" w:hAnsi="Courier New" w:cs="Courier New"/>
              </w:rPr>
            </w:pPr>
            <w:r>
              <w:rPr>
                <w:rFonts w:ascii="Courier New" w:hAnsi="Courier New" w:cs="Courier New"/>
              </w:rPr>
              <w:t>Converts the image path to uri format</w:t>
            </w:r>
          </w:p>
        </w:tc>
      </w:tr>
      <w:tr w:rsidR="00E14ACB" w:rsidRPr="00D823EF" w14:paraId="609E5CD4" w14:textId="77777777" w:rsidTr="00A0035D">
        <w:trPr>
          <w:trHeight w:val="415"/>
        </w:trPr>
        <w:tc>
          <w:tcPr>
            <w:tcW w:w="3141" w:type="dxa"/>
          </w:tcPr>
          <w:p w14:paraId="4F5CA9DA" w14:textId="57E77134" w:rsidR="00332115" w:rsidRDefault="00572336" w:rsidP="00477EF6">
            <w:pPr>
              <w:rPr>
                <w:rFonts w:ascii="Courier New" w:hAnsi="Courier New" w:cs="Courier New"/>
              </w:rPr>
            </w:pPr>
            <w:r>
              <w:rPr>
                <w:rFonts w:ascii="Courier New" w:hAnsi="Courier New" w:cs="Courier New"/>
              </w:rPr>
              <w:t>bitmap</w:t>
            </w:r>
          </w:p>
        </w:tc>
        <w:tc>
          <w:tcPr>
            <w:tcW w:w="2933" w:type="dxa"/>
            <w:gridSpan w:val="2"/>
          </w:tcPr>
          <w:p w14:paraId="30ECEA1C" w14:textId="1360F14C" w:rsidR="00332115" w:rsidRDefault="00572336" w:rsidP="00477EF6">
            <w:pPr>
              <w:rPr>
                <w:rFonts w:ascii="Courier New" w:hAnsi="Courier New" w:cs="Courier New"/>
              </w:rPr>
            </w:pPr>
            <w:r>
              <w:rPr>
                <w:rFonts w:ascii="Courier New" w:hAnsi="Courier New" w:cs="Courier New"/>
              </w:rPr>
              <w:t>Bitmap</w:t>
            </w:r>
          </w:p>
        </w:tc>
        <w:tc>
          <w:tcPr>
            <w:tcW w:w="3478" w:type="dxa"/>
            <w:gridSpan w:val="3"/>
          </w:tcPr>
          <w:p w14:paraId="0BDE0CD1" w14:textId="02226728" w:rsidR="00332115" w:rsidRDefault="00572336" w:rsidP="00477EF6">
            <w:pPr>
              <w:rPr>
                <w:rFonts w:ascii="Courier New" w:hAnsi="Courier New" w:cs="Courier New"/>
              </w:rPr>
            </w:pPr>
            <w:r>
              <w:rPr>
                <w:rFonts w:ascii="Courier New" w:hAnsi="Courier New" w:cs="Courier New"/>
              </w:rPr>
              <w:t>An object of the Bitmap class used to create a bitmap of the image</w:t>
            </w:r>
          </w:p>
        </w:tc>
      </w:tr>
      <w:tr w:rsidR="00E14ACB" w:rsidRPr="00D823EF" w14:paraId="245EA333" w14:textId="77777777" w:rsidTr="00A0035D">
        <w:trPr>
          <w:trHeight w:val="415"/>
        </w:trPr>
        <w:tc>
          <w:tcPr>
            <w:tcW w:w="3141" w:type="dxa"/>
          </w:tcPr>
          <w:p w14:paraId="79DA1A8E" w14:textId="2C032A43" w:rsidR="00332115" w:rsidRDefault="00B36E76" w:rsidP="00477EF6">
            <w:pPr>
              <w:rPr>
                <w:rFonts w:ascii="Courier New" w:hAnsi="Courier New" w:cs="Courier New"/>
              </w:rPr>
            </w:pPr>
            <w:r>
              <w:rPr>
                <w:rFonts w:ascii="Courier New" w:hAnsi="Courier New" w:cs="Courier New"/>
              </w:rPr>
              <w:t>selected</w:t>
            </w:r>
            <w:r w:rsidR="00033EC8">
              <w:rPr>
                <w:rFonts w:ascii="Courier New" w:hAnsi="Courier New" w:cs="Courier New"/>
              </w:rPr>
              <w:t>Cinema</w:t>
            </w:r>
          </w:p>
        </w:tc>
        <w:tc>
          <w:tcPr>
            <w:tcW w:w="2933" w:type="dxa"/>
            <w:gridSpan w:val="2"/>
          </w:tcPr>
          <w:p w14:paraId="3F39AF86" w14:textId="60B9FF26" w:rsidR="00332115" w:rsidRDefault="00710E27" w:rsidP="00477EF6">
            <w:pPr>
              <w:rPr>
                <w:rFonts w:ascii="Courier New" w:hAnsi="Courier New" w:cs="Courier New"/>
              </w:rPr>
            </w:pPr>
            <w:r>
              <w:rPr>
                <w:rFonts w:ascii="Courier New" w:hAnsi="Courier New" w:cs="Courier New"/>
              </w:rPr>
              <w:t>String</w:t>
            </w:r>
          </w:p>
        </w:tc>
        <w:tc>
          <w:tcPr>
            <w:tcW w:w="3478" w:type="dxa"/>
            <w:gridSpan w:val="3"/>
          </w:tcPr>
          <w:p w14:paraId="230F7DED" w14:textId="4B225138" w:rsidR="00332115" w:rsidRDefault="00710E27" w:rsidP="00477EF6">
            <w:pPr>
              <w:rPr>
                <w:rFonts w:ascii="Courier New" w:hAnsi="Courier New" w:cs="Courier New"/>
              </w:rPr>
            </w:pPr>
            <w:r>
              <w:rPr>
                <w:rFonts w:ascii="Courier New" w:hAnsi="Courier New" w:cs="Courier New"/>
              </w:rPr>
              <w:t>Stores the name of the cinema selected by the user</w:t>
            </w:r>
          </w:p>
        </w:tc>
      </w:tr>
      <w:tr w:rsidR="00E14ACB" w:rsidRPr="00D823EF" w14:paraId="258C94F8" w14:textId="77777777" w:rsidTr="00A0035D">
        <w:trPr>
          <w:trHeight w:val="415"/>
        </w:trPr>
        <w:tc>
          <w:tcPr>
            <w:tcW w:w="3141" w:type="dxa"/>
          </w:tcPr>
          <w:p w14:paraId="4FD79B62" w14:textId="72D72681" w:rsidR="00D46800" w:rsidRDefault="00710E27" w:rsidP="00477EF6">
            <w:pPr>
              <w:rPr>
                <w:rFonts w:ascii="Courier New" w:hAnsi="Courier New" w:cs="Courier New"/>
              </w:rPr>
            </w:pPr>
            <w:r>
              <w:rPr>
                <w:rFonts w:ascii="Courier New" w:hAnsi="Courier New" w:cs="Courier New"/>
              </w:rPr>
              <w:t>selected</w:t>
            </w:r>
            <w:r w:rsidR="00CD4F40">
              <w:rPr>
                <w:rFonts w:ascii="Courier New" w:hAnsi="Courier New" w:cs="Courier New"/>
              </w:rPr>
              <w:t>Runtime</w:t>
            </w:r>
          </w:p>
        </w:tc>
        <w:tc>
          <w:tcPr>
            <w:tcW w:w="2933" w:type="dxa"/>
            <w:gridSpan w:val="2"/>
          </w:tcPr>
          <w:p w14:paraId="1D70CD6E" w14:textId="05D4BD25" w:rsidR="00D46800" w:rsidRDefault="00CD4F40" w:rsidP="00477EF6">
            <w:pPr>
              <w:rPr>
                <w:rFonts w:ascii="Courier New" w:hAnsi="Courier New" w:cs="Courier New"/>
              </w:rPr>
            </w:pPr>
            <w:r>
              <w:rPr>
                <w:rFonts w:ascii="Courier New" w:hAnsi="Courier New" w:cs="Courier New"/>
              </w:rPr>
              <w:t>String</w:t>
            </w:r>
          </w:p>
        </w:tc>
        <w:tc>
          <w:tcPr>
            <w:tcW w:w="3478" w:type="dxa"/>
            <w:gridSpan w:val="3"/>
          </w:tcPr>
          <w:p w14:paraId="0B85C2BD" w14:textId="02B7C621" w:rsidR="00D46800" w:rsidRDefault="00CD4F40" w:rsidP="00477EF6">
            <w:pPr>
              <w:rPr>
                <w:rFonts w:ascii="Courier New" w:hAnsi="Courier New" w:cs="Courier New"/>
              </w:rPr>
            </w:pPr>
            <w:r>
              <w:rPr>
                <w:rFonts w:ascii="Courier New" w:hAnsi="Courier New" w:cs="Courier New"/>
              </w:rPr>
              <w:t>Stores the runtime selected by the user</w:t>
            </w:r>
          </w:p>
        </w:tc>
      </w:tr>
      <w:tr w:rsidR="00E14ACB" w:rsidRPr="00D823EF" w14:paraId="2B18168E" w14:textId="77777777" w:rsidTr="00A0035D">
        <w:trPr>
          <w:trHeight w:val="415"/>
        </w:trPr>
        <w:tc>
          <w:tcPr>
            <w:tcW w:w="3141" w:type="dxa"/>
          </w:tcPr>
          <w:p w14:paraId="6A5959E9" w14:textId="2BEDCDF8" w:rsidR="004072AF" w:rsidRDefault="007E660B" w:rsidP="00477EF6">
            <w:pPr>
              <w:rPr>
                <w:rFonts w:ascii="Courier New" w:hAnsi="Courier New" w:cs="Courier New"/>
              </w:rPr>
            </w:pPr>
            <w:r>
              <w:rPr>
                <w:rFonts w:ascii="Courier New" w:hAnsi="Courier New" w:cs="Courier New"/>
              </w:rPr>
              <w:t>detailsTextView</w:t>
            </w:r>
          </w:p>
        </w:tc>
        <w:tc>
          <w:tcPr>
            <w:tcW w:w="2933" w:type="dxa"/>
            <w:gridSpan w:val="2"/>
          </w:tcPr>
          <w:p w14:paraId="00DB222E" w14:textId="5546C915" w:rsidR="004072AF" w:rsidRDefault="007E660B" w:rsidP="00477EF6">
            <w:pPr>
              <w:rPr>
                <w:rFonts w:ascii="Courier New" w:hAnsi="Courier New" w:cs="Courier New"/>
              </w:rPr>
            </w:pPr>
            <w:r>
              <w:rPr>
                <w:rFonts w:ascii="Courier New" w:hAnsi="Courier New" w:cs="Courier New"/>
              </w:rPr>
              <w:t>TextView</w:t>
            </w:r>
          </w:p>
        </w:tc>
        <w:tc>
          <w:tcPr>
            <w:tcW w:w="3478" w:type="dxa"/>
            <w:gridSpan w:val="3"/>
          </w:tcPr>
          <w:p w14:paraId="71BAECB7" w14:textId="0FA72F62" w:rsidR="004072AF" w:rsidRDefault="007E660B" w:rsidP="00477EF6">
            <w:pPr>
              <w:rPr>
                <w:rFonts w:ascii="Courier New" w:hAnsi="Courier New" w:cs="Courier New"/>
              </w:rPr>
            </w:pPr>
            <w:r>
              <w:rPr>
                <w:rFonts w:ascii="Courier New" w:hAnsi="Courier New" w:cs="Courier New"/>
              </w:rPr>
              <w:t>Stores the TextView widget for the “EnterDetails” activity</w:t>
            </w:r>
          </w:p>
        </w:tc>
      </w:tr>
      <w:tr w:rsidR="00E14ACB" w:rsidRPr="00D823EF" w14:paraId="46B86550" w14:textId="77777777" w:rsidTr="00A0035D">
        <w:trPr>
          <w:trHeight w:val="415"/>
        </w:trPr>
        <w:tc>
          <w:tcPr>
            <w:tcW w:w="3141" w:type="dxa"/>
          </w:tcPr>
          <w:p w14:paraId="17F4E6B4" w14:textId="613FA2AC" w:rsidR="004072AF" w:rsidRDefault="00F771E6" w:rsidP="00477EF6">
            <w:pPr>
              <w:rPr>
                <w:rFonts w:ascii="Courier New" w:hAnsi="Courier New" w:cs="Courier New"/>
              </w:rPr>
            </w:pPr>
            <w:r>
              <w:rPr>
                <w:rFonts w:ascii="Courier New" w:hAnsi="Courier New" w:cs="Courier New"/>
              </w:rPr>
              <w:t>movie</w:t>
            </w:r>
          </w:p>
        </w:tc>
        <w:tc>
          <w:tcPr>
            <w:tcW w:w="2933" w:type="dxa"/>
            <w:gridSpan w:val="2"/>
          </w:tcPr>
          <w:p w14:paraId="294349DB" w14:textId="4E347885" w:rsidR="004072AF" w:rsidRDefault="00F771E6" w:rsidP="00477EF6">
            <w:pPr>
              <w:rPr>
                <w:rFonts w:ascii="Courier New" w:hAnsi="Courier New" w:cs="Courier New"/>
              </w:rPr>
            </w:pPr>
            <w:r>
              <w:rPr>
                <w:rFonts w:ascii="Courier New" w:hAnsi="Courier New" w:cs="Courier New"/>
              </w:rPr>
              <w:t>BookableMovie</w:t>
            </w:r>
          </w:p>
        </w:tc>
        <w:tc>
          <w:tcPr>
            <w:tcW w:w="3478" w:type="dxa"/>
            <w:gridSpan w:val="3"/>
          </w:tcPr>
          <w:p w14:paraId="15750E75" w14:textId="5D1A5D04" w:rsidR="004072AF" w:rsidRDefault="00F771E6" w:rsidP="00477EF6">
            <w:pPr>
              <w:rPr>
                <w:rFonts w:ascii="Courier New" w:hAnsi="Courier New" w:cs="Courier New"/>
              </w:rPr>
            </w:pPr>
            <w:r>
              <w:rPr>
                <w:rFonts w:ascii="Courier New" w:hAnsi="Courier New" w:cs="Courier New"/>
              </w:rPr>
              <w:t xml:space="preserve">Stores the movie </w:t>
            </w:r>
            <w:r w:rsidR="009522E2">
              <w:rPr>
                <w:rFonts w:ascii="Courier New" w:hAnsi="Courier New" w:cs="Courier New"/>
              </w:rPr>
              <w:t>for which the booking is to be done</w:t>
            </w:r>
          </w:p>
        </w:tc>
      </w:tr>
      <w:tr w:rsidR="00E14ACB" w:rsidRPr="00D823EF" w14:paraId="5EA7A228" w14:textId="77777777" w:rsidTr="00A0035D">
        <w:trPr>
          <w:trHeight w:val="415"/>
        </w:trPr>
        <w:tc>
          <w:tcPr>
            <w:tcW w:w="3141" w:type="dxa"/>
          </w:tcPr>
          <w:p w14:paraId="78C446D0" w14:textId="5AA46365" w:rsidR="004072AF" w:rsidRDefault="009522E2" w:rsidP="00477EF6">
            <w:pPr>
              <w:rPr>
                <w:rFonts w:ascii="Courier New" w:hAnsi="Courier New" w:cs="Courier New"/>
              </w:rPr>
            </w:pPr>
            <w:r>
              <w:rPr>
                <w:rFonts w:ascii="Courier New" w:hAnsi="Courier New" w:cs="Courier New"/>
              </w:rPr>
              <w:t>cinemaSpinner</w:t>
            </w:r>
          </w:p>
        </w:tc>
        <w:tc>
          <w:tcPr>
            <w:tcW w:w="2933" w:type="dxa"/>
            <w:gridSpan w:val="2"/>
          </w:tcPr>
          <w:p w14:paraId="1CDD9C3D" w14:textId="339F1DD1" w:rsidR="004072AF" w:rsidRDefault="009522E2" w:rsidP="00477EF6">
            <w:pPr>
              <w:rPr>
                <w:rFonts w:ascii="Courier New" w:hAnsi="Courier New" w:cs="Courier New"/>
              </w:rPr>
            </w:pPr>
            <w:r>
              <w:rPr>
                <w:rFonts w:ascii="Courier New" w:hAnsi="Courier New" w:cs="Courier New"/>
              </w:rPr>
              <w:t>Spinner</w:t>
            </w:r>
          </w:p>
        </w:tc>
        <w:tc>
          <w:tcPr>
            <w:tcW w:w="3478" w:type="dxa"/>
            <w:gridSpan w:val="3"/>
          </w:tcPr>
          <w:p w14:paraId="7CBFA19B" w14:textId="5D85D834" w:rsidR="004072AF" w:rsidRDefault="009522E2" w:rsidP="00477EF6">
            <w:pPr>
              <w:rPr>
                <w:rFonts w:ascii="Courier New" w:hAnsi="Courier New" w:cs="Courier New"/>
              </w:rPr>
            </w:pPr>
            <w:r>
              <w:rPr>
                <w:rFonts w:ascii="Courier New" w:hAnsi="Courier New" w:cs="Courier New"/>
              </w:rPr>
              <w:t xml:space="preserve">Stores the </w:t>
            </w:r>
            <w:r w:rsidR="00785180">
              <w:rPr>
                <w:rFonts w:ascii="Courier New" w:hAnsi="Courier New" w:cs="Courier New"/>
              </w:rPr>
              <w:t>Spinner widget containing the cinemas to be selected</w:t>
            </w:r>
          </w:p>
        </w:tc>
      </w:tr>
      <w:tr w:rsidR="00E14ACB" w:rsidRPr="00D823EF" w14:paraId="0189B0E2" w14:textId="77777777" w:rsidTr="00A0035D">
        <w:trPr>
          <w:trHeight w:val="415"/>
        </w:trPr>
        <w:tc>
          <w:tcPr>
            <w:tcW w:w="3141" w:type="dxa"/>
          </w:tcPr>
          <w:p w14:paraId="017FB1E5" w14:textId="28B92BEA" w:rsidR="004072AF" w:rsidRDefault="00785180" w:rsidP="00477EF6">
            <w:pPr>
              <w:rPr>
                <w:rFonts w:ascii="Courier New" w:hAnsi="Courier New" w:cs="Courier New"/>
              </w:rPr>
            </w:pPr>
            <w:r>
              <w:rPr>
                <w:rFonts w:ascii="Courier New" w:hAnsi="Courier New" w:cs="Courier New"/>
              </w:rPr>
              <w:t>cinemaNames</w:t>
            </w:r>
          </w:p>
        </w:tc>
        <w:tc>
          <w:tcPr>
            <w:tcW w:w="2933" w:type="dxa"/>
            <w:gridSpan w:val="2"/>
          </w:tcPr>
          <w:p w14:paraId="1AD83FB0" w14:textId="44FDBF81" w:rsidR="004072AF" w:rsidRDefault="0071101A" w:rsidP="00477EF6">
            <w:pPr>
              <w:rPr>
                <w:rFonts w:ascii="Courier New" w:hAnsi="Courier New" w:cs="Courier New"/>
              </w:rPr>
            </w:pPr>
            <w:r>
              <w:rPr>
                <w:rFonts w:ascii="Courier New" w:hAnsi="Courier New" w:cs="Courier New"/>
              </w:rPr>
              <w:t>String[]</w:t>
            </w:r>
          </w:p>
        </w:tc>
        <w:tc>
          <w:tcPr>
            <w:tcW w:w="3478" w:type="dxa"/>
            <w:gridSpan w:val="3"/>
          </w:tcPr>
          <w:p w14:paraId="750FFDD4" w14:textId="43EFB740" w:rsidR="004072AF" w:rsidRDefault="0071101A" w:rsidP="00477EF6">
            <w:pPr>
              <w:rPr>
                <w:rFonts w:ascii="Courier New" w:hAnsi="Courier New" w:cs="Courier New"/>
              </w:rPr>
            </w:pPr>
            <w:r>
              <w:rPr>
                <w:rFonts w:ascii="Courier New" w:hAnsi="Courier New" w:cs="Courier New"/>
              </w:rPr>
              <w:t>Stores the names of the cinemas</w:t>
            </w:r>
          </w:p>
        </w:tc>
      </w:tr>
      <w:tr w:rsidR="00E14ACB" w:rsidRPr="00D823EF" w14:paraId="6774BA4A" w14:textId="77777777" w:rsidTr="00A0035D">
        <w:trPr>
          <w:trHeight w:val="415"/>
        </w:trPr>
        <w:tc>
          <w:tcPr>
            <w:tcW w:w="3141" w:type="dxa"/>
          </w:tcPr>
          <w:p w14:paraId="1BCDA479" w14:textId="19192BBA" w:rsidR="004072AF" w:rsidRDefault="00DB6CB3" w:rsidP="00477EF6">
            <w:pPr>
              <w:rPr>
                <w:rFonts w:ascii="Courier New" w:hAnsi="Courier New" w:cs="Courier New"/>
              </w:rPr>
            </w:pPr>
            <w:r>
              <w:rPr>
                <w:rFonts w:ascii="Courier New" w:hAnsi="Courier New" w:cs="Courier New"/>
              </w:rPr>
              <w:t>cinemaAdapter</w:t>
            </w:r>
          </w:p>
        </w:tc>
        <w:tc>
          <w:tcPr>
            <w:tcW w:w="2933" w:type="dxa"/>
            <w:gridSpan w:val="2"/>
          </w:tcPr>
          <w:p w14:paraId="3B2B674D" w14:textId="7793B738" w:rsidR="004072AF" w:rsidRDefault="00C413D6" w:rsidP="00477EF6">
            <w:pPr>
              <w:rPr>
                <w:rFonts w:ascii="Courier New" w:hAnsi="Courier New" w:cs="Courier New"/>
              </w:rPr>
            </w:pPr>
            <w:r>
              <w:rPr>
                <w:rFonts w:ascii="Courier New" w:hAnsi="Courier New" w:cs="Courier New"/>
              </w:rPr>
              <w:t>ArrayAdapter&lt;String&gt;</w:t>
            </w:r>
          </w:p>
        </w:tc>
        <w:tc>
          <w:tcPr>
            <w:tcW w:w="3478" w:type="dxa"/>
            <w:gridSpan w:val="3"/>
          </w:tcPr>
          <w:p w14:paraId="0B26B830" w14:textId="5C7A1BB0" w:rsidR="004072AF" w:rsidRDefault="005A5FB2" w:rsidP="00477EF6">
            <w:pPr>
              <w:rPr>
                <w:rFonts w:ascii="Courier New" w:hAnsi="Courier New" w:cs="Courier New"/>
              </w:rPr>
            </w:pPr>
            <w:r>
              <w:rPr>
                <w:rFonts w:ascii="Courier New" w:hAnsi="Courier New" w:cs="Courier New"/>
              </w:rPr>
              <w:t>Stores the Adapter for the “cinemaSpinner”</w:t>
            </w:r>
          </w:p>
        </w:tc>
      </w:tr>
      <w:tr w:rsidR="00E14ACB" w:rsidRPr="00F64D7F" w14:paraId="6B5C2383" w14:textId="77777777" w:rsidTr="00027765">
        <w:trPr>
          <w:trHeight w:val="822"/>
        </w:trPr>
        <w:tc>
          <w:tcPr>
            <w:tcW w:w="3184" w:type="dxa"/>
            <w:gridSpan w:val="2"/>
          </w:tcPr>
          <w:p w14:paraId="1B06EC23" w14:textId="77777777" w:rsidR="00E14ACB" w:rsidRPr="005024CB" w:rsidRDefault="00E14ACB" w:rsidP="001060BB">
            <w:pPr>
              <w:jc w:val="center"/>
              <w:rPr>
                <w:rFonts w:ascii="Courier New" w:hAnsi="Courier New" w:cs="Courier New"/>
                <w:b/>
                <w:sz w:val="36"/>
                <w:szCs w:val="36"/>
              </w:rPr>
            </w:pPr>
            <w:r w:rsidRPr="005024CB">
              <w:rPr>
                <w:rFonts w:ascii="Courier New" w:hAnsi="Courier New" w:cs="Courier New"/>
                <w:b/>
                <w:sz w:val="36"/>
                <w:szCs w:val="36"/>
              </w:rPr>
              <w:lastRenderedPageBreak/>
              <w:t>VARIABLE</w:t>
            </w:r>
            <w:r>
              <w:rPr>
                <w:rFonts w:ascii="Courier New" w:hAnsi="Courier New" w:cs="Courier New"/>
                <w:b/>
                <w:sz w:val="36"/>
                <w:szCs w:val="36"/>
              </w:rPr>
              <w:t>(S)</w:t>
            </w:r>
          </w:p>
        </w:tc>
        <w:tc>
          <w:tcPr>
            <w:tcW w:w="3184" w:type="dxa"/>
            <w:gridSpan w:val="2"/>
          </w:tcPr>
          <w:p w14:paraId="739DC351" w14:textId="77777777" w:rsidR="00E14ACB" w:rsidRPr="001032A7" w:rsidRDefault="00E14ACB" w:rsidP="001060BB">
            <w:pPr>
              <w:jc w:val="center"/>
              <w:rPr>
                <w:rFonts w:ascii="Courier New" w:hAnsi="Courier New" w:cs="Courier New"/>
                <w:b/>
                <w:sz w:val="36"/>
                <w:szCs w:val="36"/>
              </w:rPr>
            </w:pPr>
            <w:r w:rsidRPr="001032A7">
              <w:rPr>
                <w:rFonts w:ascii="Courier New" w:hAnsi="Courier New" w:cs="Courier New"/>
                <w:b/>
                <w:sz w:val="36"/>
                <w:szCs w:val="36"/>
              </w:rPr>
              <w:t>DATA TYPE</w:t>
            </w:r>
          </w:p>
        </w:tc>
        <w:tc>
          <w:tcPr>
            <w:tcW w:w="3184" w:type="dxa"/>
            <w:gridSpan w:val="2"/>
          </w:tcPr>
          <w:p w14:paraId="065AFB02" w14:textId="77777777" w:rsidR="00E14ACB" w:rsidRPr="00F64D7F" w:rsidRDefault="00E14ACB" w:rsidP="001060BB">
            <w:pPr>
              <w:jc w:val="center"/>
              <w:rPr>
                <w:rFonts w:ascii="Courier New" w:hAnsi="Courier New" w:cs="Courier New"/>
                <w:b/>
                <w:sz w:val="36"/>
                <w:szCs w:val="36"/>
              </w:rPr>
            </w:pPr>
            <w:r w:rsidRPr="00F64D7F">
              <w:rPr>
                <w:rFonts w:ascii="Courier New" w:hAnsi="Courier New" w:cs="Courier New"/>
                <w:b/>
                <w:sz w:val="36"/>
                <w:szCs w:val="36"/>
              </w:rPr>
              <w:t>PURPOSE</w:t>
            </w:r>
          </w:p>
        </w:tc>
      </w:tr>
      <w:tr w:rsidR="00E14ACB" w14:paraId="109E5A5F" w14:textId="77777777" w:rsidTr="00027765">
        <w:trPr>
          <w:trHeight w:val="415"/>
        </w:trPr>
        <w:tc>
          <w:tcPr>
            <w:tcW w:w="3184" w:type="dxa"/>
            <w:gridSpan w:val="2"/>
          </w:tcPr>
          <w:p w14:paraId="48CB43BD" w14:textId="77777777" w:rsidR="00E14ACB" w:rsidRDefault="00E14ACB" w:rsidP="001060BB">
            <w:pPr>
              <w:rPr>
                <w:rFonts w:ascii="Courier New" w:hAnsi="Courier New" w:cs="Courier New"/>
              </w:rPr>
            </w:pPr>
            <w:r w:rsidRPr="00CE03AB">
              <w:rPr>
                <w:rFonts w:ascii="Courier New" w:hAnsi="Courier New" w:cs="Courier New"/>
                <w:sz w:val="16"/>
                <w:szCs w:val="16"/>
              </w:rPr>
              <w:t>[Some variables perform the same function and have the same data type and hence, they are grouped together]</w:t>
            </w:r>
          </w:p>
        </w:tc>
        <w:tc>
          <w:tcPr>
            <w:tcW w:w="3184" w:type="dxa"/>
            <w:gridSpan w:val="2"/>
          </w:tcPr>
          <w:p w14:paraId="38F279E9" w14:textId="77777777" w:rsidR="00E14ACB" w:rsidRDefault="00E14ACB" w:rsidP="001060BB">
            <w:pPr>
              <w:rPr>
                <w:rFonts w:ascii="Courier New" w:hAnsi="Courier New" w:cs="Courier New"/>
              </w:rPr>
            </w:pPr>
          </w:p>
        </w:tc>
        <w:tc>
          <w:tcPr>
            <w:tcW w:w="3184" w:type="dxa"/>
            <w:gridSpan w:val="2"/>
          </w:tcPr>
          <w:p w14:paraId="493BA7BA" w14:textId="77777777" w:rsidR="00E14ACB" w:rsidRDefault="00E14ACB" w:rsidP="001060BB">
            <w:pPr>
              <w:rPr>
                <w:rFonts w:ascii="Courier New" w:hAnsi="Courier New" w:cs="Courier New"/>
              </w:rPr>
            </w:pPr>
          </w:p>
        </w:tc>
      </w:tr>
      <w:tr w:rsidR="00E14ACB" w:rsidRPr="00D823EF" w14:paraId="707F888E" w14:textId="77777777" w:rsidTr="00027765">
        <w:trPr>
          <w:trHeight w:val="415"/>
        </w:trPr>
        <w:tc>
          <w:tcPr>
            <w:tcW w:w="3184" w:type="dxa"/>
            <w:gridSpan w:val="2"/>
          </w:tcPr>
          <w:p w14:paraId="093050E4" w14:textId="1B5268B2" w:rsidR="005A5FB2" w:rsidRDefault="003B2B5A" w:rsidP="00477EF6">
            <w:pPr>
              <w:rPr>
                <w:rFonts w:ascii="Courier New" w:hAnsi="Courier New" w:cs="Courier New"/>
              </w:rPr>
            </w:pPr>
            <w:r>
              <w:rPr>
                <w:rFonts w:ascii="Courier New" w:hAnsi="Courier New" w:cs="Courier New"/>
              </w:rPr>
              <w:t>c</w:t>
            </w:r>
            <w:r w:rsidR="00404DC5">
              <w:rPr>
                <w:rFonts w:ascii="Courier New" w:hAnsi="Courier New" w:cs="Courier New"/>
              </w:rPr>
              <w:t>inemas_final</w:t>
            </w:r>
          </w:p>
        </w:tc>
        <w:tc>
          <w:tcPr>
            <w:tcW w:w="3184" w:type="dxa"/>
            <w:gridSpan w:val="2"/>
          </w:tcPr>
          <w:p w14:paraId="1D9BF799" w14:textId="55BCAAF0" w:rsidR="005A5FB2" w:rsidRDefault="003B2B5A" w:rsidP="00477EF6">
            <w:pPr>
              <w:rPr>
                <w:rFonts w:ascii="Courier New" w:hAnsi="Courier New" w:cs="Courier New"/>
              </w:rPr>
            </w:pPr>
            <w:r>
              <w:rPr>
                <w:rFonts w:ascii="Courier New" w:hAnsi="Courier New" w:cs="Courier New"/>
              </w:rPr>
              <w:t>List&lt;Cinema&gt;</w:t>
            </w:r>
          </w:p>
        </w:tc>
        <w:tc>
          <w:tcPr>
            <w:tcW w:w="3184" w:type="dxa"/>
            <w:gridSpan w:val="2"/>
          </w:tcPr>
          <w:p w14:paraId="037667FA" w14:textId="730D487E" w:rsidR="005A5FB2" w:rsidRDefault="003B2B5A" w:rsidP="00477EF6">
            <w:pPr>
              <w:rPr>
                <w:rFonts w:ascii="Courier New" w:hAnsi="Courier New" w:cs="Courier New"/>
              </w:rPr>
            </w:pPr>
            <w:r>
              <w:rPr>
                <w:rFonts w:ascii="Courier New" w:hAnsi="Courier New" w:cs="Courier New"/>
              </w:rPr>
              <w:t>Stores the list of the Cinemas</w:t>
            </w:r>
          </w:p>
        </w:tc>
      </w:tr>
      <w:tr w:rsidR="00E14ACB" w:rsidRPr="00D823EF" w14:paraId="21E076B9" w14:textId="77777777" w:rsidTr="00027765">
        <w:trPr>
          <w:trHeight w:val="415"/>
        </w:trPr>
        <w:tc>
          <w:tcPr>
            <w:tcW w:w="3184" w:type="dxa"/>
            <w:gridSpan w:val="2"/>
          </w:tcPr>
          <w:p w14:paraId="563FC104" w14:textId="7ED5F4C2" w:rsidR="005A5FB2" w:rsidRDefault="00A27EA2" w:rsidP="00477EF6">
            <w:pPr>
              <w:rPr>
                <w:rFonts w:ascii="Courier New" w:hAnsi="Courier New" w:cs="Courier New"/>
              </w:rPr>
            </w:pPr>
            <w:r>
              <w:rPr>
                <w:rFonts w:ascii="Courier New" w:hAnsi="Courier New" w:cs="Courier New"/>
              </w:rPr>
              <w:t>cinema_item</w:t>
            </w:r>
          </w:p>
        </w:tc>
        <w:tc>
          <w:tcPr>
            <w:tcW w:w="3184" w:type="dxa"/>
            <w:gridSpan w:val="2"/>
          </w:tcPr>
          <w:p w14:paraId="66DC9CA7" w14:textId="5885628D" w:rsidR="005A5FB2" w:rsidRDefault="001A2EE7" w:rsidP="00477EF6">
            <w:pPr>
              <w:rPr>
                <w:rFonts w:ascii="Courier New" w:hAnsi="Courier New" w:cs="Courier New"/>
              </w:rPr>
            </w:pPr>
            <w:r>
              <w:rPr>
                <w:rFonts w:ascii="Courier New" w:hAnsi="Courier New" w:cs="Courier New"/>
              </w:rPr>
              <w:t>Cinema</w:t>
            </w:r>
          </w:p>
        </w:tc>
        <w:tc>
          <w:tcPr>
            <w:tcW w:w="3184" w:type="dxa"/>
            <w:gridSpan w:val="2"/>
          </w:tcPr>
          <w:p w14:paraId="3872A994" w14:textId="36F1B57F" w:rsidR="005A5FB2" w:rsidRDefault="001A2EE7" w:rsidP="00477EF6">
            <w:pPr>
              <w:rPr>
                <w:rFonts w:ascii="Courier New" w:hAnsi="Courier New" w:cs="Courier New"/>
              </w:rPr>
            </w:pPr>
            <w:r>
              <w:rPr>
                <w:rFonts w:ascii="Courier New" w:hAnsi="Courier New" w:cs="Courier New"/>
              </w:rPr>
              <w:t>Stores a Cinema object in a for loop</w:t>
            </w:r>
          </w:p>
        </w:tc>
      </w:tr>
      <w:tr w:rsidR="00E14ACB" w:rsidRPr="00D823EF" w14:paraId="18A3FB9D" w14:textId="77777777" w:rsidTr="00027765">
        <w:trPr>
          <w:trHeight w:val="415"/>
        </w:trPr>
        <w:tc>
          <w:tcPr>
            <w:tcW w:w="3184" w:type="dxa"/>
            <w:gridSpan w:val="2"/>
          </w:tcPr>
          <w:p w14:paraId="7BF0E90D" w14:textId="1E1A9739" w:rsidR="005A5FB2" w:rsidRDefault="001B06A2" w:rsidP="00477EF6">
            <w:pPr>
              <w:rPr>
                <w:rFonts w:ascii="Courier New" w:hAnsi="Courier New" w:cs="Courier New"/>
              </w:rPr>
            </w:pPr>
            <w:r>
              <w:rPr>
                <w:rFonts w:ascii="Courier New" w:hAnsi="Courier New" w:cs="Courier New"/>
              </w:rPr>
              <w:t>runtimes</w:t>
            </w:r>
          </w:p>
        </w:tc>
        <w:tc>
          <w:tcPr>
            <w:tcW w:w="3184" w:type="dxa"/>
            <w:gridSpan w:val="2"/>
          </w:tcPr>
          <w:p w14:paraId="64299CDE" w14:textId="65E9306C" w:rsidR="005A5FB2" w:rsidRDefault="001B06A2" w:rsidP="00477EF6">
            <w:pPr>
              <w:rPr>
                <w:rFonts w:ascii="Courier New" w:hAnsi="Courier New" w:cs="Courier New"/>
              </w:rPr>
            </w:pPr>
            <w:r>
              <w:rPr>
                <w:rFonts w:ascii="Courier New" w:hAnsi="Courier New" w:cs="Courier New"/>
              </w:rPr>
              <w:t>List&lt;Runtime&gt;</w:t>
            </w:r>
          </w:p>
        </w:tc>
        <w:tc>
          <w:tcPr>
            <w:tcW w:w="3184" w:type="dxa"/>
            <w:gridSpan w:val="2"/>
          </w:tcPr>
          <w:p w14:paraId="2B73E84F" w14:textId="0E305130" w:rsidR="005A5FB2" w:rsidRDefault="001B06A2" w:rsidP="00477EF6">
            <w:pPr>
              <w:rPr>
                <w:rFonts w:ascii="Courier New" w:hAnsi="Courier New" w:cs="Courier New"/>
              </w:rPr>
            </w:pPr>
            <w:r>
              <w:rPr>
                <w:rFonts w:ascii="Courier New" w:hAnsi="Courier New" w:cs="Courier New"/>
              </w:rPr>
              <w:t xml:space="preserve">Stores all the runtimes of a </w:t>
            </w:r>
            <w:r w:rsidR="004443D4">
              <w:rPr>
                <w:rFonts w:ascii="Courier New" w:hAnsi="Courier New" w:cs="Courier New"/>
              </w:rPr>
              <w:t>specific cinema</w:t>
            </w:r>
          </w:p>
        </w:tc>
      </w:tr>
      <w:tr w:rsidR="00E14ACB" w:rsidRPr="00D823EF" w14:paraId="5D98D892" w14:textId="77777777" w:rsidTr="00027765">
        <w:trPr>
          <w:trHeight w:val="415"/>
        </w:trPr>
        <w:tc>
          <w:tcPr>
            <w:tcW w:w="3184" w:type="dxa"/>
            <w:gridSpan w:val="2"/>
          </w:tcPr>
          <w:p w14:paraId="0D343B7E" w14:textId="7A8712B8" w:rsidR="005A5FB2" w:rsidRDefault="004443D4" w:rsidP="00477EF6">
            <w:pPr>
              <w:rPr>
                <w:rFonts w:ascii="Courier New" w:hAnsi="Courier New" w:cs="Courier New"/>
              </w:rPr>
            </w:pPr>
            <w:r>
              <w:rPr>
                <w:rFonts w:ascii="Courier New" w:hAnsi="Courier New" w:cs="Courier New"/>
              </w:rPr>
              <w:t>runtimes_string</w:t>
            </w:r>
          </w:p>
        </w:tc>
        <w:tc>
          <w:tcPr>
            <w:tcW w:w="3184" w:type="dxa"/>
            <w:gridSpan w:val="2"/>
          </w:tcPr>
          <w:p w14:paraId="27DB1BEE" w14:textId="1546F835" w:rsidR="005A5FB2" w:rsidRDefault="004443D4" w:rsidP="00477EF6">
            <w:pPr>
              <w:rPr>
                <w:rFonts w:ascii="Courier New" w:hAnsi="Courier New" w:cs="Courier New"/>
              </w:rPr>
            </w:pPr>
            <w:r>
              <w:rPr>
                <w:rFonts w:ascii="Courier New" w:hAnsi="Courier New" w:cs="Courier New"/>
              </w:rPr>
              <w:t>String[]</w:t>
            </w:r>
          </w:p>
        </w:tc>
        <w:tc>
          <w:tcPr>
            <w:tcW w:w="3184" w:type="dxa"/>
            <w:gridSpan w:val="2"/>
          </w:tcPr>
          <w:p w14:paraId="1BCB340F" w14:textId="0569CC9F" w:rsidR="005A5FB2" w:rsidRDefault="004443D4" w:rsidP="00477EF6">
            <w:pPr>
              <w:rPr>
                <w:rFonts w:ascii="Courier New" w:hAnsi="Courier New" w:cs="Courier New"/>
              </w:rPr>
            </w:pPr>
            <w:r>
              <w:rPr>
                <w:rFonts w:ascii="Courier New" w:hAnsi="Courier New" w:cs="Courier New"/>
              </w:rPr>
              <w:t>Stores the start</w:t>
            </w:r>
            <w:r w:rsidR="00FC0D51">
              <w:rPr>
                <w:rFonts w:ascii="Courier New" w:hAnsi="Courier New" w:cs="Courier New"/>
              </w:rPr>
              <w:t>DateTime</w:t>
            </w:r>
            <w:r>
              <w:rPr>
                <w:rFonts w:ascii="Courier New" w:hAnsi="Courier New" w:cs="Courier New"/>
              </w:rPr>
              <w:t xml:space="preserve"> of </w:t>
            </w:r>
            <w:r w:rsidR="00FC0D51">
              <w:rPr>
                <w:rFonts w:ascii="Courier New" w:hAnsi="Courier New" w:cs="Courier New"/>
              </w:rPr>
              <w:t>each runtime in “runtimes”</w:t>
            </w:r>
          </w:p>
        </w:tc>
      </w:tr>
      <w:tr w:rsidR="00E14ACB" w:rsidRPr="00D823EF" w14:paraId="10A5CE29" w14:textId="77777777" w:rsidTr="00027765">
        <w:trPr>
          <w:trHeight w:val="415"/>
        </w:trPr>
        <w:tc>
          <w:tcPr>
            <w:tcW w:w="3184" w:type="dxa"/>
            <w:gridSpan w:val="2"/>
          </w:tcPr>
          <w:p w14:paraId="2687A34E" w14:textId="170D4E70" w:rsidR="005A5FB2" w:rsidRDefault="00FC0D51" w:rsidP="00477EF6">
            <w:pPr>
              <w:rPr>
                <w:rFonts w:ascii="Courier New" w:hAnsi="Courier New" w:cs="Courier New"/>
              </w:rPr>
            </w:pPr>
            <w:r>
              <w:rPr>
                <w:rFonts w:ascii="Courier New" w:hAnsi="Courier New" w:cs="Courier New"/>
              </w:rPr>
              <w:t>runtime</w:t>
            </w:r>
            <w:r w:rsidR="00DE1FF7">
              <w:rPr>
                <w:rFonts w:ascii="Courier New" w:hAnsi="Courier New" w:cs="Courier New"/>
              </w:rPr>
              <w:t>Spinner</w:t>
            </w:r>
          </w:p>
        </w:tc>
        <w:tc>
          <w:tcPr>
            <w:tcW w:w="3184" w:type="dxa"/>
            <w:gridSpan w:val="2"/>
          </w:tcPr>
          <w:p w14:paraId="3C90BA5B" w14:textId="63B3D162" w:rsidR="005A5FB2" w:rsidRDefault="00DE1FF7" w:rsidP="00477EF6">
            <w:pPr>
              <w:rPr>
                <w:rFonts w:ascii="Courier New" w:hAnsi="Courier New" w:cs="Courier New"/>
              </w:rPr>
            </w:pPr>
            <w:r>
              <w:rPr>
                <w:rFonts w:ascii="Courier New" w:hAnsi="Courier New" w:cs="Courier New"/>
              </w:rPr>
              <w:t>Spinner</w:t>
            </w:r>
          </w:p>
        </w:tc>
        <w:tc>
          <w:tcPr>
            <w:tcW w:w="3184" w:type="dxa"/>
            <w:gridSpan w:val="2"/>
          </w:tcPr>
          <w:p w14:paraId="174A18CA" w14:textId="4ABC6ED4" w:rsidR="005A5FB2" w:rsidRDefault="00DE1FF7" w:rsidP="00477EF6">
            <w:pPr>
              <w:rPr>
                <w:rFonts w:ascii="Courier New" w:hAnsi="Courier New" w:cs="Courier New"/>
              </w:rPr>
            </w:pPr>
            <w:r>
              <w:rPr>
                <w:rFonts w:ascii="Courier New" w:hAnsi="Courier New" w:cs="Courier New"/>
              </w:rPr>
              <w:t xml:space="preserve">Stores the </w:t>
            </w:r>
            <w:r w:rsidR="00F57D84">
              <w:rPr>
                <w:rFonts w:ascii="Courier New" w:hAnsi="Courier New" w:cs="Courier New"/>
              </w:rPr>
              <w:t>Spinner containing the runtimes to be selected</w:t>
            </w:r>
          </w:p>
        </w:tc>
      </w:tr>
      <w:tr w:rsidR="00E14ACB" w:rsidRPr="00D823EF" w14:paraId="1B463833" w14:textId="77777777" w:rsidTr="00027765">
        <w:trPr>
          <w:trHeight w:val="415"/>
        </w:trPr>
        <w:tc>
          <w:tcPr>
            <w:tcW w:w="3184" w:type="dxa"/>
            <w:gridSpan w:val="2"/>
          </w:tcPr>
          <w:p w14:paraId="5D443A4B" w14:textId="1560FE83" w:rsidR="00F57D84" w:rsidRDefault="00F57D84" w:rsidP="00477EF6">
            <w:pPr>
              <w:rPr>
                <w:rFonts w:ascii="Courier New" w:hAnsi="Courier New" w:cs="Courier New"/>
              </w:rPr>
            </w:pPr>
            <w:r>
              <w:rPr>
                <w:rFonts w:ascii="Courier New" w:hAnsi="Courier New" w:cs="Courier New"/>
              </w:rPr>
              <w:t>runtimeAdapter</w:t>
            </w:r>
          </w:p>
        </w:tc>
        <w:tc>
          <w:tcPr>
            <w:tcW w:w="3184" w:type="dxa"/>
            <w:gridSpan w:val="2"/>
          </w:tcPr>
          <w:p w14:paraId="1D7D2B1C" w14:textId="7AC7AE29" w:rsidR="00F57D84" w:rsidRDefault="00567AF7" w:rsidP="00477EF6">
            <w:pPr>
              <w:rPr>
                <w:rFonts w:ascii="Courier New" w:hAnsi="Courier New" w:cs="Courier New"/>
              </w:rPr>
            </w:pPr>
            <w:r>
              <w:rPr>
                <w:rFonts w:ascii="Courier New" w:hAnsi="Courier New" w:cs="Courier New"/>
              </w:rPr>
              <w:t>ArrayAdapter&lt;String&gt;</w:t>
            </w:r>
          </w:p>
        </w:tc>
        <w:tc>
          <w:tcPr>
            <w:tcW w:w="3184" w:type="dxa"/>
            <w:gridSpan w:val="2"/>
          </w:tcPr>
          <w:p w14:paraId="65EB9F2C" w14:textId="748B4FD9" w:rsidR="00F57D84" w:rsidRDefault="00567AF7" w:rsidP="00477EF6">
            <w:pPr>
              <w:rPr>
                <w:rFonts w:ascii="Courier New" w:hAnsi="Courier New" w:cs="Courier New"/>
              </w:rPr>
            </w:pPr>
            <w:r>
              <w:rPr>
                <w:rFonts w:ascii="Courier New" w:hAnsi="Courier New" w:cs="Courier New"/>
              </w:rPr>
              <w:t>Stores the Adapter for the “</w:t>
            </w:r>
            <w:r w:rsidR="00F13970">
              <w:rPr>
                <w:rFonts w:ascii="Courier New" w:hAnsi="Courier New" w:cs="Courier New"/>
              </w:rPr>
              <w:t>runtime</w:t>
            </w:r>
            <w:r>
              <w:rPr>
                <w:rFonts w:ascii="Courier New" w:hAnsi="Courier New" w:cs="Courier New"/>
              </w:rPr>
              <w:t>Spinner</w:t>
            </w:r>
            <w:r w:rsidR="00F13970">
              <w:rPr>
                <w:rFonts w:ascii="Courier New" w:hAnsi="Courier New" w:cs="Courier New"/>
              </w:rPr>
              <w:t>”</w:t>
            </w:r>
          </w:p>
        </w:tc>
      </w:tr>
      <w:tr w:rsidR="00E14ACB" w:rsidRPr="00D823EF" w14:paraId="37CF0432" w14:textId="77777777" w:rsidTr="00027765">
        <w:trPr>
          <w:trHeight w:val="415"/>
        </w:trPr>
        <w:tc>
          <w:tcPr>
            <w:tcW w:w="3184" w:type="dxa"/>
            <w:gridSpan w:val="2"/>
          </w:tcPr>
          <w:p w14:paraId="1A11EF62" w14:textId="389F3D5D" w:rsidR="00F57D84" w:rsidRDefault="00F13970" w:rsidP="00477EF6">
            <w:pPr>
              <w:rPr>
                <w:rFonts w:ascii="Courier New" w:hAnsi="Courier New" w:cs="Courier New"/>
              </w:rPr>
            </w:pPr>
            <w:r>
              <w:rPr>
                <w:rFonts w:ascii="Courier New" w:hAnsi="Courier New" w:cs="Courier New"/>
              </w:rPr>
              <w:t>nextButton</w:t>
            </w:r>
          </w:p>
        </w:tc>
        <w:tc>
          <w:tcPr>
            <w:tcW w:w="3184" w:type="dxa"/>
            <w:gridSpan w:val="2"/>
          </w:tcPr>
          <w:p w14:paraId="3D1946C9" w14:textId="7654B606" w:rsidR="00F57D84" w:rsidRDefault="00F13970" w:rsidP="00477EF6">
            <w:pPr>
              <w:rPr>
                <w:rFonts w:ascii="Courier New" w:hAnsi="Courier New" w:cs="Courier New"/>
              </w:rPr>
            </w:pPr>
            <w:r>
              <w:rPr>
                <w:rFonts w:ascii="Courier New" w:hAnsi="Courier New" w:cs="Courier New"/>
              </w:rPr>
              <w:t>ImageButton</w:t>
            </w:r>
          </w:p>
        </w:tc>
        <w:tc>
          <w:tcPr>
            <w:tcW w:w="3184" w:type="dxa"/>
            <w:gridSpan w:val="2"/>
          </w:tcPr>
          <w:p w14:paraId="0DBD721A" w14:textId="76975D71" w:rsidR="00F57D84" w:rsidRDefault="00F13970" w:rsidP="00477EF6">
            <w:pPr>
              <w:rPr>
                <w:rFonts w:ascii="Courier New" w:hAnsi="Courier New" w:cs="Courier New"/>
              </w:rPr>
            </w:pPr>
            <w:r>
              <w:rPr>
                <w:rFonts w:ascii="Courier New" w:hAnsi="Courier New" w:cs="Courier New"/>
              </w:rPr>
              <w:t xml:space="preserve">Store the ImageButton </w:t>
            </w:r>
            <w:r w:rsidR="00462B9E">
              <w:rPr>
                <w:rFonts w:ascii="Courier New" w:hAnsi="Courier New" w:cs="Courier New"/>
              </w:rPr>
              <w:t>which leads to the “SelectSeat” activity</w:t>
            </w:r>
          </w:p>
        </w:tc>
      </w:tr>
      <w:tr w:rsidR="00E14ACB" w:rsidRPr="00D823EF" w14:paraId="0DDCBA76" w14:textId="77777777" w:rsidTr="00027765">
        <w:trPr>
          <w:trHeight w:val="415"/>
        </w:trPr>
        <w:tc>
          <w:tcPr>
            <w:tcW w:w="3184" w:type="dxa"/>
            <w:gridSpan w:val="2"/>
          </w:tcPr>
          <w:p w14:paraId="5EB0F2A4" w14:textId="25BC1DF0" w:rsidR="00F57D84" w:rsidRDefault="00DD39E1" w:rsidP="00477EF6">
            <w:pPr>
              <w:rPr>
                <w:rFonts w:ascii="Courier New" w:hAnsi="Courier New" w:cs="Courier New"/>
              </w:rPr>
            </w:pPr>
            <w:r>
              <w:rPr>
                <w:rFonts w:ascii="Courier New" w:hAnsi="Courier New" w:cs="Courier New"/>
              </w:rPr>
              <w:t>nextButtonParams</w:t>
            </w:r>
          </w:p>
        </w:tc>
        <w:tc>
          <w:tcPr>
            <w:tcW w:w="3184" w:type="dxa"/>
            <w:gridSpan w:val="2"/>
          </w:tcPr>
          <w:p w14:paraId="45596AE6" w14:textId="759A5E49" w:rsidR="00F57D84" w:rsidRDefault="00DD39E1" w:rsidP="00477EF6">
            <w:pPr>
              <w:rPr>
                <w:rFonts w:ascii="Courier New" w:hAnsi="Courier New" w:cs="Courier New"/>
              </w:rPr>
            </w:pPr>
            <w:r>
              <w:rPr>
                <w:rFonts w:ascii="Courier New" w:hAnsi="Courier New" w:cs="Courier New"/>
              </w:rPr>
              <w:t>LayoutParams</w:t>
            </w:r>
          </w:p>
        </w:tc>
        <w:tc>
          <w:tcPr>
            <w:tcW w:w="3184" w:type="dxa"/>
            <w:gridSpan w:val="2"/>
          </w:tcPr>
          <w:p w14:paraId="1266D3EC" w14:textId="3FC7E2D6" w:rsidR="00F57D84" w:rsidRDefault="00DD39E1" w:rsidP="00477EF6">
            <w:pPr>
              <w:rPr>
                <w:rFonts w:ascii="Courier New" w:hAnsi="Courier New" w:cs="Courier New"/>
              </w:rPr>
            </w:pPr>
            <w:r>
              <w:rPr>
                <w:rFonts w:ascii="Courier New" w:hAnsi="Courier New" w:cs="Courier New"/>
              </w:rPr>
              <w:t>Stores the par</w:t>
            </w:r>
            <w:r w:rsidR="006E76AB">
              <w:rPr>
                <w:rFonts w:ascii="Courier New" w:hAnsi="Courier New" w:cs="Courier New"/>
              </w:rPr>
              <w:t>a</w:t>
            </w:r>
            <w:r>
              <w:rPr>
                <w:rFonts w:ascii="Courier New" w:hAnsi="Courier New" w:cs="Courier New"/>
              </w:rPr>
              <w:t>meters for the “next</w:t>
            </w:r>
            <w:r w:rsidR="006E76AB">
              <w:rPr>
                <w:rFonts w:ascii="Courier New" w:hAnsi="Courier New" w:cs="Courier New"/>
              </w:rPr>
              <w:t>Button”</w:t>
            </w:r>
          </w:p>
        </w:tc>
      </w:tr>
      <w:tr w:rsidR="00E14ACB" w:rsidRPr="00D823EF" w14:paraId="26BA3788" w14:textId="77777777" w:rsidTr="00027765">
        <w:trPr>
          <w:trHeight w:val="415"/>
        </w:trPr>
        <w:tc>
          <w:tcPr>
            <w:tcW w:w="3184" w:type="dxa"/>
            <w:gridSpan w:val="2"/>
          </w:tcPr>
          <w:p w14:paraId="383DA9DB" w14:textId="672843C7" w:rsidR="00F57D84" w:rsidRDefault="009B5157" w:rsidP="00477EF6">
            <w:pPr>
              <w:rPr>
                <w:rFonts w:ascii="Courier New" w:hAnsi="Courier New" w:cs="Courier New"/>
              </w:rPr>
            </w:pPr>
            <w:r>
              <w:rPr>
                <w:rFonts w:ascii="Courier New" w:hAnsi="Courier New" w:cs="Courier New"/>
              </w:rPr>
              <w:t>enteredName</w:t>
            </w:r>
          </w:p>
        </w:tc>
        <w:tc>
          <w:tcPr>
            <w:tcW w:w="3184" w:type="dxa"/>
            <w:gridSpan w:val="2"/>
          </w:tcPr>
          <w:p w14:paraId="30A9FE31" w14:textId="5F16A0BB" w:rsidR="00F57D84" w:rsidRDefault="009B5157" w:rsidP="00477EF6">
            <w:pPr>
              <w:rPr>
                <w:rFonts w:ascii="Courier New" w:hAnsi="Courier New" w:cs="Courier New"/>
              </w:rPr>
            </w:pPr>
            <w:r>
              <w:rPr>
                <w:rFonts w:ascii="Courier New" w:hAnsi="Courier New" w:cs="Courier New"/>
              </w:rPr>
              <w:t>String</w:t>
            </w:r>
          </w:p>
        </w:tc>
        <w:tc>
          <w:tcPr>
            <w:tcW w:w="3184" w:type="dxa"/>
            <w:gridSpan w:val="2"/>
          </w:tcPr>
          <w:p w14:paraId="04896A28" w14:textId="74E38A28" w:rsidR="00F57D84" w:rsidRDefault="009B5157" w:rsidP="00477EF6">
            <w:pPr>
              <w:rPr>
                <w:rFonts w:ascii="Courier New" w:hAnsi="Courier New" w:cs="Courier New"/>
              </w:rPr>
            </w:pPr>
            <w:r>
              <w:rPr>
                <w:rFonts w:ascii="Courier New" w:hAnsi="Courier New" w:cs="Courier New"/>
              </w:rPr>
              <w:t>Stores the name of the user</w:t>
            </w:r>
          </w:p>
        </w:tc>
      </w:tr>
      <w:tr w:rsidR="00E14ACB" w:rsidRPr="00D823EF" w14:paraId="79E1F4DF" w14:textId="77777777" w:rsidTr="00027765">
        <w:trPr>
          <w:trHeight w:val="415"/>
        </w:trPr>
        <w:tc>
          <w:tcPr>
            <w:tcW w:w="3184" w:type="dxa"/>
            <w:gridSpan w:val="2"/>
          </w:tcPr>
          <w:p w14:paraId="1AF09EDB" w14:textId="239BEDAE" w:rsidR="00DE7CBE" w:rsidRDefault="00DE7CBE" w:rsidP="00477EF6">
            <w:pPr>
              <w:rPr>
                <w:rFonts w:ascii="Courier New" w:hAnsi="Courier New" w:cs="Courier New"/>
              </w:rPr>
            </w:pPr>
            <w:r>
              <w:rPr>
                <w:rFonts w:ascii="Courier New" w:hAnsi="Courier New" w:cs="Courier New"/>
              </w:rPr>
              <w:t>enteredPhoneNum</w:t>
            </w:r>
          </w:p>
        </w:tc>
        <w:tc>
          <w:tcPr>
            <w:tcW w:w="3184" w:type="dxa"/>
            <w:gridSpan w:val="2"/>
          </w:tcPr>
          <w:p w14:paraId="1C0B0470" w14:textId="5B0FD60F" w:rsidR="00DE7CBE" w:rsidRDefault="00DE7CBE" w:rsidP="00477EF6">
            <w:pPr>
              <w:rPr>
                <w:rFonts w:ascii="Courier New" w:hAnsi="Courier New" w:cs="Courier New"/>
              </w:rPr>
            </w:pPr>
            <w:r>
              <w:rPr>
                <w:rFonts w:ascii="Courier New" w:hAnsi="Courier New" w:cs="Courier New"/>
              </w:rPr>
              <w:t>String</w:t>
            </w:r>
          </w:p>
        </w:tc>
        <w:tc>
          <w:tcPr>
            <w:tcW w:w="3184" w:type="dxa"/>
            <w:gridSpan w:val="2"/>
          </w:tcPr>
          <w:p w14:paraId="6DB5FE19" w14:textId="4C0B234C" w:rsidR="00DE7CBE" w:rsidRDefault="00DE7CBE" w:rsidP="00477EF6">
            <w:pPr>
              <w:rPr>
                <w:rFonts w:ascii="Courier New" w:hAnsi="Courier New" w:cs="Courier New"/>
              </w:rPr>
            </w:pPr>
            <w:r>
              <w:rPr>
                <w:rFonts w:ascii="Courier New" w:hAnsi="Courier New" w:cs="Courier New"/>
              </w:rPr>
              <w:t>Stores the phone number of the user</w:t>
            </w:r>
          </w:p>
        </w:tc>
      </w:tr>
      <w:tr w:rsidR="00E14ACB" w:rsidRPr="00D823EF" w14:paraId="0A8C5F75" w14:textId="77777777" w:rsidTr="00027765">
        <w:trPr>
          <w:trHeight w:val="415"/>
        </w:trPr>
        <w:tc>
          <w:tcPr>
            <w:tcW w:w="3184" w:type="dxa"/>
            <w:gridSpan w:val="2"/>
          </w:tcPr>
          <w:p w14:paraId="7A4C0A52" w14:textId="7A73AF26" w:rsidR="00DE7CBE" w:rsidRDefault="00484F81" w:rsidP="00477EF6">
            <w:pPr>
              <w:rPr>
                <w:rFonts w:ascii="Courier New" w:hAnsi="Courier New" w:cs="Courier New"/>
              </w:rPr>
            </w:pPr>
            <w:r>
              <w:rPr>
                <w:rFonts w:ascii="Courier New" w:hAnsi="Courier New" w:cs="Courier New"/>
              </w:rPr>
              <w:t>enteredEmail</w:t>
            </w:r>
          </w:p>
        </w:tc>
        <w:tc>
          <w:tcPr>
            <w:tcW w:w="3184" w:type="dxa"/>
            <w:gridSpan w:val="2"/>
          </w:tcPr>
          <w:p w14:paraId="5234D30A" w14:textId="297EB010" w:rsidR="00DE7CBE" w:rsidRDefault="00484F81" w:rsidP="00477EF6">
            <w:pPr>
              <w:rPr>
                <w:rFonts w:ascii="Courier New" w:hAnsi="Courier New" w:cs="Courier New"/>
              </w:rPr>
            </w:pPr>
            <w:r>
              <w:rPr>
                <w:rFonts w:ascii="Courier New" w:hAnsi="Courier New" w:cs="Courier New"/>
              </w:rPr>
              <w:t>String</w:t>
            </w:r>
          </w:p>
        </w:tc>
        <w:tc>
          <w:tcPr>
            <w:tcW w:w="3184" w:type="dxa"/>
            <w:gridSpan w:val="2"/>
          </w:tcPr>
          <w:p w14:paraId="4F910C29" w14:textId="5F3D4324" w:rsidR="00DE7CBE" w:rsidRDefault="00484F81" w:rsidP="00477EF6">
            <w:pPr>
              <w:rPr>
                <w:rFonts w:ascii="Courier New" w:hAnsi="Courier New" w:cs="Courier New"/>
              </w:rPr>
            </w:pPr>
            <w:r>
              <w:rPr>
                <w:rFonts w:ascii="Courier New" w:hAnsi="Courier New" w:cs="Courier New"/>
              </w:rPr>
              <w:t>Stores the email address of the user</w:t>
            </w:r>
          </w:p>
        </w:tc>
      </w:tr>
      <w:tr w:rsidR="00E14ACB" w:rsidRPr="00D823EF" w14:paraId="7A4F30FB" w14:textId="77777777" w:rsidTr="00027765">
        <w:trPr>
          <w:trHeight w:val="415"/>
        </w:trPr>
        <w:tc>
          <w:tcPr>
            <w:tcW w:w="3184" w:type="dxa"/>
            <w:gridSpan w:val="2"/>
          </w:tcPr>
          <w:p w14:paraId="2C81066E" w14:textId="257D5296" w:rsidR="00DE7CBE" w:rsidRDefault="00416876" w:rsidP="00477EF6">
            <w:pPr>
              <w:rPr>
                <w:rFonts w:ascii="Courier New" w:hAnsi="Courier New" w:cs="Courier New"/>
              </w:rPr>
            </w:pPr>
            <w:r>
              <w:rPr>
                <w:rFonts w:ascii="Courier New" w:hAnsi="Courier New" w:cs="Courier New"/>
              </w:rPr>
              <w:t>data</w:t>
            </w:r>
          </w:p>
        </w:tc>
        <w:tc>
          <w:tcPr>
            <w:tcW w:w="3184" w:type="dxa"/>
            <w:gridSpan w:val="2"/>
          </w:tcPr>
          <w:p w14:paraId="6CE07C28" w14:textId="6095B737" w:rsidR="00DE7CBE" w:rsidRDefault="00416876" w:rsidP="00477EF6">
            <w:pPr>
              <w:rPr>
                <w:rFonts w:ascii="Courier New" w:hAnsi="Courier New" w:cs="Courier New"/>
              </w:rPr>
            </w:pPr>
            <w:r>
              <w:rPr>
                <w:rFonts w:ascii="Courier New" w:hAnsi="Courier New" w:cs="Courier New"/>
              </w:rPr>
              <w:t>String[]</w:t>
            </w:r>
          </w:p>
        </w:tc>
        <w:tc>
          <w:tcPr>
            <w:tcW w:w="3184" w:type="dxa"/>
            <w:gridSpan w:val="2"/>
          </w:tcPr>
          <w:p w14:paraId="7B07EE55" w14:textId="2831CF5A" w:rsidR="00DE7CBE" w:rsidRDefault="00416876" w:rsidP="00477EF6">
            <w:pPr>
              <w:rPr>
                <w:rFonts w:ascii="Courier New" w:hAnsi="Courier New" w:cs="Courier New"/>
              </w:rPr>
            </w:pPr>
            <w:r>
              <w:rPr>
                <w:rFonts w:ascii="Courier New" w:hAnsi="Courier New" w:cs="Courier New"/>
              </w:rPr>
              <w:t>Stores the data for the ticket</w:t>
            </w:r>
          </w:p>
        </w:tc>
      </w:tr>
      <w:tr w:rsidR="00A0035D" w14:paraId="5678AB85" w14:textId="77777777" w:rsidTr="00027765">
        <w:trPr>
          <w:trHeight w:val="415"/>
        </w:trPr>
        <w:tc>
          <w:tcPr>
            <w:tcW w:w="3184" w:type="dxa"/>
            <w:gridSpan w:val="2"/>
          </w:tcPr>
          <w:p w14:paraId="3B172F1A" w14:textId="77777777" w:rsidR="00A0035D" w:rsidRDefault="00A0035D" w:rsidP="001060BB">
            <w:pPr>
              <w:rPr>
                <w:rFonts w:ascii="Courier New" w:hAnsi="Courier New" w:cs="Courier New"/>
              </w:rPr>
            </w:pPr>
            <w:r>
              <w:rPr>
                <w:rFonts w:ascii="Courier New" w:hAnsi="Courier New" w:cs="Courier New"/>
              </w:rPr>
              <w:t>numSeats</w:t>
            </w:r>
          </w:p>
        </w:tc>
        <w:tc>
          <w:tcPr>
            <w:tcW w:w="3184" w:type="dxa"/>
            <w:gridSpan w:val="2"/>
          </w:tcPr>
          <w:p w14:paraId="0376BAC3" w14:textId="77777777" w:rsidR="00A0035D" w:rsidRDefault="00A0035D" w:rsidP="001060BB">
            <w:pPr>
              <w:rPr>
                <w:rFonts w:ascii="Courier New" w:hAnsi="Courier New" w:cs="Courier New"/>
              </w:rPr>
            </w:pPr>
            <w:r>
              <w:rPr>
                <w:rFonts w:ascii="Courier New" w:hAnsi="Courier New" w:cs="Courier New"/>
              </w:rPr>
              <w:t>String</w:t>
            </w:r>
          </w:p>
        </w:tc>
        <w:tc>
          <w:tcPr>
            <w:tcW w:w="3184" w:type="dxa"/>
            <w:gridSpan w:val="2"/>
          </w:tcPr>
          <w:p w14:paraId="7CE774CC" w14:textId="77777777" w:rsidR="00A0035D" w:rsidRDefault="00A0035D" w:rsidP="001060BB">
            <w:pPr>
              <w:rPr>
                <w:rFonts w:ascii="Courier New" w:hAnsi="Courier New" w:cs="Courier New"/>
              </w:rPr>
            </w:pPr>
            <w:r>
              <w:rPr>
                <w:rFonts w:ascii="Courier New" w:hAnsi="Courier New" w:cs="Courier New"/>
              </w:rPr>
              <w:t>Stores the number of seats in the cinema in String format</w:t>
            </w:r>
          </w:p>
        </w:tc>
      </w:tr>
    </w:tbl>
    <w:p w14:paraId="489B2262" w14:textId="0A294746" w:rsidR="00877D60" w:rsidRDefault="00877D60" w:rsidP="00477EF6">
      <w:pPr>
        <w:spacing w:after="0" w:line="240" w:lineRule="auto"/>
        <w:rPr>
          <w:rFonts w:ascii="Courier New" w:hAnsi="Courier New" w:cs="Courier New"/>
          <w:sz w:val="16"/>
          <w:szCs w:val="16"/>
        </w:rPr>
      </w:pPr>
    </w:p>
    <w:p w14:paraId="6C9FFE27" w14:textId="77777777" w:rsidR="00877D60" w:rsidRDefault="00877D60">
      <w:pPr>
        <w:rPr>
          <w:rFonts w:ascii="Courier New" w:hAnsi="Courier New" w:cs="Courier New"/>
          <w:sz w:val="16"/>
          <w:szCs w:val="16"/>
        </w:rPr>
      </w:pPr>
      <w:r>
        <w:rPr>
          <w:rFonts w:ascii="Courier New" w:hAnsi="Courier New" w:cs="Courier New"/>
          <w:sz w:val="16"/>
          <w:szCs w:val="16"/>
        </w:rPr>
        <w:br w:type="page"/>
      </w:r>
    </w:p>
    <w:p w14:paraId="50208208" w14:textId="623AED2F" w:rsidR="003C7692" w:rsidRDefault="003C7692" w:rsidP="00477EF6">
      <w:pPr>
        <w:spacing w:after="0" w:line="240" w:lineRule="auto"/>
        <w:rPr>
          <w:rFonts w:ascii="Courier New" w:hAnsi="Courier New" w:cs="Courier New"/>
          <w:sz w:val="16"/>
          <w:szCs w:val="16"/>
        </w:rPr>
      </w:pPr>
      <w:r>
        <w:rPr>
          <w:rFonts w:ascii="Courier New" w:hAnsi="Courier New" w:cs="Courier New"/>
          <w:noProof/>
          <w:sz w:val="16"/>
          <w:szCs w:val="16"/>
        </w:rPr>
        <w:lastRenderedPageBreak/>
        <w:drawing>
          <wp:anchor distT="0" distB="0" distL="114300" distR="114300" simplePos="0" relativeHeight="251757568" behindDoc="0" locked="0" layoutInCell="1" allowOverlap="1" wp14:anchorId="5A728150" wp14:editId="385AF21E">
            <wp:simplePos x="0" y="0"/>
            <wp:positionH relativeFrom="column">
              <wp:posOffset>0</wp:posOffset>
            </wp:positionH>
            <wp:positionV relativeFrom="paragraph">
              <wp:posOffset>2536825</wp:posOffset>
            </wp:positionV>
            <wp:extent cx="6071870" cy="3700780"/>
            <wp:effectExtent l="57150" t="419100" r="0" b="1423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071870" cy="370078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p>
    <w:p w14:paraId="09A9FE37" w14:textId="77777777" w:rsidR="003C7692" w:rsidRDefault="003C7692">
      <w:pPr>
        <w:rPr>
          <w:rFonts w:ascii="Courier New" w:hAnsi="Courier New" w:cs="Courier New"/>
          <w:sz w:val="16"/>
          <w:szCs w:val="16"/>
        </w:rPr>
      </w:pPr>
      <w:r>
        <w:rPr>
          <w:rFonts w:ascii="Courier New" w:hAnsi="Courier New" w:cs="Courier New"/>
          <w:sz w:val="16"/>
          <w:szCs w:val="16"/>
        </w:rPr>
        <w:br w:type="page"/>
      </w:r>
    </w:p>
    <w:p w14:paraId="73A6D4B4" w14:textId="0D7F32C3" w:rsidR="001E2FFF" w:rsidRDefault="004A0071" w:rsidP="00477EF6">
      <w:pPr>
        <w:spacing w:after="0" w:line="240" w:lineRule="auto"/>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68832" behindDoc="0" locked="0" layoutInCell="1" allowOverlap="1" wp14:anchorId="7B0EB2D8" wp14:editId="4DC14C4D">
                <wp:simplePos x="0" y="0"/>
                <wp:positionH relativeFrom="column">
                  <wp:posOffset>3804285</wp:posOffset>
                </wp:positionH>
                <wp:positionV relativeFrom="paragraph">
                  <wp:posOffset>6727190</wp:posOffset>
                </wp:positionV>
                <wp:extent cx="2900045" cy="1189355"/>
                <wp:effectExtent l="0" t="0" r="14605" b="10795"/>
                <wp:wrapSquare wrapText="bothSides"/>
                <wp:docPr id="11" name="Text Box 11"/>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7AC46F3" w14:textId="45D6E166" w:rsidR="004A0071" w:rsidRPr="00B22D11" w:rsidRDefault="008A7833" w:rsidP="000F158C">
                            <w:pPr>
                              <w:jc w:val="center"/>
                              <w:rPr>
                                <w:rFonts w:ascii="Courier New" w:hAnsi="Courier New" w:cs="Courier New"/>
                                <w:b/>
                                <w:bCs/>
                                <w:sz w:val="36"/>
                                <w:szCs w:val="36"/>
                              </w:rPr>
                            </w:pPr>
                            <w:r>
                              <w:rPr>
                                <w:rFonts w:ascii="Courier New" w:hAnsi="Courier New" w:cs="Courier New"/>
                                <w:b/>
                                <w:bCs/>
                                <w:sz w:val="36"/>
                                <w:szCs w:val="36"/>
                              </w:rPr>
                              <w:t>Preview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EB2D8" id="_x0000_t202" coordsize="21600,21600" o:spt="202" path="m,l,21600r21600,l21600,xe">
                <v:stroke joinstyle="miter"/>
                <v:path gradientshapeok="t" o:connecttype="rect"/>
              </v:shapetype>
              <v:shape id="Text Box 11" o:spid="_x0000_s1026" type="#_x0000_t202" style="position:absolute;margin-left:299.55pt;margin-top:529.7pt;width:228.35pt;height:93.6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" fillcolor="white [3201]" strokecolor="#4472c4 [3204]" strokeweight="1pt">
                <v:textbox>
                  <w:txbxContent>
                    <w:p w14:paraId="47AC46F3" w14:textId="45D6E166" w:rsidR="004A0071" w:rsidRPr="00B22D11" w:rsidRDefault="008A7833" w:rsidP="000F158C">
                      <w:pPr>
                        <w:jc w:val="center"/>
                        <w:rPr>
                          <w:rFonts w:ascii="Courier New" w:hAnsi="Courier New" w:cs="Courier New"/>
                          <w:b/>
                          <w:bCs/>
                          <w:sz w:val="36"/>
                          <w:szCs w:val="36"/>
                        </w:rPr>
                      </w:pPr>
                      <w:r>
                        <w:rPr>
                          <w:rFonts w:ascii="Courier New" w:hAnsi="Courier New" w:cs="Courier New"/>
                          <w:b/>
                          <w:bCs/>
                          <w:sz w:val="36"/>
                          <w:szCs w:val="36"/>
                        </w:rPr>
                        <w:t>Preview Movie</w:t>
                      </w:r>
                    </w:p>
                  </w:txbxContent>
                </v:textbox>
                <w10:wrap type="square"/>
              </v:shape>
            </w:pict>
          </mc:Fallback>
        </mc:AlternateContent>
      </w:r>
      <w:r w:rsidR="00B22D11">
        <w:rPr>
          <w:rFonts w:ascii="Courier New" w:hAnsi="Courier New" w:cs="Courier New"/>
          <w:noProof/>
          <w:sz w:val="16"/>
          <w:szCs w:val="16"/>
        </w:rPr>
        <mc:AlternateContent>
          <mc:Choice Requires="wps">
            <w:drawing>
              <wp:anchor distT="45720" distB="45720" distL="114300" distR="114300" simplePos="0" relativeHeight="251764736" behindDoc="0" locked="0" layoutInCell="1" allowOverlap="1" wp14:anchorId="321CC1C6" wp14:editId="7D58DB34">
                <wp:simplePos x="0" y="0"/>
                <wp:positionH relativeFrom="column">
                  <wp:posOffset>141605</wp:posOffset>
                </wp:positionH>
                <wp:positionV relativeFrom="paragraph">
                  <wp:posOffset>463550</wp:posOffset>
                </wp:positionV>
                <wp:extent cx="2900045" cy="1189355"/>
                <wp:effectExtent l="0" t="0" r="14605" b="10795"/>
                <wp:wrapSquare wrapText="bothSides"/>
                <wp:docPr id="9" name="Text Box 9"/>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4960D4" w14:textId="61580F1C" w:rsidR="00225744" w:rsidRPr="00B22D11" w:rsidRDefault="00225744" w:rsidP="000F158C">
                            <w:pPr>
                              <w:jc w:val="center"/>
                              <w:rPr>
                                <w:rFonts w:ascii="Courier New" w:hAnsi="Courier New" w:cs="Courier New"/>
                                <w:b/>
                                <w:bCs/>
                                <w:sz w:val="36"/>
                                <w:szCs w:val="36"/>
                              </w:rPr>
                            </w:pPr>
                            <w:r w:rsidRPr="00B22D11">
                              <w:rPr>
                                <w:rFonts w:ascii="Courier New" w:hAnsi="Courier New" w:cs="Courier New"/>
                                <w:b/>
                                <w:bCs/>
                                <w:sz w:val="36"/>
                                <w:szCs w:val="36"/>
                              </w:rPr>
                              <w:t>View Movies (For streaming and watching trailers)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CC1C6" id="Text Box 9" o:spid="_x0000_s1027" type="#_x0000_t202" style="position:absolute;margin-left:11.15pt;margin-top:36.5pt;width:228.35pt;height:93.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" fillcolor="white [3201]" strokecolor="#4472c4 [3204]" strokeweight="1pt">
                <v:textbox>
                  <w:txbxContent>
                    <w:p w14:paraId="574960D4" w14:textId="61580F1C" w:rsidR="00225744" w:rsidRPr="00B22D11" w:rsidRDefault="00225744" w:rsidP="000F158C">
                      <w:pPr>
                        <w:jc w:val="center"/>
                        <w:rPr>
                          <w:rFonts w:ascii="Courier New" w:hAnsi="Courier New" w:cs="Courier New"/>
                          <w:b/>
                          <w:bCs/>
                          <w:sz w:val="36"/>
                          <w:szCs w:val="36"/>
                        </w:rPr>
                      </w:pPr>
                      <w:r w:rsidRPr="00B22D11">
                        <w:rPr>
                          <w:rFonts w:ascii="Courier New" w:hAnsi="Courier New" w:cs="Courier New"/>
                          <w:b/>
                          <w:bCs/>
                          <w:sz w:val="36"/>
                          <w:szCs w:val="36"/>
                        </w:rPr>
                        <w:t>View Movies (For streaming and watching trailers)</w:t>
                      </w:r>
                    </w:p>
                  </w:txbxContent>
                </v:textbox>
                <w10:wrap type="square"/>
              </v:shape>
            </w:pict>
          </mc:Fallback>
        </mc:AlternateContent>
      </w:r>
      <w:r w:rsidR="00FD4571">
        <w:rPr>
          <w:rFonts w:ascii="Courier New" w:hAnsi="Courier New" w:cs="Courier New"/>
          <w:noProof/>
          <w:sz w:val="16"/>
          <w:szCs w:val="16"/>
        </w:rPr>
        <w:drawing>
          <wp:anchor distT="0" distB="0" distL="114300" distR="114300" simplePos="0" relativeHeight="251763712" behindDoc="0" locked="0" layoutInCell="1" allowOverlap="1" wp14:anchorId="4BF8BC8F" wp14:editId="115CEDDD">
            <wp:simplePos x="0" y="0"/>
            <wp:positionH relativeFrom="column">
              <wp:posOffset>142875</wp:posOffset>
            </wp:positionH>
            <wp:positionV relativeFrom="paragraph">
              <wp:posOffset>2527935</wp:posOffset>
            </wp:positionV>
            <wp:extent cx="2978785" cy="58724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8785" cy="5872480"/>
                    </a:xfrm>
                    <a:prstGeom prst="rect">
                      <a:avLst/>
                    </a:prstGeom>
                  </pic:spPr>
                </pic:pic>
              </a:graphicData>
            </a:graphic>
            <wp14:sizeRelH relativeFrom="margin">
              <wp14:pctWidth>0</wp14:pctWidth>
            </wp14:sizeRelH>
            <wp14:sizeRelV relativeFrom="margin">
              <wp14:pctHeight>0</wp14:pctHeight>
            </wp14:sizeRelV>
          </wp:anchor>
        </w:drawing>
      </w:r>
      <w:r w:rsidR="005B4F46">
        <w:rPr>
          <w:rFonts w:ascii="Courier New" w:hAnsi="Courier New" w:cs="Courier New"/>
          <w:noProof/>
          <w:sz w:val="16"/>
          <w:szCs w:val="16"/>
        </w:rPr>
        <w:drawing>
          <wp:anchor distT="0" distB="0" distL="114300" distR="114300" simplePos="0" relativeHeight="251761664" behindDoc="0" locked="0" layoutInCell="1" allowOverlap="1" wp14:anchorId="076BE713" wp14:editId="199C26DC">
            <wp:simplePos x="0" y="0"/>
            <wp:positionH relativeFrom="column">
              <wp:posOffset>3799840</wp:posOffset>
            </wp:positionH>
            <wp:positionV relativeFrom="paragraph">
              <wp:posOffset>0</wp:posOffset>
            </wp:positionV>
            <wp:extent cx="2978150" cy="58464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8150" cy="5846445"/>
                    </a:xfrm>
                    <a:prstGeom prst="rect">
                      <a:avLst/>
                    </a:prstGeom>
                  </pic:spPr>
                </pic:pic>
              </a:graphicData>
            </a:graphic>
            <wp14:sizeRelH relativeFrom="margin">
              <wp14:pctWidth>0</wp14:pctWidth>
            </wp14:sizeRelH>
            <wp14:sizeRelV relativeFrom="margin">
              <wp14:pctHeight>0</wp14:pctHeight>
            </wp14:sizeRelV>
          </wp:anchor>
        </w:drawing>
      </w:r>
    </w:p>
    <w:p w14:paraId="6904A0B9" w14:textId="5EFABFE6" w:rsidR="001E2FFF" w:rsidRDefault="00EE4B17">
      <w:pPr>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74976" behindDoc="0" locked="0" layoutInCell="1" allowOverlap="1" wp14:anchorId="54A0CDB8" wp14:editId="7FE1B7C0">
                <wp:simplePos x="0" y="0"/>
                <wp:positionH relativeFrom="column">
                  <wp:posOffset>1445260</wp:posOffset>
                </wp:positionH>
                <wp:positionV relativeFrom="paragraph">
                  <wp:posOffset>4175125</wp:posOffset>
                </wp:positionV>
                <wp:extent cx="2900045" cy="1189355"/>
                <wp:effectExtent l="0" t="0" r="14605" b="10795"/>
                <wp:wrapSquare wrapText="bothSides"/>
                <wp:docPr id="19" name="Text Box 19"/>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A6B1288" w14:textId="70887142" w:rsidR="00EE4B17" w:rsidRPr="00B22D11" w:rsidRDefault="00EE4B17" w:rsidP="000F158C">
                            <w:pPr>
                              <w:jc w:val="center"/>
                              <w:rPr>
                                <w:rFonts w:ascii="Courier New" w:hAnsi="Courier New" w:cs="Courier New"/>
                                <w:b/>
                                <w:bCs/>
                                <w:sz w:val="36"/>
                                <w:szCs w:val="36"/>
                              </w:rPr>
                            </w:pPr>
                            <w:r>
                              <w:rPr>
                                <w:rFonts w:ascii="Courier New" w:hAnsi="Courier New" w:cs="Courier New"/>
                                <w:b/>
                                <w:bCs/>
                                <w:sz w:val="36"/>
                                <w:szCs w:val="36"/>
                              </w:rPr>
                              <w:t>Watch Movie(</w:t>
                            </w:r>
                            <w:r w:rsidR="0036618F">
                              <w:rPr>
                                <w:rFonts w:ascii="Courier New" w:hAnsi="Courier New" w:cs="Courier New"/>
                                <w:b/>
                                <w:bCs/>
                                <w:sz w:val="36"/>
                                <w:szCs w:val="36"/>
                              </w:rPr>
                              <w:t>URL</w:t>
                            </w:r>
                            <w:r>
                              <w:rPr>
                                <w:rFonts w:ascii="Courier New" w:hAnsi="Courier New" w:cs="Courier New"/>
                                <w:b/>
                                <w:bCs/>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CDB8" id="Text Box 19" o:spid="_x0000_s1028" type="#_x0000_t202" style="position:absolute;margin-left:113.8pt;margin-top:328.75pt;width:228.35pt;height:93.6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" fillcolor="white [3201]" strokecolor="#4472c4 [3204]" strokeweight="1pt">
                <v:textbox>
                  <w:txbxContent>
                    <w:p w14:paraId="5A6B1288" w14:textId="70887142" w:rsidR="00EE4B17" w:rsidRPr="00B22D11" w:rsidRDefault="00EE4B17" w:rsidP="000F158C">
                      <w:pPr>
                        <w:jc w:val="center"/>
                        <w:rPr>
                          <w:rFonts w:ascii="Courier New" w:hAnsi="Courier New" w:cs="Courier New"/>
                          <w:b/>
                          <w:bCs/>
                          <w:sz w:val="36"/>
                          <w:szCs w:val="36"/>
                        </w:rPr>
                      </w:pPr>
                      <w:r>
                        <w:rPr>
                          <w:rFonts w:ascii="Courier New" w:hAnsi="Courier New" w:cs="Courier New"/>
                          <w:b/>
                          <w:bCs/>
                          <w:sz w:val="36"/>
                          <w:szCs w:val="36"/>
                        </w:rPr>
                        <w:t>Watch Movie(</w:t>
                      </w:r>
                      <w:r w:rsidR="0036618F">
                        <w:rPr>
                          <w:rFonts w:ascii="Courier New" w:hAnsi="Courier New" w:cs="Courier New"/>
                          <w:b/>
                          <w:bCs/>
                          <w:sz w:val="36"/>
                          <w:szCs w:val="36"/>
                        </w:rPr>
                        <w:t>URL</w:t>
                      </w:r>
                      <w:r>
                        <w:rPr>
                          <w:rFonts w:ascii="Courier New" w:hAnsi="Courier New" w:cs="Courier New"/>
                          <w:b/>
                          <w:bCs/>
                          <w:sz w:val="36"/>
                          <w:szCs w:val="36"/>
                        </w:rPr>
                        <w:t>)</w:t>
                      </w:r>
                    </w:p>
                  </w:txbxContent>
                </v:textbox>
                <w10:wrap type="square"/>
              </v:shape>
            </w:pict>
          </mc:Fallback>
        </mc:AlternateContent>
      </w:r>
      <w:r w:rsidR="004D3B06">
        <w:rPr>
          <w:rFonts w:ascii="Courier New" w:hAnsi="Courier New" w:cs="Courier New"/>
          <w:noProof/>
          <w:sz w:val="16"/>
          <w:szCs w:val="16"/>
        </w:rPr>
        <w:drawing>
          <wp:anchor distT="0" distB="0" distL="114300" distR="114300" simplePos="0" relativeHeight="251769856" behindDoc="0" locked="0" layoutInCell="1" allowOverlap="1" wp14:anchorId="4D643E0F" wp14:editId="1B231A6B">
            <wp:simplePos x="0" y="0"/>
            <wp:positionH relativeFrom="column">
              <wp:posOffset>58420</wp:posOffset>
            </wp:positionH>
            <wp:positionV relativeFrom="paragraph">
              <wp:posOffset>1365885</wp:posOffset>
            </wp:positionV>
            <wp:extent cx="6071870" cy="2720975"/>
            <wp:effectExtent l="0" t="0" r="508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071870" cy="2720975"/>
                    </a:xfrm>
                    <a:prstGeom prst="rect">
                      <a:avLst/>
                    </a:prstGeom>
                  </pic:spPr>
                </pic:pic>
              </a:graphicData>
            </a:graphic>
          </wp:anchor>
        </w:drawing>
      </w:r>
      <w:r w:rsidR="004E73E6">
        <w:rPr>
          <w:rFonts w:ascii="Courier New" w:hAnsi="Courier New" w:cs="Courier New"/>
          <w:noProof/>
          <w:sz w:val="16"/>
          <w:szCs w:val="16"/>
        </w:rPr>
        <mc:AlternateContent>
          <mc:Choice Requires="wps">
            <w:drawing>
              <wp:anchor distT="45720" distB="45720" distL="114300" distR="114300" simplePos="0" relativeHeight="251772928" behindDoc="0" locked="0" layoutInCell="1" allowOverlap="1" wp14:anchorId="6B59C0E1" wp14:editId="1814AAF4">
                <wp:simplePos x="0" y="0"/>
                <wp:positionH relativeFrom="column">
                  <wp:posOffset>1444625</wp:posOffset>
                </wp:positionH>
                <wp:positionV relativeFrom="paragraph">
                  <wp:posOffset>0</wp:posOffset>
                </wp:positionV>
                <wp:extent cx="2900045" cy="1189355"/>
                <wp:effectExtent l="0" t="0" r="14605" b="10795"/>
                <wp:wrapSquare wrapText="bothSides"/>
                <wp:docPr id="18" name="Text Box 18"/>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46309E4" w14:textId="23A3E919" w:rsidR="004E73E6" w:rsidRPr="00B22D11" w:rsidRDefault="004D3B06" w:rsidP="000F158C">
                            <w:pPr>
                              <w:jc w:val="center"/>
                              <w:rPr>
                                <w:rFonts w:ascii="Courier New" w:hAnsi="Courier New" w:cs="Courier New"/>
                                <w:b/>
                                <w:bCs/>
                                <w:sz w:val="36"/>
                                <w:szCs w:val="36"/>
                              </w:rPr>
                            </w:pPr>
                            <w:r>
                              <w:rPr>
                                <w:rFonts w:ascii="Courier New" w:hAnsi="Courier New" w:cs="Courier New"/>
                                <w:b/>
                                <w:bCs/>
                                <w:sz w:val="36"/>
                                <w:szCs w:val="36"/>
                              </w:rPr>
                              <w:t>Watch Movie(WebView)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C0E1" id="Text Box 18" o:spid="_x0000_s1029" type="#_x0000_t202" style="position:absolute;margin-left:113.75pt;margin-top:0;width:228.35pt;height:93.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" fillcolor="white [3201]" strokecolor="#4472c4 [3204]" strokeweight="1pt">
                <v:textbox>
                  <w:txbxContent>
                    <w:p w14:paraId="346309E4" w14:textId="23A3E919" w:rsidR="004E73E6" w:rsidRPr="00B22D11" w:rsidRDefault="004D3B06" w:rsidP="000F158C">
                      <w:pPr>
                        <w:jc w:val="center"/>
                        <w:rPr>
                          <w:rFonts w:ascii="Courier New" w:hAnsi="Courier New" w:cs="Courier New"/>
                          <w:b/>
                          <w:bCs/>
                          <w:sz w:val="36"/>
                          <w:szCs w:val="36"/>
                        </w:rPr>
                      </w:pPr>
                      <w:r>
                        <w:rPr>
                          <w:rFonts w:ascii="Courier New" w:hAnsi="Courier New" w:cs="Courier New"/>
                          <w:b/>
                          <w:bCs/>
                          <w:sz w:val="36"/>
                          <w:szCs w:val="36"/>
                        </w:rPr>
                        <w:t>Watch Movie(WebView)</w:t>
                      </w:r>
                    </w:p>
                  </w:txbxContent>
                </v:textbox>
                <w10:wrap type="square"/>
              </v:shape>
            </w:pict>
          </mc:Fallback>
        </mc:AlternateContent>
      </w:r>
      <w:r w:rsidR="004E73E6">
        <w:rPr>
          <w:rFonts w:ascii="Courier New" w:hAnsi="Courier New" w:cs="Courier New"/>
          <w:noProof/>
          <w:sz w:val="16"/>
          <w:szCs w:val="16"/>
        </w:rPr>
        <w:drawing>
          <wp:anchor distT="0" distB="0" distL="114300" distR="114300" simplePos="0" relativeHeight="251770880" behindDoc="0" locked="0" layoutInCell="1" allowOverlap="1" wp14:anchorId="607DC7A3" wp14:editId="472E0FA4">
            <wp:simplePos x="0" y="0"/>
            <wp:positionH relativeFrom="column">
              <wp:posOffset>57150</wp:posOffset>
            </wp:positionH>
            <wp:positionV relativeFrom="paragraph">
              <wp:posOffset>5622925</wp:posOffset>
            </wp:positionV>
            <wp:extent cx="6071870" cy="269049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71870" cy="2690495"/>
                    </a:xfrm>
                    <a:prstGeom prst="rect">
                      <a:avLst/>
                    </a:prstGeom>
                  </pic:spPr>
                </pic:pic>
              </a:graphicData>
            </a:graphic>
          </wp:anchor>
        </w:drawing>
      </w:r>
      <w:r w:rsidR="001E2FFF">
        <w:rPr>
          <w:rFonts w:ascii="Courier New" w:hAnsi="Courier New" w:cs="Courier New"/>
          <w:sz w:val="16"/>
          <w:szCs w:val="16"/>
        </w:rPr>
        <w:br w:type="page"/>
      </w:r>
    </w:p>
    <w:p w14:paraId="28A9D805" w14:textId="76E338FA" w:rsidR="004832D1" w:rsidRDefault="00345157" w:rsidP="00477EF6">
      <w:pPr>
        <w:spacing w:after="0" w:line="240" w:lineRule="auto"/>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81120" behindDoc="0" locked="0" layoutInCell="1" allowOverlap="1" wp14:anchorId="6446A667" wp14:editId="2E18C2BA">
                <wp:simplePos x="0" y="0"/>
                <wp:positionH relativeFrom="column">
                  <wp:posOffset>3313430</wp:posOffset>
                </wp:positionH>
                <wp:positionV relativeFrom="paragraph">
                  <wp:posOffset>4452620</wp:posOffset>
                </wp:positionV>
                <wp:extent cx="2900045" cy="1189355"/>
                <wp:effectExtent l="0" t="0" r="14605" b="10795"/>
                <wp:wrapSquare wrapText="bothSides"/>
                <wp:docPr id="23" name="Text Box 23"/>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DFC002" w14:textId="7692B2B3" w:rsidR="00345157" w:rsidRPr="00B22D11" w:rsidRDefault="00345157" w:rsidP="000F158C">
                            <w:pPr>
                              <w:jc w:val="center"/>
                              <w:rPr>
                                <w:rFonts w:ascii="Courier New" w:hAnsi="Courier New" w:cs="Courier New"/>
                                <w:b/>
                                <w:bCs/>
                                <w:sz w:val="36"/>
                                <w:szCs w:val="36"/>
                              </w:rPr>
                            </w:pPr>
                            <w:r>
                              <w:rPr>
                                <w:rFonts w:ascii="Courier New" w:hAnsi="Courier New" w:cs="Courier New"/>
                                <w:b/>
                                <w:bCs/>
                                <w:sz w:val="36"/>
                                <w:szCs w:val="36"/>
                              </w:rPr>
                              <w:t>View Movies (For booking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6A667" id="Text Box 23" o:spid="_x0000_s1030" type="#_x0000_t202" style="position:absolute;margin-left:260.9pt;margin-top:350.6pt;width:228.35pt;height:93.6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" fillcolor="white [3201]" strokecolor="#4472c4 [3204]" strokeweight="1pt">
                <v:textbox>
                  <w:txbxContent>
                    <w:p w14:paraId="2EDFC002" w14:textId="7692B2B3" w:rsidR="00345157" w:rsidRPr="00B22D11" w:rsidRDefault="00345157" w:rsidP="000F158C">
                      <w:pPr>
                        <w:jc w:val="center"/>
                        <w:rPr>
                          <w:rFonts w:ascii="Courier New" w:hAnsi="Courier New" w:cs="Courier New"/>
                          <w:b/>
                          <w:bCs/>
                          <w:sz w:val="36"/>
                          <w:szCs w:val="36"/>
                        </w:rPr>
                      </w:pPr>
                      <w:r>
                        <w:rPr>
                          <w:rFonts w:ascii="Courier New" w:hAnsi="Courier New" w:cs="Courier New"/>
                          <w:b/>
                          <w:bCs/>
                          <w:sz w:val="36"/>
                          <w:szCs w:val="36"/>
                        </w:rPr>
                        <w:t>View Movies (For booking tickets)</w:t>
                      </w:r>
                    </w:p>
                  </w:txbxContent>
                </v:textbox>
                <w10:wrap type="square"/>
              </v:shape>
            </w:pict>
          </mc:Fallback>
        </mc:AlternateContent>
      </w:r>
      <w:r>
        <w:rPr>
          <w:rFonts w:ascii="Courier New" w:hAnsi="Courier New" w:cs="Courier New"/>
          <w:noProof/>
          <w:sz w:val="16"/>
          <w:szCs w:val="16"/>
        </w:rPr>
        <mc:AlternateContent>
          <mc:Choice Requires="wps">
            <w:drawing>
              <wp:anchor distT="45720" distB="45720" distL="114300" distR="114300" simplePos="0" relativeHeight="251779072" behindDoc="0" locked="0" layoutInCell="1" allowOverlap="1" wp14:anchorId="510810A1" wp14:editId="6AF6E1CE">
                <wp:simplePos x="0" y="0"/>
                <wp:positionH relativeFrom="column">
                  <wp:posOffset>-408305</wp:posOffset>
                </wp:positionH>
                <wp:positionV relativeFrom="paragraph">
                  <wp:posOffset>542290</wp:posOffset>
                </wp:positionV>
                <wp:extent cx="2388235" cy="1081405"/>
                <wp:effectExtent l="0" t="0" r="12065" b="23495"/>
                <wp:wrapSquare wrapText="bothSides"/>
                <wp:docPr id="22" name="Text Box 22"/>
                <wp:cNvGraphicFramePr/>
                <a:graphic xmlns:a="http://schemas.openxmlformats.org/drawingml/2006/main">
                  <a:graphicData uri="http://schemas.microsoft.com/office/word/2010/wordprocessingShape">
                    <wps:wsp>
                      <wps:cNvSpPr txBox="1"/>
                      <wps:spPr>
                        <a:xfrm>
                          <a:off x="0" y="0"/>
                          <a:ext cx="2388235" cy="108140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15B850" w14:textId="1882C356" w:rsidR="00805C4A" w:rsidRPr="00B22D11" w:rsidRDefault="00805C4A" w:rsidP="000F158C">
                            <w:pPr>
                              <w:jc w:val="center"/>
                              <w:rPr>
                                <w:rFonts w:ascii="Courier New" w:hAnsi="Courier New" w:cs="Courier New"/>
                                <w:b/>
                                <w:bCs/>
                                <w:sz w:val="36"/>
                                <w:szCs w:val="36"/>
                              </w:rPr>
                            </w:pPr>
                            <w:r>
                              <w:rPr>
                                <w:rFonts w:ascii="Courier New" w:hAnsi="Courier New" w:cs="Courier New"/>
                                <w:b/>
                                <w:bCs/>
                                <w:sz w:val="36"/>
                                <w:szCs w:val="36"/>
                              </w:rPr>
                              <w:t xml:space="preserve">Watch </w:t>
                            </w:r>
                            <w:r w:rsidR="00345157">
                              <w:rPr>
                                <w:rFonts w:ascii="Courier New" w:hAnsi="Courier New" w:cs="Courier New"/>
                                <w:b/>
                                <w:bCs/>
                                <w:sz w:val="36"/>
                                <w:szCs w:val="36"/>
                              </w:rPr>
                              <w:t>Trailer (YouTube / WebView)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810A1" id="Text Box 22" o:spid="_x0000_s1031" type="#_x0000_t202" style="position:absolute;margin-left:-32.15pt;margin-top:42.7pt;width:188.05pt;height:85.1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" fillcolor="white [3201]" strokecolor="#4472c4 [3204]" strokeweight="1pt">
                <v:textbox>
                  <w:txbxContent>
                    <w:p w14:paraId="1915B850" w14:textId="1882C356" w:rsidR="00805C4A" w:rsidRPr="00B22D11" w:rsidRDefault="00805C4A" w:rsidP="000F158C">
                      <w:pPr>
                        <w:jc w:val="center"/>
                        <w:rPr>
                          <w:rFonts w:ascii="Courier New" w:hAnsi="Courier New" w:cs="Courier New"/>
                          <w:b/>
                          <w:bCs/>
                          <w:sz w:val="36"/>
                          <w:szCs w:val="36"/>
                        </w:rPr>
                      </w:pPr>
                      <w:r>
                        <w:rPr>
                          <w:rFonts w:ascii="Courier New" w:hAnsi="Courier New" w:cs="Courier New"/>
                          <w:b/>
                          <w:bCs/>
                          <w:sz w:val="36"/>
                          <w:szCs w:val="36"/>
                        </w:rPr>
                        <w:t xml:space="preserve">Watch </w:t>
                      </w:r>
                      <w:r w:rsidR="00345157">
                        <w:rPr>
                          <w:rFonts w:ascii="Courier New" w:hAnsi="Courier New" w:cs="Courier New"/>
                          <w:b/>
                          <w:bCs/>
                          <w:sz w:val="36"/>
                          <w:szCs w:val="36"/>
                        </w:rPr>
                        <w:t>Trailer (YouTube / WebView)</w:t>
                      </w:r>
                    </w:p>
                  </w:txbxContent>
                </v:textbox>
                <w10:wrap type="square"/>
              </v:shape>
            </w:pict>
          </mc:Fallback>
        </mc:AlternateContent>
      </w:r>
      <w:r w:rsidR="00805C4A">
        <w:rPr>
          <w:rFonts w:ascii="Courier New" w:hAnsi="Courier New" w:cs="Courier New"/>
          <w:noProof/>
          <w:sz w:val="16"/>
          <w:szCs w:val="16"/>
        </w:rPr>
        <w:drawing>
          <wp:anchor distT="0" distB="0" distL="114300" distR="114300" simplePos="0" relativeHeight="251777024" behindDoc="0" locked="0" layoutInCell="1" allowOverlap="1" wp14:anchorId="1BA4A560" wp14:editId="3F5B93C0">
            <wp:simplePos x="0" y="0"/>
            <wp:positionH relativeFrom="column">
              <wp:posOffset>-407670</wp:posOffset>
            </wp:positionH>
            <wp:positionV relativeFrom="paragraph">
              <wp:posOffset>2252345</wp:posOffset>
            </wp:positionV>
            <wp:extent cx="3063875" cy="6055995"/>
            <wp:effectExtent l="0" t="0" r="3175"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063875" cy="6055995"/>
                    </a:xfrm>
                    <a:prstGeom prst="rect">
                      <a:avLst/>
                    </a:prstGeom>
                  </pic:spPr>
                </pic:pic>
              </a:graphicData>
            </a:graphic>
            <wp14:sizeRelH relativeFrom="margin">
              <wp14:pctWidth>0</wp14:pctWidth>
            </wp14:sizeRelH>
            <wp14:sizeRelV relativeFrom="margin">
              <wp14:pctHeight>0</wp14:pctHeight>
            </wp14:sizeRelV>
          </wp:anchor>
        </w:drawing>
      </w:r>
      <w:r w:rsidR="00F67FD5">
        <w:rPr>
          <w:rFonts w:ascii="Courier New" w:hAnsi="Courier New" w:cs="Courier New"/>
          <w:noProof/>
          <w:sz w:val="16"/>
          <w:szCs w:val="16"/>
        </w:rPr>
        <w:drawing>
          <wp:anchor distT="0" distB="0" distL="114300" distR="114300" simplePos="0" relativeHeight="251776000" behindDoc="0" locked="0" layoutInCell="1" allowOverlap="1" wp14:anchorId="7185221A" wp14:editId="66D48CDC">
            <wp:simplePos x="0" y="0"/>
            <wp:positionH relativeFrom="column">
              <wp:posOffset>2138741</wp:posOffset>
            </wp:positionH>
            <wp:positionV relativeFrom="paragraph">
              <wp:posOffset>1700</wp:posOffset>
            </wp:positionV>
            <wp:extent cx="4616164" cy="2095371"/>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6164" cy="2095371"/>
                    </a:xfrm>
                    <a:prstGeom prst="rect">
                      <a:avLst/>
                    </a:prstGeom>
                  </pic:spPr>
                </pic:pic>
              </a:graphicData>
            </a:graphic>
            <wp14:sizeRelH relativeFrom="margin">
              <wp14:pctWidth>0</wp14:pctWidth>
            </wp14:sizeRelH>
            <wp14:sizeRelV relativeFrom="margin">
              <wp14:pctHeight>0</wp14:pctHeight>
            </wp14:sizeRelV>
          </wp:anchor>
        </w:drawing>
      </w:r>
    </w:p>
    <w:p w14:paraId="060DC5CF" w14:textId="118ED57A" w:rsidR="004832D1" w:rsidRDefault="00924054">
      <w:pPr>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87264" behindDoc="0" locked="0" layoutInCell="1" allowOverlap="1" wp14:anchorId="2FA0717A" wp14:editId="7AA4A245">
                <wp:simplePos x="0" y="0"/>
                <wp:positionH relativeFrom="column">
                  <wp:posOffset>3342640</wp:posOffset>
                </wp:positionH>
                <wp:positionV relativeFrom="paragraph">
                  <wp:posOffset>622300</wp:posOffset>
                </wp:positionV>
                <wp:extent cx="2900045" cy="1189355"/>
                <wp:effectExtent l="0" t="0" r="14605" b="10795"/>
                <wp:wrapSquare wrapText="bothSides"/>
                <wp:docPr id="27" name="Text Box 27"/>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576B75" w14:textId="6AF92404" w:rsidR="00924054" w:rsidRPr="00B22D11" w:rsidRDefault="00924054" w:rsidP="000F158C">
                            <w:pPr>
                              <w:jc w:val="center"/>
                              <w:rPr>
                                <w:rFonts w:ascii="Courier New" w:hAnsi="Courier New" w:cs="Courier New"/>
                                <w:b/>
                                <w:bCs/>
                                <w:sz w:val="36"/>
                                <w:szCs w:val="36"/>
                              </w:rPr>
                            </w:pPr>
                            <w:r>
                              <w:rPr>
                                <w:rFonts w:ascii="Courier New" w:hAnsi="Courier New" w:cs="Courier New"/>
                                <w:b/>
                                <w:bCs/>
                                <w:sz w:val="36"/>
                                <w:szCs w:val="36"/>
                              </w:rPr>
                              <w:t xml:space="preserve">Enter Your Details </w:t>
                            </w:r>
                            <w:r w:rsidR="00EB3716">
                              <w:rPr>
                                <w:rFonts w:ascii="Courier New" w:hAnsi="Courier New" w:cs="Courier New"/>
                                <w:b/>
                                <w:bCs/>
                                <w:sz w:val="36"/>
                                <w:szCs w:val="36"/>
                              </w:rPr>
                              <w:t xml:space="preserve">And </w:t>
                            </w:r>
                            <w:r>
                              <w:rPr>
                                <w:rFonts w:ascii="Courier New" w:hAnsi="Courier New" w:cs="Courier New"/>
                                <w:b/>
                                <w:bCs/>
                                <w:sz w:val="36"/>
                                <w:szCs w:val="36"/>
                              </w:rPr>
                              <w:t xml:space="preserve">Select Cinema </w:t>
                            </w:r>
                            <w:r w:rsidR="00EB3716">
                              <w:rPr>
                                <w:rFonts w:ascii="Courier New" w:hAnsi="Courier New" w:cs="Courier New"/>
                                <w:b/>
                                <w:bCs/>
                                <w:sz w:val="36"/>
                                <w:szCs w:val="36"/>
                              </w:rPr>
                              <w:t>And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0717A" id="Text Box 27" o:spid="_x0000_s1032" type="#_x0000_t202" style="position:absolute;margin-left:263.2pt;margin-top:49pt;width:228.35pt;height:93.6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" fillcolor="white [3201]" strokecolor="#4472c4 [3204]" strokeweight="1pt">
                <v:textbox>
                  <w:txbxContent>
                    <w:p w14:paraId="23576B75" w14:textId="6AF92404" w:rsidR="00924054" w:rsidRPr="00B22D11" w:rsidRDefault="00924054" w:rsidP="000F158C">
                      <w:pPr>
                        <w:jc w:val="center"/>
                        <w:rPr>
                          <w:rFonts w:ascii="Courier New" w:hAnsi="Courier New" w:cs="Courier New"/>
                          <w:b/>
                          <w:bCs/>
                          <w:sz w:val="36"/>
                          <w:szCs w:val="36"/>
                        </w:rPr>
                      </w:pPr>
                      <w:r>
                        <w:rPr>
                          <w:rFonts w:ascii="Courier New" w:hAnsi="Courier New" w:cs="Courier New"/>
                          <w:b/>
                          <w:bCs/>
                          <w:sz w:val="36"/>
                          <w:szCs w:val="36"/>
                        </w:rPr>
                        <w:t xml:space="preserve">Enter Your Details </w:t>
                      </w:r>
                      <w:r w:rsidR="00EB3716">
                        <w:rPr>
                          <w:rFonts w:ascii="Courier New" w:hAnsi="Courier New" w:cs="Courier New"/>
                          <w:b/>
                          <w:bCs/>
                          <w:sz w:val="36"/>
                          <w:szCs w:val="36"/>
                        </w:rPr>
                        <w:t xml:space="preserve">And </w:t>
                      </w:r>
                      <w:r>
                        <w:rPr>
                          <w:rFonts w:ascii="Courier New" w:hAnsi="Courier New" w:cs="Courier New"/>
                          <w:b/>
                          <w:bCs/>
                          <w:sz w:val="36"/>
                          <w:szCs w:val="36"/>
                        </w:rPr>
                        <w:t xml:space="preserve">Select Cinema </w:t>
                      </w:r>
                      <w:r w:rsidR="00EB3716">
                        <w:rPr>
                          <w:rFonts w:ascii="Courier New" w:hAnsi="Courier New" w:cs="Courier New"/>
                          <w:b/>
                          <w:bCs/>
                          <w:sz w:val="36"/>
                          <w:szCs w:val="36"/>
                        </w:rPr>
                        <w:t>And Runtime</w:t>
                      </w:r>
                    </w:p>
                  </w:txbxContent>
                </v:textbox>
                <w10:wrap type="square"/>
              </v:shape>
            </w:pict>
          </mc:Fallback>
        </mc:AlternateContent>
      </w:r>
      <w:r w:rsidR="00C82924">
        <w:rPr>
          <w:rFonts w:ascii="Courier New" w:hAnsi="Courier New" w:cs="Courier New"/>
          <w:noProof/>
          <w:sz w:val="16"/>
          <w:szCs w:val="16"/>
        </w:rPr>
        <mc:AlternateContent>
          <mc:Choice Requires="wps">
            <w:drawing>
              <wp:anchor distT="45720" distB="45720" distL="114300" distR="114300" simplePos="0" relativeHeight="251785216" behindDoc="0" locked="0" layoutInCell="1" allowOverlap="1" wp14:anchorId="64B694CF" wp14:editId="6D182DAE">
                <wp:simplePos x="0" y="0"/>
                <wp:positionH relativeFrom="column">
                  <wp:posOffset>0</wp:posOffset>
                </wp:positionH>
                <wp:positionV relativeFrom="paragraph">
                  <wp:posOffset>6570980</wp:posOffset>
                </wp:positionV>
                <wp:extent cx="2900045" cy="1189355"/>
                <wp:effectExtent l="0" t="0" r="14605" b="10795"/>
                <wp:wrapSquare wrapText="bothSides"/>
                <wp:docPr id="26" name="Text Box 26"/>
                <wp:cNvGraphicFramePr/>
                <a:graphic xmlns:a="http://schemas.openxmlformats.org/drawingml/2006/main">
                  <a:graphicData uri="http://schemas.microsoft.com/office/word/2010/wordprocessingShape">
                    <wps:wsp>
                      <wps:cNvSpPr txBox="1"/>
                      <wps:spPr>
                        <a:xfrm>
                          <a:off x="0" y="0"/>
                          <a:ext cx="2900045" cy="1189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D455BF" w14:textId="1ADE2B49" w:rsidR="00C82924" w:rsidRPr="00B22D11" w:rsidRDefault="00C82924" w:rsidP="000F158C">
                            <w:pPr>
                              <w:jc w:val="center"/>
                              <w:rPr>
                                <w:rFonts w:ascii="Courier New" w:hAnsi="Courier New" w:cs="Courier New"/>
                                <w:b/>
                                <w:bCs/>
                                <w:sz w:val="36"/>
                                <w:szCs w:val="36"/>
                              </w:rPr>
                            </w:pPr>
                            <w:r>
                              <w:rPr>
                                <w:rFonts w:ascii="Courier New" w:hAnsi="Courier New" w:cs="Courier New"/>
                                <w:b/>
                                <w:bCs/>
                                <w:sz w:val="36"/>
                                <w:szCs w:val="36"/>
                              </w:rPr>
                              <w:t>Select Your Desired 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94CF" id="Text Box 26" o:spid="_x0000_s1033" type="#_x0000_t202" style="position:absolute;margin-left:0;margin-top:517.4pt;width:228.35pt;height:93.6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" fillcolor="white [3201]" strokecolor="#4472c4 [3204]" strokeweight="1pt">
                <v:textbox>
                  <w:txbxContent>
                    <w:p w14:paraId="0FD455BF" w14:textId="1ADE2B49" w:rsidR="00C82924" w:rsidRPr="00B22D11" w:rsidRDefault="00C82924" w:rsidP="000F158C">
                      <w:pPr>
                        <w:jc w:val="center"/>
                        <w:rPr>
                          <w:rFonts w:ascii="Courier New" w:hAnsi="Courier New" w:cs="Courier New"/>
                          <w:b/>
                          <w:bCs/>
                          <w:sz w:val="36"/>
                          <w:szCs w:val="36"/>
                        </w:rPr>
                      </w:pPr>
                      <w:r>
                        <w:rPr>
                          <w:rFonts w:ascii="Courier New" w:hAnsi="Courier New" w:cs="Courier New"/>
                          <w:b/>
                          <w:bCs/>
                          <w:sz w:val="36"/>
                          <w:szCs w:val="36"/>
                        </w:rPr>
                        <w:t>Select Your Desired Seat</w:t>
                      </w:r>
                    </w:p>
                  </w:txbxContent>
                </v:textbox>
                <w10:wrap type="square"/>
              </v:shape>
            </w:pict>
          </mc:Fallback>
        </mc:AlternateContent>
      </w:r>
      <w:r w:rsidR="00F23B0C">
        <w:rPr>
          <w:rFonts w:ascii="Courier New" w:hAnsi="Courier New" w:cs="Courier New"/>
          <w:noProof/>
          <w:sz w:val="16"/>
          <w:szCs w:val="16"/>
        </w:rPr>
        <w:drawing>
          <wp:anchor distT="0" distB="0" distL="114300" distR="114300" simplePos="0" relativeHeight="251783168" behindDoc="0" locked="0" layoutInCell="1" allowOverlap="1" wp14:anchorId="49471A82" wp14:editId="6509D4B0">
            <wp:simplePos x="0" y="0"/>
            <wp:positionH relativeFrom="column">
              <wp:posOffset>3341370</wp:posOffset>
            </wp:positionH>
            <wp:positionV relativeFrom="paragraph">
              <wp:posOffset>2571115</wp:posOffset>
            </wp:positionV>
            <wp:extent cx="3021330" cy="5820410"/>
            <wp:effectExtent l="0" t="0" r="762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3021330" cy="5820410"/>
                    </a:xfrm>
                    <a:prstGeom prst="rect">
                      <a:avLst/>
                    </a:prstGeom>
                  </pic:spPr>
                </pic:pic>
              </a:graphicData>
            </a:graphic>
            <wp14:sizeRelH relativeFrom="margin">
              <wp14:pctWidth>0</wp14:pctWidth>
            </wp14:sizeRelH>
            <wp14:sizeRelV relativeFrom="margin">
              <wp14:pctHeight>0</wp14:pctHeight>
            </wp14:sizeRelV>
          </wp:anchor>
        </w:drawing>
      </w:r>
      <w:r w:rsidR="00F23B0C">
        <w:rPr>
          <w:rFonts w:ascii="Courier New" w:hAnsi="Courier New" w:cs="Courier New"/>
          <w:noProof/>
          <w:sz w:val="16"/>
          <w:szCs w:val="16"/>
        </w:rPr>
        <w:drawing>
          <wp:anchor distT="0" distB="0" distL="114300" distR="114300" simplePos="0" relativeHeight="251782144" behindDoc="0" locked="0" layoutInCell="1" allowOverlap="1" wp14:anchorId="58D67BA7" wp14:editId="47F2C57F">
            <wp:simplePos x="0" y="0"/>
            <wp:positionH relativeFrom="column">
              <wp:posOffset>-5080</wp:posOffset>
            </wp:positionH>
            <wp:positionV relativeFrom="paragraph">
              <wp:posOffset>1270</wp:posOffset>
            </wp:positionV>
            <wp:extent cx="3021965" cy="5888990"/>
            <wp:effectExtent l="0" t="0" r="698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1965" cy="5888990"/>
                    </a:xfrm>
                    <a:prstGeom prst="rect">
                      <a:avLst/>
                    </a:prstGeom>
                  </pic:spPr>
                </pic:pic>
              </a:graphicData>
            </a:graphic>
            <wp14:sizeRelH relativeFrom="margin">
              <wp14:pctWidth>0</wp14:pctWidth>
            </wp14:sizeRelH>
            <wp14:sizeRelV relativeFrom="margin">
              <wp14:pctHeight>0</wp14:pctHeight>
            </wp14:sizeRelV>
          </wp:anchor>
        </w:drawing>
      </w:r>
      <w:r w:rsidR="004832D1">
        <w:rPr>
          <w:rFonts w:ascii="Courier New" w:hAnsi="Courier New" w:cs="Courier New"/>
          <w:sz w:val="16"/>
          <w:szCs w:val="16"/>
        </w:rPr>
        <w:br w:type="page"/>
      </w:r>
    </w:p>
    <w:p w14:paraId="52A3F462" w14:textId="7E486F03" w:rsidR="00C01E5A" w:rsidRDefault="00276B35" w:rsidP="00477EF6">
      <w:pPr>
        <w:spacing w:after="0" w:line="240" w:lineRule="auto"/>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93408" behindDoc="0" locked="0" layoutInCell="1" allowOverlap="1" wp14:anchorId="5C4488DF" wp14:editId="1A87062B">
                <wp:simplePos x="0" y="0"/>
                <wp:positionH relativeFrom="column">
                  <wp:posOffset>3219450</wp:posOffset>
                </wp:positionH>
                <wp:positionV relativeFrom="paragraph">
                  <wp:posOffset>5674360</wp:posOffset>
                </wp:positionV>
                <wp:extent cx="2840990" cy="1110615"/>
                <wp:effectExtent l="0" t="0" r="16510" b="13335"/>
                <wp:wrapSquare wrapText="bothSides"/>
                <wp:docPr id="35" name="Text Box 35"/>
                <wp:cNvGraphicFramePr/>
                <a:graphic xmlns:a="http://schemas.openxmlformats.org/drawingml/2006/main">
                  <a:graphicData uri="http://schemas.microsoft.com/office/word/2010/wordprocessingShape">
                    <wps:wsp>
                      <wps:cNvSpPr txBox="1"/>
                      <wps:spPr>
                        <a:xfrm>
                          <a:off x="0" y="0"/>
                          <a:ext cx="2840990" cy="11106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5FEB28" w14:textId="78793C4F" w:rsidR="00276B35" w:rsidRPr="00B22D11" w:rsidRDefault="00276B35" w:rsidP="000F158C">
                            <w:pPr>
                              <w:jc w:val="center"/>
                              <w:rPr>
                                <w:rFonts w:ascii="Courier New" w:hAnsi="Courier New" w:cs="Courier New"/>
                                <w:b/>
                                <w:bCs/>
                                <w:sz w:val="36"/>
                                <w:szCs w:val="36"/>
                              </w:rPr>
                            </w:pPr>
                            <w:r>
                              <w:rPr>
                                <w:rFonts w:ascii="Courier New" w:hAnsi="Courier New" w:cs="Courier New"/>
                                <w:b/>
                                <w:bCs/>
                                <w:sz w:val="36"/>
                                <w:szCs w:val="36"/>
                              </w:rPr>
                              <w:t>Add / Remove Movie and Bookable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488DF" id="Text Box 35" o:spid="_x0000_s1034" type="#_x0000_t202" style="position:absolute;margin-left:253.5pt;margin-top:446.8pt;width:223.7pt;height:87.4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" fillcolor="white [3201]" strokecolor="#4472c4 [3204]" strokeweight="1pt">
                <v:textbox>
                  <w:txbxContent>
                    <w:p w14:paraId="2B5FEB28" w14:textId="78793C4F" w:rsidR="00276B35" w:rsidRPr="00B22D11" w:rsidRDefault="00276B35" w:rsidP="000F158C">
                      <w:pPr>
                        <w:jc w:val="center"/>
                        <w:rPr>
                          <w:rFonts w:ascii="Courier New" w:hAnsi="Courier New" w:cs="Courier New"/>
                          <w:b/>
                          <w:bCs/>
                          <w:sz w:val="36"/>
                          <w:szCs w:val="36"/>
                        </w:rPr>
                      </w:pPr>
                      <w:r>
                        <w:rPr>
                          <w:rFonts w:ascii="Courier New" w:hAnsi="Courier New" w:cs="Courier New"/>
                          <w:b/>
                          <w:bCs/>
                          <w:sz w:val="36"/>
                          <w:szCs w:val="36"/>
                        </w:rPr>
                        <w:t>Add / Remove Movie and Bookable Movie</w:t>
                      </w:r>
                    </w:p>
                  </w:txbxContent>
                </v:textbox>
                <w10:wrap type="square"/>
              </v:shape>
            </w:pict>
          </mc:Fallback>
        </mc:AlternateContent>
      </w:r>
      <w:r w:rsidR="00AB7D70">
        <w:rPr>
          <w:rFonts w:ascii="Courier New" w:hAnsi="Courier New" w:cs="Courier New"/>
          <w:noProof/>
          <w:sz w:val="16"/>
          <w:szCs w:val="16"/>
        </w:rPr>
        <mc:AlternateContent>
          <mc:Choice Requires="wps">
            <w:drawing>
              <wp:anchor distT="45720" distB="45720" distL="114300" distR="114300" simplePos="0" relativeHeight="251791360" behindDoc="0" locked="0" layoutInCell="1" allowOverlap="1" wp14:anchorId="6CE72432" wp14:editId="7320E9CE">
                <wp:simplePos x="0" y="0"/>
                <wp:positionH relativeFrom="column">
                  <wp:posOffset>-5715</wp:posOffset>
                </wp:positionH>
                <wp:positionV relativeFrom="paragraph">
                  <wp:posOffset>768350</wp:posOffset>
                </wp:positionV>
                <wp:extent cx="1956435" cy="1248410"/>
                <wp:effectExtent l="0" t="0" r="24765" b="27940"/>
                <wp:wrapSquare wrapText="bothSides"/>
                <wp:docPr id="30" name="Text Box 30"/>
                <wp:cNvGraphicFramePr/>
                <a:graphic xmlns:a="http://schemas.openxmlformats.org/drawingml/2006/main">
                  <a:graphicData uri="http://schemas.microsoft.com/office/word/2010/wordprocessingShape">
                    <wps:wsp>
                      <wps:cNvSpPr txBox="1"/>
                      <wps:spPr>
                        <a:xfrm>
                          <a:off x="0" y="0"/>
                          <a:ext cx="1956435" cy="124841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24603C" w14:textId="2EB262A0" w:rsidR="00AB7D70" w:rsidRPr="00B22D11" w:rsidRDefault="00AB7D70" w:rsidP="000F158C">
                            <w:pPr>
                              <w:jc w:val="center"/>
                              <w:rPr>
                                <w:rFonts w:ascii="Courier New" w:hAnsi="Courier New" w:cs="Courier New"/>
                                <w:b/>
                                <w:bCs/>
                                <w:sz w:val="36"/>
                                <w:szCs w:val="36"/>
                              </w:rPr>
                            </w:pPr>
                            <w:r>
                              <w:rPr>
                                <w:rFonts w:ascii="Courier New" w:hAnsi="Courier New" w:cs="Courier New"/>
                                <w:b/>
                                <w:bCs/>
                                <w:sz w:val="36"/>
                                <w:szCs w:val="36"/>
                              </w:rPr>
                              <w:t>Print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72432" id="Text Box 30" o:spid="_x0000_s1035" type="#_x0000_t202" style="position:absolute;margin-left:-.45pt;margin-top:60.5pt;width:154.05pt;height:98.3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" fillcolor="white [3201]" strokecolor="#4472c4 [3204]" strokeweight="1pt">
                <v:textbox>
                  <w:txbxContent>
                    <w:p w14:paraId="6124603C" w14:textId="2EB262A0" w:rsidR="00AB7D70" w:rsidRPr="00B22D11" w:rsidRDefault="00AB7D70" w:rsidP="000F158C">
                      <w:pPr>
                        <w:jc w:val="center"/>
                        <w:rPr>
                          <w:rFonts w:ascii="Courier New" w:hAnsi="Courier New" w:cs="Courier New"/>
                          <w:b/>
                          <w:bCs/>
                          <w:sz w:val="36"/>
                          <w:szCs w:val="36"/>
                        </w:rPr>
                      </w:pPr>
                      <w:r>
                        <w:rPr>
                          <w:rFonts w:ascii="Courier New" w:hAnsi="Courier New" w:cs="Courier New"/>
                          <w:b/>
                          <w:bCs/>
                          <w:sz w:val="36"/>
                          <w:szCs w:val="36"/>
                        </w:rPr>
                        <w:t>Print Ticket</w:t>
                      </w:r>
                    </w:p>
                  </w:txbxContent>
                </v:textbox>
                <w10:wrap type="square"/>
              </v:shape>
            </w:pict>
          </mc:Fallback>
        </mc:AlternateContent>
      </w:r>
      <w:r w:rsidR="00AB7D70">
        <w:rPr>
          <w:rFonts w:ascii="Courier New" w:hAnsi="Courier New" w:cs="Courier New"/>
          <w:noProof/>
          <w:sz w:val="16"/>
          <w:szCs w:val="16"/>
        </w:rPr>
        <w:drawing>
          <wp:anchor distT="0" distB="0" distL="114300" distR="114300" simplePos="0" relativeHeight="251789312" behindDoc="0" locked="0" layoutInCell="1" allowOverlap="1" wp14:anchorId="2597B03B" wp14:editId="1FBCCEBD">
            <wp:simplePos x="0" y="0"/>
            <wp:positionH relativeFrom="column">
              <wp:posOffset>-5080</wp:posOffset>
            </wp:positionH>
            <wp:positionV relativeFrom="paragraph">
              <wp:posOffset>2691765</wp:posOffset>
            </wp:positionV>
            <wp:extent cx="2910205" cy="5702935"/>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205" cy="5702935"/>
                    </a:xfrm>
                    <a:prstGeom prst="rect">
                      <a:avLst/>
                    </a:prstGeom>
                  </pic:spPr>
                </pic:pic>
              </a:graphicData>
            </a:graphic>
            <wp14:sizeRelH relativeFrom="margin">
              <wp14:pctWidth>0</wp14:pctWidth>
            </wp14:sizeRelH>
            <wp14:sizeRelV relativeFrom="margin">
              <wp14:pctHeight>0</wp14:pctHeight>
            </wp14:sizeRelV>
          </wp:anchor>
        </w:drawing>
      </w:r>
      <w:r w:rsidR="00AB7D70">
        <w:rPr>
          <w:rFonts w:ascii="Courier New" w:hAnsi="Courier New" w:cs="Courier New"/>
          <w:noProof/>
          <w:sz w:val="16"/>
          <w:szCs w:val="16"/>
        </w:rPr>
        <w:drawing>
          <wp:anchor distT="0" distB="0" distL="114300" distR="114300" simplePos="0" relativeHeight="251788288" behindDoc="0" locked="0" layoutInCell="1" allowOverlap="1" wp14:anchorId="3437277F" wp14:editId="0D9C326A">
            <wp:simplePos x="0" y="0"/>
            <wp:positionH relativeFrom="column">
              <wp:posOffset>2069465</wp:posOffset>
            </wp:positionH>
            <wp:positionV relativeFrom="paragraph">
              <wp:posOffset>158750</wp:posOffset>
            </wp:positionV>
            <wp:extent cx="4399915" cy="2463165"/>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9915" cy="2463165"/>
                    </a:xfrm>
                    <a:prstGeom prst="rect">
                      <a:avLst/>
                    </a:prstGeom>
                  </pic:spPr>
                </pic:pic>
              </a:graphicData>
            </a:graphic>
            <wp14:sizeRelH relativeFrom="margin">
              <wp14:pctWidth>0</wp14:pctWidth>
            </wp14:sizeRelH>
            <wp14:sizeRelV relativeFrom="margin">
              <wp14:pctHeight>0</wp14:pctHeight>
            </wp14:sizeRelV>
          </wp:anchor>
        </w:drawing>
      </w:r>
    </w:p>
    <w:p w14:paraId="3BD7C5D8" w14:textId="3F95E0D6" w:rsidR="00C01E5A" w:rsidRDefault="00C820C8">
      <w:pPr>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799552" behindDoc="0" locked="0" layoutInCell="1" allowOverlap="1" wp14:anchorId="73171AD5" wp14:editId="59FB926F">
                <wp:simplePos x="0" y="0"/>
                <wp:positionH relativeFrom="column">
                  <wp:posOffset>3401695</wp:posOffset>
                </wp:positionH>
                <wp:positionV relativeFrom="paragraph">
                  <wp:posOffset>6882765</wp:posOffset>
                </wp:positionV>
                <wp:extent cx="2840990" cy="1110615"/>
                <wp:effectExtent l="0" t="0" r="16510" b="13335"/>
                <wp:wrapSquare wrapText="bothSides"/>
                <wp:docPr id="8" name="Text Box 8"/>
                <wp:cNvGraphicFramePr/>
                <a:graphic xmlns:a="http://schemas.openxmlformats.org/drawingml/2006/main">
                  <a:graphicData uri="http://schemas.microsoft.com/office/word/2010/wordprocessingShape">
                    <wps:wsp>
                      <wps:cNvSpPr txBox="1"/>
                      <wps:spPr>
                        <a:xfrm>
                          <a:off x="0" y="0"/>
                          <a:ext cx="2840990" cy="11106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24C8AB" w14:textId="73BDC904" w:rsidR="00C820C8" w:rsidRPr="00B22D11" w:rsidRDefault="00C820C8" w:rsidP="000F158C">
                            <w:pPr>
                              <w:jc w:val="center"/>
                              <w:rPr>
                                <w:rFonts w:ascii="Courier New" w:hAnsi="Courier New" w:cs="Courier New"/>
                                <w:b/>
                                <w:bCs/>
                                <w:sz w:val="36"/>
                                <w:szCs w:val="36"/>
                              </w:rPr>
                            </w:pPr>
                            <w:r>
                              <w:rPr>
                                <w:rFonts w:ascii="Courier New" w:hAnsi="Courier New" w:cs="Courier New"/>
                                <w:b/>
                                <w:bCs/>
                                <w:sz w:val="36"/>
                                <w:szCs w:val="36"/>
                              </w:rPr>
                              <w:t>Remove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1AD5" id="Text Box 8" o:spid="_x0000_s1036" type="#_x0000_t202" style="position:absolute;margin-left:267.85pt;margin-top:541.95pt;width:223.7pt;height:87.4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" fillcolor="white [3201]" strokecolor="#4472c4 [3204]" strokeweight="1pt">
                <v:textbox>
                  <w:txbxContent>
                    <w:p w14:paraId="6124C8AB" w14:textId="73BDC904" w:rsidR="00C820C8" w:rsidRPr="00B22D11" w:rsidRDefault="00C820C8" w:rsidP="000F158C">
                      <w:pPr>
                        <w:jc w:val="center"/>
                        <w:rPr>
                          <w:rFonts w:ascii="Courier New" w:hAnsi="Courier New" w:cs="Courier New"/>
                          <w:b/>
                          <w:bCs/>
                          <w:sz w:val="36"/>
                          <w:szCs w:val="36"/>
                        </w:rPr>
                      </w:pPr>
                      <w:r>
                        <w:rPr>
                          <w:rFonts w:ascii="Courier New" w:hAnsi="Courier New" w:cs="Courier New"/>
                          <w:b/>
                          <w:bCs/>
                          <w:sz w:val="36"/>
                          <w:szCs w:val="36"/>
                        </w:rPr>
                        <w:t>Remove Movie</w:t>
                      </w:r>
                    </w:p>
                  </w:txbxContent>
                </v:textbox>
                <w10:wrap type="square"/>
              </v:shape>
            </w:pict>
          </mc:Fallback>
        </mc:AlternateContent>
      </w:r>
      <w:r w:rsidR="0069214A">
        <w:rPr>
          <w:rFonts w:ascii="Courier New" w:hAnsi="Courier New" w:cs="Courier New"/>
          <w:noProof/>
          <w:sz w:val="16"/>
          <w:szCs w:val="16"/>
        </w:rPr>
        <mc:AlternateContent>
          <mc:Choice Requires="wps">
            <w:drawing>
              <wp:anchor distT="45720" distB="45720" distL="114300" distR="114300" simplePos="0" relativeHeight="251797504" behindDoc="0" locked="0" layoutInCell="1" allowOverlap="1" wp14:anchorId="0535A27E" wp14:editId="2DA48CCE">
                <wp:simplePos x="0" y="0"/>
                <wp:positionH relativeFrom="column">
                  <wp:posOffset>0</wp:posOffset>
                </wp:positionH>
                <wp:positionV relativeFrom="paragraph">
                  <wp:posOffset>570230</wp:posOffset>
                </wp:positionV>
                <wp:extent cx="2840990" cy="1110615"/>
                <wp:effectExtent l="0" t="0" r="16510" b="13335"/>
                <wp:wrapSquare wrapText="bothSides"/>
                <wp:docPr id="5" name="Text Box 5"/>
                <wp:cNvGraphicFramePr/>
                <a:graphic xmlns:a="http://schemas.openxmlformats.org/drawingml/2006/main">
                  <a:graphicData uri="http://schemas.microsoft.com/office/word/2010/wordprocessingShape">
                    <wps:wsp>
                      <wps:cNvSpPr txBox="1"/>
                      <wps:spPr>
                        <a:xfrm>
                          <a:off x="0" y="0"/>
                          <a:ext cx="2840990" cy="11106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6465E4" w14:textId="1B176163" w:rsidR="0069214A" w:rsidRPr="00B22D11" w:rsidRDefault="0069214A" w:rsidP="000F158C">
                            <w:pPr>
                              <w:jc w:val="center"/>
                              <w:rPr>
                                <w:rFonts w:ascii="Courier New" w:hAnsi="Courier New" w:cs="Courier New"/>
                                <w:b/>
                                <w:bCs/>
                                <w:sz w:val="36"/>
                                <w:szCs w:val="36"/>
                              </w:rPr>
                            </w:pPr>
                            <w:r>
                              <w:rPr>
                                <w:rFonts w:ascii="Courier New" w:hAnsi="Courier New" w:cs="Courier New"/>
                                <w:b/>
                                <w:bCs/>
                                <w:sz w:val="36"/>
                                <w:szCs w:val="36"/>
                              </w:rPr>
                              <w:t>Add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A27E" id="Text Box 5" o:spid="_x0000_s1037" type="#_x0000_t202" style="position:absolute;margin-left:0;margin-top:44.9pt;width:223.7pt;height:87.4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" fillcolor="white [3201]" strokecolor="#4472c4 [3204]" strokeweight="1pt">
                <v:textbox>
                  <w:txbxContent>
                    <w:p w14:paraId="186465E4" w14:textId="1B176163" w:rsidR="0069214A" w:rsidRPr="00B22D11" w:rsidRDefault="0069214A" w:rsidP="000F158C">
                      <w:pPr>
                        <w:jc w:val="center"/>
                        <w:rPr>
                          <w:rFonts w:ascii="Courier New" w:hAnsi="Courier New" w:cs="Courier New"/>
                          <w:b/>
                          <w:bCs/>
                          <w:sz w:val="36"/>
                          <w:szCs w:val="36"/>
                        </w:rPr>
                      </w:pPr>
                      <w:r>
                        <w:rPr>
                          <w:rFonts w:ascii="Courier New" w:hAnsi="Courier New" w:cs="Courier New"/>
                          <w:b/>
                          <w:bCs/>
                          <w:sz w:val="36"/>
                          <w:szCs w:val="36"/>
                        </w:rPr>
                        <w:t>Add Movie</w:t>
                      </w:r>
                    </w:p>
                  </w:txbxContent>
                </v:textbox>
                <w10:wrap type="square"/>
              </v:shape>
            </w:pict>
          </mc:Fallback>
        </mc:AlternateContent>
      </w:r>
      <w:r w:rsidR="004D60B5">
        <w:rPr>
          <w:rFonts w:ascii="Courier New" w:hAnsi="Courier New" w:cs="Courier New"/>
          <w:noProof/>
          <w:sz w:val="16"/>
          <w:szCs w:val="16"/>
        </w:rPr>
        <w:drawing>
          <wp:anchor distT="0" distB="0" distL="114300" distR="114300" simplePos="0" relativeHeight="251795456" behindDoc="0" locked="0" layoutInCell="1" allowOverlap="1" wp14:anchorId="282FC3F2" wp14:editId="0FC45541">
            <wp:simplePos x="0" y="0"/>
            <wp:positionH relativeFrom="column">
              <wp:posOffset>-153035</wp:posOffset>
            </wp:positionH>
            <wp:positionV relativeFrom="paragraph">
              <wp:posOffset>2291715</wp:posOffset>
            </wp:positionV>
            <wp:extent cx="3136265" cy="6059170"/>
            <wp:effectExtent l="0" t="0" r="698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3136265" cy="6059170"/>
                    </a:xfrm>
                    <a:prstGeom prst="rect">
                      <a:avLst/>
                    </a:prstGeom>
                  </pic:spPr>
                </pic:pic>
              </a:graphicData>
            </a:graphic>
            <wp14:sizeRelH relativeFrom="margin">
              <wp14:pctWidth>0</wp14:pctWidth>
            </wp14:sizeRelH>
            <wp14:sizeRelV relativeFrom="margin">
              <wp14:pctHeight>0</wp14:pctHeight>
            </wp14:sizeRelV>
          </wp:anchor>
        </w:drawing>
      </w:r>
      <w:r w:rsidR="004D60B5">
        <w:rPr>
          <w:rFonts w:ascii="Courier New" w:hAnsi="Courier New" w:cs="Courier New"/>
          <w:noProof/>
          <w:sz w:val="16"/>
          <w:szCs w:val="16"/>
        </w:rPr>
        <w:drawing>
          <wp:anchor distT="0" distB="0" distL="114300" distR="114300" simplePos="0" relativeHeight="251794432" behindDoc="0" locked="0" layoutInCell="1" allowOverlap="1" wp14:anchorId="766B67EF" wp14:editId="71BD4687">
            <wp:simplePos x="0" y="0"/>
            <wp:positionH relativeFrom="column">
              <wp:posOffset>3248025</wp:posOffset>
            </wp:positionH>
            <wp:positionV relativeFrom="paragraph">
              <wp:posOffset>1270</wp:posOffset>
            </wp:positionV>
            <wp:extent cx="3105150" cy="594804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3105150" cy="5948045"/>
                    </a:xfrm>
                    <a:prstGeom prst="rect">
                      <a:avLst/>
                    </a:prstGeom>
                  </pic:spPr>
                </pic:pic>
              </a:graphicData>
            </a:graphic>
            <wp14:sizeRelH relativeFrom="margin">
              <wp14:pctWidth>0</wp14:pctWidth>
            </wp14:sizeRelH>
            <wp14:sizeRelV relativeFrom="margin">
              <wp14:pctHeight>0</wp14:pctHeight>
            </wp14:sizeRelV>
          </wp:anchor>
        </w:drawing>
      </w:r>
      <w:r w:rsidR="00C01E5A">
        <w:rPr>
          <w:rFonts w:ascii="Courier New" w:hAnsi="Courier New" w:cs="Courier New"/>
          <w:sz w:val="16"/>
          <w:szCs w:val="16"/>
        </w:rPr>
        <w:br w:type="page"/>
      </w:r>
    </w:p>
    <w:p w14:paraId="413A8D38" w14:textId="17557F72" w:rsidR="001F6D0A" w:rsidRDefault="00237D48" w:rsidP="00477EF6">
      <w:pPr>
        <w:spacing w:after="0" w:line="240" w:lineRule="auto"/>
        <w:rPr>
          <w:rFonts w:ascii="Courier New" w:hAnsi="Courier New" w:cs="Courier New"/>
          <w:sz w:val="16"/>
          <w:szCs w:val="16"/>
        </w:rPr>
      </w:pPr>
      <w:r>
        <w:rPr>
          <w:rFonts w:ascii="Courier New" w:hAnsi="Courier New" w:cs="Courier New"/>
          <w:noProof/>
          <w:sz w:val="16"/>
          <w:szCs w:val="16"/>
        </w:rPr>
        <w:lastRenderedPageBreak/>
        <mc:AlternateContent>
          <mc:Choice Requires="wps">
            <w:drawing>
              <wp:anchor distT="45720" distB="45720" distL="114300" distR="114300" simplePos="0" relativeHeight="251805696" behindDoc="0" locked="0" layoutInCell="1" allowOverlap="1" wp14:anchorId="1DFADF05" wp14:editId="0575C050">
                <wp:simplePos x="0" y="0"/>
                <wp:positionH relativeFrom="column">
                  <wp:posOffset>3735705</wp:posOffset>
                </wp:positionH>
                <wp:positionV relativeFrom="paragraph">
                  <wp:posOffset>6853555</wp:posOffset>
                </wp:positionV>
                <wp:extent cx="2840990" cy="1110615"/>
                <wp:effectExtent l="0" t="0" r="16510" b="13335"/>
                <wp:wrapSquare wrapText="bothSides"/>
                <wp:docPr id="69" name="Text Box 69"/>
                <wp:cNvGraphicFramePr/>
                <a:graphic xmlns:a="http://schemas.openxmlformats.org/drawingml/2006/main">
                  <a:graphicData uri="http://schemas.microsoft.com/office/word/2010/wordprocessingShape">
                    <wps:wsp>
                      <wps:cNvSpPr txBox="1"/>
                      <wps:spPr>
                        <a:xfrm>
                          <a:off x="0" y="0"/>
                          <a:ext cx="2840990" cy="11106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46EF1F2" w14:textId="15286C71" w:rsidR="00237D48" w:rsidRPr="00B22D11" w:rsidRDefault="00237D48" w:rsidP="000F158C">
                            <w:pPr>
                              <w:jc w:val="center"/>
                              <w:rPr>
                                <w:rFonts w:ascii="Courier New" w:hAnsi="Courier New" w:cs="Courier New"/>
                                <w:b/>
                                <w:bCs/>
                                <w:sz w:val="36"/>
                                <w:szCs w:val="36"/>
                              </w:rPr>
                            </w:pPr>
                            <w:r>
                              <w:rPr>
                                <w:rFonts w:ascii="Courier New" w:hAnsi="Courier New" w:cs="Courier New"/>
                                <w:b/>
                                <w:bCs/>
                                <w:sz w:val="36"/>
                                <w:szCs w:val="36"/>
                              </w:rPr>
                              <w:t>Remove Bookable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ADF05" id="Text Box 69" o:spid="_x0000_s1038" type="#_x0000_t202" style="position:absolute;margin-left:294.15pt;margin-top:539.65pt;width:223.7pt;height:87.4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" fillcolor="white [3201]" strokecolor="#4472c4 [3204]" strokeweight="1pt">
                <v:textbox>
                  <w:txbxContent>
                    <w:p w14:paraId="246EF1F2" w14:textId="15286C71" w:rsidR="00237D48" w:rsidRPr="00B22D11" w:rsidRDefault="00237D48" w:rsidP="000F158C">
                      <w:pPr>
                        <w:jc w:val="center"/>
                        <w:rPr>
                          <w:rFonts w:ascii="Courier New" w:hAnsi="Courier New" w:cs="Courier New"/>
                          <w:b/>
                          <w:bCs/>
                          <w:sz w:val="36"/>
                          <w:szCs w:val="36"/>
                        </w:rPr>
                      </w:pPr>
                      <w:r>
                        <w:rPr>
                          <w:rFonts w:ascii="Courier New" w:hAnsi="Courier New" w:cs="Courier New"/>
                          <w:b/>
                          <w:bCs/>
                          <w:sz w:val="36"/>
                          <w:szCs w:val="36"/>
                        </w:rPr>
                        <w:t>Remove Bookable Movie</w:t>
                      </w:r>
                    </w:p>
                  </w:txbxContent>
                </v:textbox>
                <w10:wrap type="square"/>
              </v:shape>
            </w:pict>
          </mc:Fallback>
        </mc:AlternateContent>
      </w:r>
      <w:r>
        <w:rPr>
          <w:rFonts w:ascii="Courier New" w:hAnsi="Courier New" w:cs="Courier New"/>
          <w:noProof/>
          <w:sz w:val="16"/>
          <w:szCs w:val="16"/>
        </w:rPr>
        <mc:AlternateContent>
          <mc:Choice Requires="wps">
            <w:drawing>
              <wp:anchor distT="45720" distB="45720" distL="114300" distR="114300" simplePos="0" relativeHeight="251803648" behindDoc="0" locked="0" layoutInCell="1" allowOverlap="1" wp14:anchorId="24A1B64A" wp14:editId="0A965C4C">
                <wp:simplePos x="0" y="0"/>
                <wp:positionH relativeFrom="column">
                  <wp:posOffset>-635</wp:posOffset>
                </wp:positionH>
                <wp:positionV relativeFrom="paragraph">
                  <wp:posOffset>1297305</wp:posOffset>
                </wp:positionV>
                <wp:extent cx="2840990" cy="1110615"/>
                <wp:effectExtent l="0" t="0" r="16510" b="13335"/>
                <wp:wrapSquare wrapText="bothSides"/>
                <wp:docPr id="68" name="Text Box 68"/>
                <wp:cNvGraphicFramePr/>
                <a:graphic xmlns:a="http://schemas.openxmlformats.org/drawingml/2006/main">
                  <a:graphicData uri="http://schemas.microsoft.com/office/word/2010/wordprocessingShape">
                    <wps:wsp>
                      <wps:cNvSpPr txBox="1"/>
                      <wps:spPr>
                        <a:xfrm>
                          <a:off x="0" y="0"/>
                          <a:ext cx="2840990" cy="11106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DF328F" w14:textId="3DF2BDFA" w:rsidR="0001040F" w:rsidRPr="00B22D11" w:rsidRDefault="0001040F" w:rsidP="000F158C">
                            <w:pPr>
                              <w:jc w:val="center"/>
                              <w:rPr>
                                <w:rFonts w:ascii="Courier New" w:hAnsi="Courier New" w:cs="Courier New"/>
                                <w:b/>
                                <w:bCs/>
                                <w:sz w:val="36"/>
                                <w:szCs w:val="36"/>
                              </w:rPr>
                            </w:pPr>
                            <w:r>
                              <w:rPr>
                                <w:rFonts w:ascii="Courier New" w:hAnsi="Courier New" w:cs="Courier New"/>
                                <w:b/>
                                <w:bCs/>
                                <w:sz w:val="36"/>
                                <w:szCs w:val="36"/>
                              </w:rPr>
                              <w:t xml:space="preserve">Add </w:t>
                            </w:r>
                            <w:r w:rsidR="00237D48">
                              <w:rPr>
                                <w:rFonts w:ascii="Courier New" w:hAnsi="Courier New" w:cs="Courier New"/>
                                <w:b/>
                                <w:bCs/>
                                <w:sz w:val="36"/>
                                <w:szCs w:val="36"/>
                              </w:rPr>
                              <w:t xml:space="preserve">Bookable </w:t>
                            </w:r>
                            <w:r>
                              <w:rPr>
                                <w:rFonts w:ascii="Courier New" w:hAnsi="Courier New" w:cs="Courier New"/>
                                <w:b/>
                                <w:bCs/>
                                <w:sz w:val="36"/>
                                <w:szCs w:val="36"/>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B64A" id="Text Box 68" o:spid="_x0000_s1039" type="#_x0000_t202" style="position:absolute;margin-left:-.05pt;margin-top:102.15pt;width:223.7pt;height:87.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" fillcolor="white [3201]" strokecolor="#4472c4 [3204]" strokeweight="1pt">
                <v:textbox>
                  <w:txbxContent>
                    <w:p w14:paraId="04DF328F" w14:textId="3DF2BDFA" w:rsidR="0001040F" w:rsidRPr="00B22D11" w:rsidRDefault="0001040F" w:rsidP="000F158C">
                      <w:pPr>
                        <w:jc w:val="center"/>
                        <w:rPr>
                          <w:rFonts w:ascii="Courier New" w:hAnsi="Courier New" w:cs="Courier New"/>
                          <w:b/>
                          <w:bCs/>
                          <w:sz w:val="36"/>
                          <w:szCs w:val="36"/>
                        </w:rPr>
                      </w:pPr>
                      <w:r>
                        <w:rPr>
                          <w:rFonts w:ascii="Courier New" w:hAnsi="Courier New" w:cs="Courier New"/>
                          <w:b/>
                          <w:bCs/>
                          <w:sz w:val="36"/>
                          <w:szCs w:val="36"/>
                        </w:rPr>
                        <w:t xml:space="preserve">Add </w:t>
                      </w:r>
                      <w:r w:rsidR="00237D48">
                        <w:rPr>
                          <w:rFonts w:ascii="Courier New" w:hAnsi="Courier New" w:cs="Courier New"/>
                          <w:b/>
                          <w:bCs/>
                          <w:sz w:val="36"/>
                          <w:szCs w:val="36"/>
                        </w:rPr>
                        <w:t xml:space="preserve">Bookable </w:t>
                      </w:r>
                      <w:r>
                        <w:rPr>
                          <w:rFonts w:ascii="Courier New" w:hAnsi="Courier New" w:cs="Courier New"/>
                          <w:b/>
                          <w:bCs/>
                          <w:sz w:val="36"/>
                          <w:szCs w:val="36"/>
                        </w:rPr>
                        <w:t>Movie</w:t>
                      </w:r>
                    </w:p>
                  </w:txbxContent>
                </v:textbox>
                <w10:wrap type="square"/>
              </v:shape>
            </w:pict>
          </mc:Fallback>
        </mc:AlternateContent>
      </w:r>
      <w:r w:rsidR="0001040F">
        <w:rPr>
          <w:rFonts w:ascii="Courier New" w:hAnsi="Courier New" w:cs="Courier New"/>
          <w:noProof/>
          <w:sz w:val="16"/>
          <w:szCs w:val="16"/>
        </w:rPr>
        <w:drawing>
          <wp:anchor distT="0" distB="0" distL="114300" distR="114300" simplePos="0" relativeHeight="251801600" behindDoc="0" locked="0" layoutInCell="1" allowOverlap="1" wp14:anchorId="6FBA7180" wp14:editId="76F2B12B">
            <wp:simplePos x="0" y="0"/>
            <wp:positionH relativeFrom="column">
              <wp:posOffset>-299720</wp:posOffset>
            </wp:positionH>
            <wp:positionV relativeFrom="paragraph">
              <wp:posOffset>4189730</wp:posOffset>
            </wp:positionV>
            <wp:extent cx="3721735" cy="391287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3721735" cy="3912870"/>
                    </a:xfrm>
                    <a:prstGeom prst="rect">
                      <a:avLst/>
                    </a:prstGeom>
                  </pic:spPr>
                </pic:pic>
              </a:graphicData>
            </a:graphic>
            <wp14:sizeRelH relativeFrom="margin">
              <wp14:pctWidth>0</wp14:pctWidth>
            </wp14:sizeRelH>
            <wp14:sizeRelV relativeFrom="margin">
              <wp14:pctHeight>0</wp14:pctHeight>
            </wp14:sizeRelV>
          </wp:anchor>
        </w:drawing>
      </w:r>
      <w:r w:rsidR="0001040F">
        <w:rPr>
          <w:rFonts w:ascii="Courier New" w:hAnsi="Courier New" w:cs="Courier New"/>
          <w:noProof/>
          <w:sz w:val="16"/>
          <w:szCs w:val="16"/>
        </w:rPr>
        <w:drawing>
          <wp:anchor distT="0" distB="0" distL="114300" distR="114300" simplePos="0" relativeHeight="251800576" behindDoc="0" locked="0" layoutInCell="1" allowOverlap="1" wp14:anchorId="42EAD02D" wp14:editId="2A50C06C">
            <wp:simplePos x="0" y="0"/>
            <wp:positionH relativeFrom="column">
              <wp:posOffset>3571875</wp:posOffset>
            </wp:positionH>
            <wp:positionV relativeFrom="paragraph">
              <wp:posOffset>0</wp:posOffset>
            </wp:positionV>
            <wp:extent cx="3143250" cy="61252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143250" cy="6125210"/>
                    </a:xfrm>
                    <a:prstGeom prst="rect">
                      <a:avLst/>
                    </a:prstGeom>
                  </pic:spPr>
                </pic:pic>
              </a:graphicData>
            </a:graphic>
            <wp14:sizeRelH relativeFrom="margin">
              <wp14:pctWidth>0</wp14:pctWidth>
            </wp14:sizeRelH>
            <wp14:sizeRelV relativeFrom="margin">
              <wp14:pctHeight>0</wp14:pctHeight>
            </wp14:sizeRelV>
          </wp:anchor>
        </w:drawing>
      </w:r>
    </w:p>
    <w:p w14:paraId="4606F388" w14:textId="77777777" w:rsidR="001F6D0A" w:rsidRDefault="001F6D0A">
      <w:pPr>
        <w:rPr>
          <w:rFonts w:ascii="Courier New" w:hAnsi="Courier New" w:cs="Courier New"/>
          <w:sz w:val="16"/>
          <w:szCs w:val="16"/>
        </w:rPr>
      </w:pPr>
      <w:r>
        <w:rPr>
          <w:rFonts w:ascii="Courier New" w:hAnsi="Courier New" w:cs="Courier New"/>
          <w:sz w:val="16"/>
          <w:szCs w:val="16"/>
        </w:rPr>
        <w:br w:type="page"/>
      </w:r>
    </w:p>
    <w:tbl>
      <w:tblPr>
        <w:tblStyle w:val="ReportTable"/>
        <w:tblW w:w="5433" w:type="pct"/>
        <w:tblLook w:val="04A0" w:firstRow="1" w:lastRow="0" w:firstColumn="1" w:lastColumn="0" w:noHBand="0" w:noVBand="1"/>
        <w:tblCaption w:val="Content table"/>
      </w:tblPr>
      <w:tblGrid>
        <w:gridCol w:w="6083"/>
        <w:gridCol w:w="1930"/>
        <w:gridCol w:w="2377"/>
      </w:tblGrid>
      <w:tr w:rsidR="00874878" w14:paraId="792728EA" w14:textId="77777777" w:rsidTr="00A713BE">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6084" w:type="dxa"/>
          </w:tcPr>
          <w:p w14:paraId="01151EB8" w14:textId="090D0795" w:rsidR="00874878" w:rsidRPr="00405C4E" w:rsidRDefault="00874878" w:rsidP="00A713BE">
            <w:pPr>
              <w:jc w:val="left"/>
              <w:rPr>
                <w:sz w:val="72"/>
                <w:szCs w:val="72"/>
              </w:rPr>
            </w:pPr>
            <w:r>
              <w:rPr>
                <w:sz w:val="72"/>
                <w:szCs w:val="72"/>
              </w:rPr>
              <w:lastRenderedPageBreak/>
              <w:t>Conclusion</w:t>
            </w:r>
          </w:p>
        </w:tc>
        <w:tc>
          <w:tcPr>
            <w:tcW w:w="1930" w:type="dxa"/>
          </w:tcPr>
          <w:p w14:paraId="22483311" w14:textId="77777777" w:rsidR="00874878" w:rsidRDefault="00874878" w:rsidP="00A713BE">
            <w:pPr>
              <w:ind w:left="0"/>
              <w:cnfStyle w:val="100000000000" w:firstRow="1" w:lastRow="0" w:firstColumn="0" w:lastColumn="0" w:oddVBand="0" w:evenVBand="0" w:oddHBand="0" w:evenHBand="0" w:firstRowFirstColumn="0" w:firstRowLastColumn="0" w:lastRowFirstColumn="0" w:lastRowLastColumn="0"/>
            </w:pPr>
          </w:p>
        </w:tc>
        <w:tc>
          <w:tcPr>
            <w:tcW w:w="2377" w:type="dxa"/>
          </w:tcPr>
          <w:p w14:paraId="46DBCBD3" w14:textId="77777777" w:rsidR="00874878" w:rsidRDefault="00874878" w:rsidP="00A713BE">
            <w:pPr>
              <w:cnfStyle w:val="100000000000" w:firstRow="1" w:lastRow="0" w:firstColumn="0" w:lastColumn="0" w:oddVBand="0" w:evenVBand="0" w:oddHBand="0" w:evenHBand="0" w:firstRowFirstColumn="0" w:firstRowLastColumn="0" w:lastRowFirstColumn="0" w:lastRowLastColumn="0"/>
            </w:pPr>
            <w:r w:rsidRPr="0000108B">
              <w:rPr>
                <w:noProof/>
                <w:lang w:eastAsia="en-US"/>
              </w:rPr>
              <w:drawing>
                <wp:anchor distT="0" distB="0" distL="114300" distR="114300" simplePos="0" relativeHeight="251809792" behindDoc="0" locked="0" layoutInCell="1" allowOverlap="1" wp14:anchorId="6E5997A2" wp14:editId="7E1B2127">
                  <wp:simplePos x="0" y="0"/>
                  <wp:positionH relativeFrom="column">
                    <wp:posOffset>665480</wp:posOffset>
                  </wp:positionH>
                  <wp:positionV relativeFrom="paragraph">
                    <wp:posOffset>635</wp:posOffset>
                  </wp:positionV>
                  <wp:extent cx="619760" cy="619760"/>
                  <wp:effectExtent l="0" t="0" r="8890" b="889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p>
        </w:tc>
      </w:tr>
    </w:tbl>
    <w:p w14:paraId="7B3E126B" w14:textId="0AD421A5" w:rsidR="00742521" w:rsidRDefault="00742521" w:rsidP="00477EF6">
      <w:pPr>
        <w:spacing w:after="0" w:line="240" w:lineRule="auto"/>
        <w:rPr>
          <w:rFonts w:ascii="Courier New" w:hAnsi="Courier New" w:cs="Courier New"/>
          <w:sz w:val="16"/>
          <w:szCs w:val="16"/>
        </w:rPr>
      </w:pPr>
    </w:p>
    <w:p w14:paraId="6A1896EE" w14:textId="77777777" w:rsidR="00CA3AC0" w:rsidRPr="00773BDA" w:rsidRDefault="00CA3AC0">
      <w:pPr>
        <w:pStyle w:val="NormalWeb"/>
        <w:divId w:val="1102843675"/>
        <w:rPr>
          <w:sz w:val="44"/>
          <w:szCs w:val="44"/>
        </w:rPr>
      </w:pPr>
      <w:r w:rsidRPr="00773BDA">
        <w:rPr>
          <w:sz w:val="44"/>
          <w:szCs w:val="44"/>
        </w:rPr>
        <w:t xml:space="preserve">In conclusion, </w:t>
      </w:r>
      <w:r w:rsidRPr="00773BDA">
        <w:rPr>
          <w:rStyle w:val="Strong"/>
          <w:sz w:val="44"/>
          <w:szCs w:val="44"/>
        </w:rPr>
        <w:t>SpectraFlix</w:t>
      </w:r>
      <w:r w:rsidRPr="00773BDA">
        <w:rPr>
          <w:sz w:val="44"/>
          <w:szCs w:val="44"/>
        </w:rPr>
        <w:t xml:space="preserve"> is a comprehensive movie streaming and booking platform that delivers a seamless user experience. With its ability to stream movies from various sources, provide interactive trailer viewing, and offer an intuitive seat booking system, the app meets the diverse needs of modern movie enthusiasts.</w:t>
      </w:r>
    </w:p>
    <w:p w14:paraId="071B69F9" w14:textId="35965CD9" w:rsidR="00CA3AC0" w:rsidRPr="00773BDA" w:rsidRDefault="00CA3AC0" w:rsidP="00CA3AC0">
      <w:pPr>
        <w:pStyle w:val="NormalWeb"/>
        <w:divId w:val="1102843675"/>
        <w:rPr>
          <w:sz w:val="44"/>
          <w:szCs w:val="44"/>
        </w:rPr>
      </w:pPr>
      <w:r w:rsidRPr="00773BDA">
        <w:rPr>
          <w:sz w:val="44"/>
          <w:szCs w:val="44"/>
        </w:rPr>
        <w:t xml:space="preserve">Through the development of </w:t>
      </w:r>
      <w:r w:rsidRPr="00773BDA">
        <w:rPr>
          <w:rStyle w:val="Strong"/>
          <w:sz w:val="44"/>
          <w:szCs w:val="44"/>
        </w:rPr>
        <w:t>SpectraFlix</w:t>
      </w:r>
      <w:r w:rsidRPr="00773BDA">
        <w:rPr>
          <w:sz w:val="44"/>
          <w:szCs w:val="44"/>
        </w:rPr>
        <w:t>, I have gained invaluable insights into Java programming, XML layout design, and the Android development module. I have learned how to integrate multiple features into a single cohesive app, ensuring both performance and user satisfaction. This project has not only sharpened my technical skills but also enhanced my ability to create user-friendly applications</w:t>
      </w:r>
    </w:p>
    <w:sectPr w:rsidR="00CA3AC0" w:rsidRPr="00773BDA" w:rsidSect="002949D7">
      <w:type w:val="continuous"/>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84EA9" w14:textId="77777777" w:rsidR="00EE4559" w:rsidRDefault="00EE4559">
      <w:pPr>
        <w:spacing w:after="0" w:line="240" w:lineRule="auto"/>
      </w:pPr>
      <w:r>
        <w:separator/>
      </w:r>
    </w:p>
    <w:p w14:paraId="401E8170" w14:textId="77777777" w:rsidR="00EE4559" w:rsidRDefault="00EE4559"/>
    <w:p w14:paraId="6D586992" w14:textId="77777777" w:rsidR="00EE4559" w:rsidRDefault="00EE4559"/>
  </w:endnote>
  <w:endnote w:type="continuationSeparator" w:id="0">
    <w:p w14:paraId="189926FC" w14:textId="77777777" w:rsidR="00EE4559" w:rsidRDefault="00EE4559">
      <w:pPr>
        <w:spacing w:after="0" w:line="240" w:lineRule="auto"/>
      </w:pPr>
      <w:r>
        <w:continuationSeparator/>
      </w:r>
    </w:p>
    <w:p w14:paraId="467945C6" w14:textId="77777777" w:rsidR="00EE4559" w:rsidRDefault="00EE4559"/>
    <w:p w14:paraId="3576878F" w14:textId="77777777" w:rsidR="00EE4559" w:rsidRDefault="00EE45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0566137"/>
      <w:docPartObj>
        <w:docPartGallery w:val="Page Numbers (Bottom of Page)"/>
        <w:docPartUnique/>
      </w:docPartObj>
    </w:sdtPr>
    <w:sdtEndPr>
      <w:rPr>
        <w:rStyle w:val="PageNumber"/>
      </w:rPr>
    </w:sdtEndPr>
    <w:sdtContent>
      <w:p w14:paraId="620F8B4B" w14:textId="34BFA823" w:rsidR="00F86F1C" w:rsidRDefault="00F86F1C" w:rsidP="00214E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15ED48" w14:textId="77777777" w:rsidR="00F86F1C" w:rsidRDefault="00F86F1C" w:rsidP="00F86F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9974525"/>
      <w:docPartObj>
        <w:docPartGallery w:val="Page Numbers (Bottom of Page)"/>
        <w:docPartUnique/>
      </w:docPartObj>
    </w:sdtPr>
    <w:sdtEndPr>
      <w:rPr>
        <w:rStyle w:val="PageNumber"/>
      </w:rPr>
    </w:sdtEndPr>
    <w:sdtContent>
      <w:p w14:paraId="5AC5E7B7" w14:textId="2FD7979C" w:rsidR="00F86F1C" w:rsidRDefault="00F86F1C" w:rsidP="00214E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D17BD">
          <w:rPr>
            <w:rStyle w:val="PageNumber"/>
            <w:noProof/>
          </w:rPr>
          <w:t>59</w:t>
        </w:r>
        <w:r>
          <w:rPr>
            <w:rStyle w:val="PageNumber"/>
          </w:rPr>
          <w:fldChar w:fldCharType="end"/>
        </w:r>
      </w:p>
    </w:sdtContent>
  </w:sdt>
  <w:p w14:paraId="184DF8BE" w14:textId="20F0629C" w:rsidR="00EB1690" w:rsidRDefault="00EB1690" w:rsidP="00F86F1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00189"/>
      <w:docPartObj>
        <w:docPartGallery w:val="Page Numbers (Bottom of Page)"/>
        <w:docPartUnique/>
      </w:docPartObj>
    </w:sdtPr>
    <w:sdtEndPr>
      <w:rPr>
        <w:rStyle w:val="PageNumber"/>
      </w:rPr>
    </w:sdtEndPr>
    <w:sdtContent>
      <w:p w14:paraId="7EEA644D" w14:textId="42FDC1E3" w:rsidR="003100E6" w:rsidRDefault="003100E6" w:rsidP="00214E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E102E">
          <w:rPr>
            <w:rStyle w:val="PageNumber"/>
            <w:noProof/>
          </w:rPr>
          <w:t>38</w:t>
        </w:r>
        <w:r>
          <w:rPr>
            <w:rStyle w:val="PageNumber"/>
          </w:rPr>
          <w:fldChar w:fldCharType="end"/>
        </w:r>
      </w:p>
    </w:sdtContent>
  </w:sdt>
  <w:p w14:paraId="372C5BE5" w14:textId="77777777" w:rsidR="003100E6" w:rsidRDefault="003100E6" w:rsidP="003100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4AF94" w14:textId="77777777" w:rsidR="00EE4559" w:rsidRDefault="00EE4559">
      <w:pPr>
        <w:spacing w:after="0" w:line="240" w:lineRule="auto"/>
      </w:pPr>
      <w:r>
        <w:separator/>
      </w:r>
    </w:p>
    <w:p w14:paraId="06C09D02" w14:textId="77777777" w:rsidR="00EE4559" w:rsidRDefault="00EE4559"/>
    <w:p w14:paraId="2653F9D8" w14:textId="77777777" w:rsidR="00EE4559" w:rsidRDefault="00EE4559"/>
  </w:footnote>
  <w:footnote w:type="continuationSeparator" w:id="0">
    <w:p w14:paraId="0C045F1F" w14:textId="77777777" w:rsidR="00EE4559" w:rsidRDefault="00EE4559">
      <w:pPr>
        <w:spacing w:after="0" w:line="240" w:lineRule="auto"/>
      </w:pPr>
      <w:r>
        <w:continuationSeparator/>
      </w:r>
    </w:p>
    <w:p w14:paraId="1EC1D00D" w14:textId="77777777" w:rsidR="00EE4559" w:rsidRDefault="00EE4559"/>
    <w:p w14:paraId="0C574783" w14:textId="77777777" w:rsidR="00EE4559" w:rsidRDefault="00EE45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1C4C48"/>
    <w:multiLevelType w:val="hybridMultilevel"/>
    <w:tmpl w:val="48F655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43BEF"/>
    <w:multiLevelType w:val="hybridMultilevel"/>
    <w:tmpl w:val="FA9493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D7DC6"/>
    <w:multiLevelType w:val="hybridMultilevel"/>
    <w:tmpl w:val="AE187C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A6632"/>
    <w:multiLevelType w:val="hybridMultilevel"/>
    <w:tmpl w:val="09181C7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5" w15:restartNumberingAfterBreak="0">
    <w:nsid w:val="2F272884"/>
    <w:multiLevelType w:val="hybridMultilevel"/>
    <w:tmpl w:val="55BA5C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4219C"/>
    <w:multiLevelType w:val="hybridMultilevel"/>
    <w:tmpl w:val="19146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92515"/>
    <w:multiLevelType w:val="hybridMultilevel"/>
    <w:tmpl w:val="B3FEC3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1779F"/>
    <w:multiLevelType w:val="hybridMultilevel"/>
    <w:tmpl w:val="CA42FA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F5A6F"/>
    <w:multiLevelType w:val="hybridMultilevel"/>
    <w:tmpl w:val="4782C8D2"/>
    <w:lvl w:ilvl="0" w:tplc="04090003">
      <w:start w:val="1"/>
      <w:numFmt w:val="bullet"/>
      <w:lvlText w:val="o"/>
      <w:lvlJc w:val="left"/>
      <w:pPr>
        <w:ind w:left="1808" w:hanging="360"/>
      </w:pPr>
      <w:rPr>
        <w:rFonts w:ascii="Courier New" w:hAnsi="Courier New" w:cs="Courier New"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23"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05B8C"/>
    <w:multiLevelType w:val="hybridMultilevel"/>
    <w:tmpl w:val="CB38C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9241621">
    <w:abstractNumId w:val="9"/>
  </w:num>
  <w:num w:numId="2" w16cid:durableId="1757048673">
    <w:abstractNumId w:val="18"/>
  </w:num>
  <w:num w:numId="3" w16cid:durableId="1718384789">
    <w:abstractNumId w:val="23"/>
  </w:num>
  <w:num w:numId="4" w16cid:durableId="2059083257">
    <w:abstractNumId w:val="19"/>
  </w:num>
  <w:num w:numId="5" w16cid:durableId="452527514">
    <w:abstractNumId w:val="13"/>
  </w:num>
  <w:num w:numId="6" w16cid:durableId="1743214591">
    <w:abstractNumId w:val="7"/>
  </w:num>
  <w:num w:numId="7" w16cid:durableId="2013872124">
    <w:abstractNumId w:val="6"/>
  </w:num>
  <w:num w:numId="8" w16cid:durableId="2102945996">
    <w:abstractNumId w:val="5"/>
  </w:num>
  <w:num w:numId="9" w16cid:durableId="1257985228">
    <w:abstractNumId w:val="4"/>
  </w:num>
  <w:num w:numId="10" w16cid:durableId="512692199">
    <w:abstractNumId w:val="8"/>
  </w:num>
  <w:num w:numId="11" w16cid:durableId="1275404535">
    <w:abstractNumId w:val="3"/>
  </w:num>
  <w:num w:numId="12" w16cid:durableId="1706296389">
    <w:abstractNumId w:val="2"/>
  </w:num>
  <w:num w:numId="13" w16cid:durableId="331956768">
    <w:abstractNumId w:val="1"/>
  </w:num>
  <w:num w:numId="14" w16cid:durableId="234165066">
    <w:abstractNumId w:val="0"/>
  </w:num>
  <w:num w:numId="15" w16cid:durableId="87624108">
    <w:abstractNumId w:val="20"/>
  </w:num>
  <w:num w:numId="16" w16cid:durableId="774641287">
    <w:abstractNumId w:val="25"/>
  </w:num>
  <w:num w:numId="17" w16cid:durableId="1031414746">
    <w:abstractNumId w:val="14"/>
  </w:num>
  <w:num w:numId="18" w16cid:durableId="286157732">
    <w:abstractNumId w:val="16"/>
  </w:num>
  <w:num w:numId="19" w16cid:durableId="1512834580">
    <w:abstractNumId w:val="22"/>
  </w:num>
  <w:num w:numId="20" w16cid:durableId="456872969">
    <w:abstractNumId w:val="15"/>
  </w:num>
  <w:num w:numId="21" w16cid:durableId="474227240">
    <w:abstractNumId w:val="12"/>
  </w:num>
  <w:num w:numId="22" w16cid:durableId="198204473">
    <w:abstractNumId w:val="21"/>
  </w:num>
  <w:num w:numId="23" w16cid:durableId="1012804869">
    <w:abstractNumId w:val="24"/>
  </w:num>
  <w:num w:numId="24" w16cid:durableId="674266121">
    <w:abstractNumId w:val="17"/>
  </w:num>
  <w:num w:numId="25" w16cid:durableId="2035761529">
    <w:abstractNumId w:val="10"/>
  </w:num>
  <w:num w:numId="26" w16cid:durableId="234840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38"/>
    <w:rsid w:val="00000B8C"/>
    <w:rsid w:val="0000108B"/>
    <w:rsid w:val="00005202"/>
    <w:rsid w:val="0001040F"/>
    <w:rsid w:val="00011420"/>
    <w:rsid w:val="0001250F"/>
    <w:rsid w:val="000150BF"/>
    <w:rsid w:val="0001771D"/>
    <w:rsid w:val="00027765"/>
    <w:rsid w:val="00033EC8"/>
    <w:rsid w:val="00034E4C"/>
    <w:rsid w:val="00035927"/>
    <w:rsid w:val="00036C52"/>
    <w:rsid w:val="00037CD7"/>
    <w:rsid w:val="0005122E"/>
    <w:rsid w:val="0005535A"/>
    <w:rsid w:val="00056760"/>
    <w:rsid w:val="00057FDF"/>
    <w:rsid w:val="00063EB7"/>
    <w:rsid w:val="00065DF9"/>
    <w:rsid w:val="00072F63"/>
    <w:rsid w:val="00081043"/>
    <w:rsid w:val="00083D56"/>
    <w:rsid w:val="00087825"/>
    <w:rsid w:val="0009132E"/>
    <w:rsid w:val="000C574A"/>
    <w:rsid w:val="000C6399"/>
    <w:rsid w:val="000C7AF8"/>
    <w:rsid w:val="000D0771"/>
    <w:rsid w:val="000D13AE"/>
    <w:rsid w:val="000D3664"/>
    <w:rsid w:val="000D558B"/>
    <w:rsid w:val="000D6E6B"/>
    <w:rsid w:val="000D7B2F"/>
    <w:rsid w:val="000E4298"/>
    <w:rsid w:val="000E44E7"/>
    <w:rsid w:val="000E6EEE"/>
    <w:rsid w:val="000E730A"/>
    <w:rsid w:val="000F14C6"/>
    <w:rsid w:val="000F158C"/>
    <w:rsid w:val="000F1743"/>
    <w:rsid w:val="000F4829"/>
    <w:rsid w:val="000F5B12"/>
    <w:rsid w:val="001032A7"/>
    <w:rsid w:val="00103E5F"/>
    <w:rsid w:val="001076C2"/>
    <w:rsid w:val="00113BA9"/>
    <w:rsid w:val="00115CF7"/>
    <w:rsid w:val="001240EF"/>
    <w:rsid w:val="00125958"/>
    <w:rsid w:val="00125A4E"/>
    <w:rsid w:val="00134BAD"/>
    <w:rsid w:val="001378FB"/>
    <w:rsid w:val="0014080D"/>
    <w:rsid w:val="00143484"/>
    <w:rsid w:val="001444E8"/>
    <w:rsid w:val="0014676C"/>
    <w:rsid w:val="00151723"/>
    <w:rsid w:val="00152FDA"/>
    <w:rsid w:val="00153CD2"/>
    <w:rsid w:val="00173C2A"/>
    <w:rsid w:val="00174842"/>
    <w:rsid w:val="00174AD5"/>
    <w:rsid w:val="00176D74"/>
    <w:rsid w:val="00180712"/>
    <w:rsid w:val="00182354"/>
    <w:rsid w:val="00183884"/>
    <w:rsid w:val="001848FC"/>
    <w:rsid w:val="0019458D"/>
    <w:rsid w:val="0019681D"/>
    <w:rsid w:val="001A1F3B"/>
    <w:rsid w:val="001A2EE7"/>
    <w:rsid w:val="001A32E2"/>
    <w:rsid w:val="001A72AC"/>
    <w:rsid w:val="001B01E9"/>
    <w:rsid w:val="001B06A2"/>
    <w:rsid w:val="001B444C"/>
    <w:rsid w:val="001C7F49"/>
    <w:rsid w:val="001D3DFD"/>
    <w:rsid w:val="001D6D03"/>
    <w:rsid w:val="001E2FFF"/>
    <w:rsid w:val="001F16E3"/>
    <w:rsid w:val="001F3485"/>
    <w:rsid w:val="001F35D1"/>
    <w:rsid w:val="001F6288"/>
    <w:rsid w:val="001F6D0A"/>
    <w:rsid w:val="00203061"/>
    <w:rsid w:val="002103EA"/>
    <w:rsid w:val="002122C9"/>
    <w:rsid w:val="00212C98"/>
    <w:rsid w:val="00216186"/>
    <w:rsid w:val="00225744"/>
    <w:rsid w:val="002359D9"/>
    <w:rsid w:val="002364EC"/>
    <w:rsid w:val="0023774A"/>
    <w:rsid w:val="00237D48"/>
    <w:rsid w:val="00253AB0"/>
    <w:rsid w:val="00254122"/>
    <w:rsid w:val="00254B65"/>
    <w:rsid w:val="00255F17"/>
    <w:rsid w:val="002603F9"/>
    <w:rsid w:val="00260CE9"/>
    <w:rsid w:val="002610C9"/>
    <w:rsid w:val="00262E08"/>
    <w:rsid w:val="00263202"/>
    <w:rsid w:val="0027249D"/>
    <w:rsid w:val="00272F22"/>
    <w:rsid w:val="00276B35"/>
    <w:rsid w:val="00282384"/>
    <w:rsid w:val="002942A5"/>
    <w:rsid w:val="002949D7"/>
    <w:rsid w:val="002A5BF0"/>
    <w:rsid w:val="002A6AE7"/>
    <w:rsid w:val="002A7805"/>
    <w:rsid w:val="002B1C71"/>
    <w:rsid w:val="002B6062"/>
    <w:rsid w:val="002B65EE"/>
    <w:rsid w:val="002C0238"/>
    <w:rsid w:val="002C0405"/>
    <w:rsid w:val="002E2305"/>
    <w:rsid w:val="002E5475"/>
    <w:rsid w:val="002E62C9"/>
    <w:rsid w:val="002E69EC"/>
    <w:rsid w:val="002F3372"/>
    <w:rsid w:val="00301340"/>
    <w:rsid w:val="003015E8"/>
    <w:rsid w:val="0030503B"/>
    <w:rsid w:val="0030510E"/>
    <w:rsid w:val="00305183"/>
    <w:rsid w:val="00306C88"/>
    <w:rsid w:val="003100E6"/>
    <w:rsid w:val="0031262E"/>
    <w:rsid w:val="00316CAF"/>
    <w:rsid w:val="00317986"/>
    <w:rsid w:val="003224E9"/>
    <w:rsid w:val="00323B47"/>
    <w:rsid w:val="003315A4"/>
    <w:rsid w:val="00332115"/>
    <w:rsid w:val="0033284D"/>
    <w:rsid w:val="00334816"/>
    <w:rsid w:val="00335F87"/>
    <w:rsid w:val="00340CA8"/>
    <w:rsid w:val="003410C8"/>
    <w:rsid w:val="003416B0"/>
    <w:rsid w:val="00345157"/>
    <w:rsid w:val="00355095"/>
    <w:rsid w:val="003562A8"/>
    <w:rsid w:val="00356447"/>
    <w:rsid w:val="00362336"/>
    <w:rsid w:val="0036618F"/>
    <w:rsid w:val="00376067"/>
    <w:rsid w:val="003767BD"/>
    <w:rsid w:val="00382175"/>
    <w:rsid w:val="0038794C"/>
    <w:rsid w:val="003905F2"/>
    <w:rsid w:val="00392723"/>
    <w:rsid w:val="00395157"/>
    <w:rsid w:val="00397E1A"/>
    <w:rsid w:val="003A2A3A"/>
    <w:rsid w:val="003A2FAD"/>
    <w:rsid w:val="003A3897"/>
    <w:rsid w:val="003A54C9"/>
    <w:rsid w:val="003A5D6A"/>
    <w:rsid w:val="003B2B5A"/>
    <w:rsid w:val="003C7692"/>
    <w:rsid w:val="003E1703"/>
    <w:rsid w:val="003E5A1C"/>
    <w:rsid w:val="003E7306"/>
    <w:rsid w:val="003F261D"/>
    <w:rsid w:val="003F7115"/>
    <w:rsid w:val="00401A5A"/>
    <w:rsid w:val="00404DC5"/>
    <w:rsid w:val="00405C4E"/>
    <w:rsid w:val="004072AF"/>
    <w:rsid w:val="00416876"/>
    <w:rsid w:val="00420626"/>
    <w:rsid w:val="004208A4"/>
    <w:rsid w:val="004208EF"/>
    <w:rsid w:val="00423A60"/>
    <w:rsid w:val="00432CD1"/>
    <w:rsid w:val="00433D8A"/>
    <w:rsid w:val="00434C9A"/>
    <w:rsid w:val="004443D4"/>
    <w:rsid w:val="00445577"/>
    <w:rsid w:val="00445D22"/>
    <w:rsid w:val="00450608"/>
    <w:rsid w:val="004555B4"/>
    <w:rsid w:val="004562F7"/>
    <w:rsid w:val="00462B9E"/>
    <w:rsid w:val="004634FE"/>
    <w:rsid w:val="00467846"/>
    <w:rsid w:val="00467BC9"/>
    <w:rsid w:val="00470F27"/>
    <w:rsid w:val="00472C57"/>
    <w:rsid w:val="00473418"/>
    <w:rsid w:val="00477B16"/>
    <w:rsid w:val="00477EF6"/>
    <w:rsid w:val="004832D1"/>
    <w:rsid w:val="00484D77"/>
    <w:rsid w:val="00484F81"/>
    <w:rsid w:val="00486054"/>
    <w:rsid w:val="00490D2F"/>
    <w:rsid w:val="004916E4"/>
    <w:rsid w:val="004A0071"/>
    <w:rsid w:val="004A3173"/>
    <w:rsid w:val="004A72A3"/>
    <w:rsid w:val="004B00BA"/>
    <w:rsid w:val="004B4274"/>
    <w:rsid w:val="004C048F"/>
    <w:rsid w:val="004C29E8"/>
    <w:rsid w:val="004D17BD"/>
    <w:rsid w:val="004D2D6D"/>
    <w:rsid w:val="004D3B06"/>
    <w:rsid w:val="004D5E3B"/>
    <w:rsid w:val="004D60B5"/>
    <w:rsid w:val="004E3563"/>
    <w:rsid w:val="004E73E6"/>
    <w:rsid w:val="004F1C51"/>
    <w:rsid w:val="004F2FB5"/>
    <w:rsid w:val="00501D9E"/>
    <w:rsid w:val="005024CB"/>
    <w:rsid w:val="00523E29"/>
    <w:rsid w:val="00527116"/>
    <w:rsid w:val="0053730C"/>
    <w:rsid w:val="00540D4D"/>
    <w:rsid w:val="00544B12"/>
    <w:rsid w:val="00550C78"/>
    <w:rsid w:val="00551C73"/>
    <w:rsid w:val="00551C9D"/>
    <w:rsid w:val="00551EAB"/>
    <w:rsid w:val="00557078"/>
    <w:rsid w:val="005652ED"/>
    <w:rsid w:val="00567AF7"/>
    <w:rsid w:val="00572336"/>
    <w:rsid w:val="00574888"/>
    <w:rsid w:val="00575E2D"/>
    <w:rsid w:val="005842AF"/>
    <w:rsid w:val="0058600D"/>
    <w:rsid w:val="005941B8"/>
    <w:rsid w:val="005A068A"/>
    <w:rsid w:val="005A38B9"/>
    <w:rsid w:val="005A5FB2"/>
    <w:rsid w:val="005B492F"/>
    <w:rsid w:val="005B4F46"/>
    <w:rsid w:val="005B7440"/>
    <w:rsid w:val="005C1F80"/>
    <w:rsid w:val="005C2E45"/>
    <w:rsid w:val="005C4B7B"/>
    <w:rsid w:val="005C539B"/>
    <w:rsid w:val="005D3C08"/>
    <w:rsid w:val="005D589F"/>
    <w:rsid w:val="005D6592"/>
    <w:rsid w:val="005E0899"/>
    <w:rsid w:val="005E3BDE"/>
    <w:rsid w:val="005E484A"/>
    <w:rsid w:val="005E4E8C"/>
    <w:rsid w:val="005E5873"/>
    <w:rsid w:val="005E590B"/>
    <w:rsid w:val="005E7547"/>
    <w:rsid w:val="005F0D54"/>
    <w:rsid w:val="00602496"/>
    <w:rsid w:val="006063B9"/>
    <w:rsid w:val="00610FB0"/>
    <w:rsid w:val="006119D7"/>
    <w:rsid w:val="006138FD"/>
    <w:rsid w:val="00616CD7"/>
    <w:rsid w:val="006222F5"/>
    <w:rsid w:val="00623996"/>
    <w:rsid w:val="006314AD"/>
    <w:rsid w:val="00631ED4"/>
    <w:rsid w:val="00633F71"/>
    <w:rsid w:val="00650D30"/>
    <w:rsid w:val="00655D77"/>
    <w:rsid w:val="00666405"/>
    <w:rsid w:val="00666FA3"/>
    <w:rsid w:val="00674F81"/>
    <w:rsid w:val="00683DB6"/>
    <w:rsid w:val="00684ACC"/>
    <w:rsid w:val="00687CFD"/>
    <w:rsid w:val="0069214A"/>
    <w:rsid w:val="00694530"/>
    <w:rsid w:val="006946A1"/>
    <w:rsid w:val="006A2FFC"/>
    <w:rsid w:val="006B077D"/>
    <w:rsid w:val="006B62F5"/>
    <w:rsid w:val="006B7A8B"/>
    <w:rsid w:val="006C3FFC"/>
    <w:rsid w:val="006D5E19"/>
    <w:rsid w:val="006D7450"/>
    <w:rsid w:val="006E2976"/>
    <w:rsid w:val="006E4940"/>
    <w:rsid w:val="006E76AB"/>
    <w:rsid w:val="00707F69"/>
    <w:rsid w:val="007100CC"/>
    <w:rsid w:val="00710E27"/>
    <w:rsid w:val="0071101A"/>
    <w:rsid w:val="007111DF"/>
    <w:rsid w:val="00711FC5"/>
    <w:rsid w:val="00720EBF"/>
    <w:rsid w:val="007217A2"/>
    <w:rsid w:val="00732B08"/>
    <w:rsid w:val="00734F5B"/>
    <w:rsid w:val="00735588"/>
    <w:rsid w:val="0074036A"/>
    <w:rsid w:val="00742521"/>
    <w:rsid w:val="00742922"/>
    <w:rsid w:val="007441B9"/>
    <w:rsid w:val="00757A8C"/>
    <w:rsid w:val="00761DDF"/>
    <w:rsid w:val="0076576B"/>
    <w:rsid w:val="00773822"/>
    <w:rsid w:val="00773BDA"/>
    <w:rsid w:val="00776F31"/>
    <w:rsid w:val="00785180"/>
    <w:rsid w:val="00786665"/>
    <w:rsid w:val="00797368"/>
    <w:rsid w:val="007A1AE7"/>
    <w:rsid w:val="007A3BFA"/>
    <w:rsid w:val="007A6A17"/>
    <w:rsid w:val="007C322F"/>
    <w:rsid w:val="007C5168"/>
    <w:rsid w:val="007D3A6E"/>
    <w:rsid w:val="007D4B24"/>
    <w:rsid w:val="007D5AC5"/>
    <w:rsid w:val="007D6851"/>
    <w:rsid w:val="007D6DB7"/>
    <w:rsid w:val="007E03C8"/>
    <w:rsid w:val="007E102E"/>
    <w:rsid w:val="007E56B4"/>
    <w:rsid w:val="007E660B"/>
    <w:rsid w:val="008000BD"/>
    <w:rsid w:val="00802254"/>
    <w:rsid w:val="00804BDD"/>
    <w:rsid w:val="008057B5"/>
    <w:rsid w:val="00805C4A"/>
    <w:rsid w:val="00807B69"/>
    <w:rsid w:val="00811290"/>
    <w:rsid w:val="0081438A"/>
    <w:rsid w:val="00820231"/>
    <w:rsid w:val="0082436F"/>
    <w:rsid w:val="0082718C"/>
    <w:rsid w:val="00832625"/>
    <w:rsid w:val="00833CFA"/>
    <w:rsid w:val="00842E8F"/>
    <w:rsid w:val="00846608"/>
    <w:rsid w:val="008510E8"/>
    <w:rsid w:val="008603F0"/>
    <w:rsid w:val="0086108E"/>
    <w:rsid w:val="00861AAB"/>
    <w:rsid w:val="00861BE0"/>
    <w:rsid w:val="00862228"/>
    <w:rsid w:val="008657C5"/>
    <w:rsid w:val="00874117"/>
    <w:rsid w:val="00874291"/>
    <w:rsid w:val="00874878"/>
    <w:rsid w:val="00875594"/>
    <w:rsid w:val="00877494"/>
    <w:rsid w:val="00877D60"/>
    <w:rsid w:val="00877E39"/>
    <w:rsid w:val="008817F4"/>
    <w:rsid w:val="008863CC"/>
    <w:rsid w:val="00891FFD"/>
    <w:rsid w:val="00895C09"/>
    <w:rsid w:val="008A1361"/>
    <w:rsid w:val="008A5872"/>
    <w:rsid w:val="008A620A"/>
    <w:rsid w:val="008A7833"/>
    <w:rsid w:val="008B2FEB"/>
    <w:rsid w:val="008B752B"/>
    <w:rsid w:val="008C4660"/>
    <w:rsid w:val="008C50DA"/>
    <w:rsid w:val="008C6FBA"/>
    <w:rsid w:val="008D39A2"/>
    <w:rsid w:val="008D6B04"/>
    <w:rsid w:val="008E026F"/>
    <w:rsid w:val="008E427A"/>
    <w:rsid w:val="008E5AF9"/>
    <w:rsid w:val="00924054"/>
    <w:rsid w:val="00945C30"/>
    <w:rsid w:val="0094698E"/>
    <w:rsid w:val="009522E2"/>
    <w:rsid w:val="00952317"/>
    <w:rsid w:val="00966EBF"/>
    <w:rsid w:val="009705EC"/>
    <w:rsid w:val="0097117F"/>
    <w:rsid w:val="00974D14"/>
    <w:rsid w:val="009856E7"/>
    <w:rsid w:val="009934DB"/>
    <w:rsid w:val="00995C20"/>
    <w:rsid w:val="009A0EA3"/>
    <w:rsid w:val="009A586D"/>
    <w:rsid w:val="009A744E"/>
    <w:rsid w:val="009B5157"/>
    <w:rsid w:val="009C4D88"/>
    <w:rsid w:val="009C78D4"/>
    <w:rsid w:val="009C7B2D"/>
    <w:rsid w:val="009C7B40"/>
    <w:rsid w:val="009D0330"/>
    <w:rsid w:val="009D5280"/>
    <w:rsid w:val="009D7B3A"/>
    <w:rsid w:val="009E0EFC"/>
    <w:rsid w:val="009E42F0"/>
    <w:rsid w:val="009E63BB"/>
    <w:rsid w:val="009F39E0"/>
    <w:rsid w:val="00A0035D"/>
    <w:rsid w:val="00A021E0"/>
    <w:rsid w:val="00A10030"/>
    <w:rsid w:val="00A11C82"/>
    <w:rsid w:val="00A11F85"/>
    <w:rsid w:val="00A123F3"/>
    <w:rsid w:val="00A22032"/>
    <w:rsid w:val="00A24D5C"/>
    <w:rsid w:val="00A27EA2"/>
    <w:rsid w:val="00A367A3"/>
    <w:rsid w:val="00A40783"/>
    <w:rsid w:val="00A40C57"/>
    <w:rsid w:val="00A41850"/>
    <w:rsid w:val="00A431CE"/>
    <w:rsid w:val="00A52603"/>
    <w:rsid w:val="00A53A19"/>
    <w:rsid w:val="00A54637"/>
    <w:rsid w:val="00A55347"/>
    <w:rsid w:val="00A6161F"/>
    <w:rsid w:val="00A64E1A"/>
    <w:rsid w:val="00A64EC1"/>
    <w:rsid w:val="00A66211"/>
    <w:rsid w:val="00A66DFB"/>
    <w:rsid w:val="00A70455"/>
    <w:rsid w:val="00A743EB"/>
    <w:rsid w:val="00A834F7"/>
    <w:rsid w:val="00A9141B"/>
    <w:rsid w:val="00A9415B"/>
    <w:rsid w:val="00A96F40"/>
    <w:rsid w:val="00AA4897"/>
    <w:rsid w:val="00AA7B1F"/>
    <w:rsid w:val="00AB2790"/>
    <w:rsid w:val="00AB290E"/>
    <w:rsid w:val="00AB7303"/>
    <w:rsid w:val="00AB7D70"/>
    <w:rsid w:val="00AD60FF"/>
    <w:rsid w:val="00AE57AF"/>
    <w:rsid w:val="00AE7526"/>
    <w:rsid w:val="00AF04BC"/>
    <w:rsid w:val="00AF57C7"/>
    <w:rsid w:val="00B041DA"/>
    <w:rsid w:val="00B12536"/>
    <w:rsid w:val="00B14203"/>
    <w:rsid w:val="00B22D11"/>
    <w:rsid w:val="00B30B5E"/>
    <w:rsid w:val="00B339EA"/>
    <w:rsid w:val="00B36E76"/>
    <w:rsid w:val="00B37375"/>
    <w:rsid w:val="00B407D0"/>
    <w:rsid w:val="00B41192"/>
    <w:rsid w:val="00B41A2B"/>
    <w:rsid w:val="00B41AD2"/>
    <w:rsid w:val="00B450BB"/>
    <w:rsid w:val="00B4566B"/>
    <w:rsid w:val="00B47F96"/>
    <w:rsid w:val="00B53872"/>
    <w:rsid w:val="00B557C0"/>
    <w:rsid w:val="00B61AD1"/>
    <w:rsid w:val="00B66486"/>
    <w:rsid w:val="00B66A93"/>
    <w:rsid w:val="00B7376B"/>
    <w:rsid w:val="00B73799"/>
    <w:rsid w:val="00B75BAA"/>
    <w:rsid w:val="00B76970"/>
    <w:rsid w:val="00B84B71"/>
    <w:rsid w:val="00B8702A"/>
    <w:rsid w:val="00B976E5"/>
    <w:rsid w:val="00BA13D9"/>
    <w:rsid w:val="00BA4397"/>
    <w:rsid w:val="00BA6468"/>
    <w:rsid w:val="00BB191B"/>
    <w:rsid w:val="00BB46C7"/>
    <w:rsid w:val="00BD0409"/>
    <w:rsid w:val="00BD4BA7"/>
    <w:rsid w:val="00BD6EAF"/>
    <w:rsid w:val="00BE01ED"/>
    <w:rsid w:val="00BE1260"/>
    <w:rsid w:val="00BE1313"/>
    <w:rsid w:val="00BE141E"/>
    <w:rsid w:val="00BE3DD2"/>
    <w:rsid w:val="00BE45AC"/>
    <w:rsid w:val="00BF313C"/>
    <w:rsid w:val="00BF789C"/>
    <w:rsid w:val="00C0031F"/>
    <w:rsid w:val="00C01237"/>
    <w:rsid w:val="00C01E5A"/>
    <w:rsid w:val="00C04B9B"/>
    <w:rsid w:val="00C07F23"/>
    <w:rsid w:val="00C10B89"/>
    <w:rsid w:val="00C10F83"/>
    <w:rsid w:val="00C13B3E"/>
    <w:rsid w:val="00C144B7"/>
    <w:rsid w:val="00C15613"/>
    <w:rsid w:val="00C16288"/>
    <w:rsid w:val="00C237A5"/>
    <w:rsid w:val="00C24164"/>
    <w:rsid w:val="00C25105"/>
    <w:rsid w:val="00C2667D"/>
    <w:rsid w:val="00C272BE"/>
    <w:rsid w:val="00C311AE"/>
    <w:rsid w:val="00C33CFF"/>
    <w:rsid w:val="00C40CAF"/>
    <w:rsid w:val="00C413D6"/>
    <w:rsid w:val="00C466AE"/>
    <w:rsid w:val="00C469D5"/>
    <w:rsid w:val="00C6032D"/>
    <w:rsid w:val="00C67608"/>
    <w:rsid w:val="00C679C3"/>
    <w:rsid w:val="00C70431"/>
    <w:rsid w:val="00C70894"/>
    <w:rsid w:val="00C71F5F"/>
    <w:rsid w:val="00C80322"/>
    <w:rsid w:val="00C80EB4"/>
    <w:rsid w:val="00C811BE"/>
    <w:rsid w:val="00C820C8"/>
    <w:rsid w:val="00C82924"/>
    <w:rsid w:val="00CA0ABB"/>
    <w:rsid w:val="00CA3AC0"/>
    <w:rsid w:val="00CB0439"/>
    <w:rsid w:val="00CB14F2"/>
    <w:rsid w:val="00CB4779"/>
    <w:rsid w:val="00CC048C"/>
    <w:rsid w:val="00CC2872"/>
    <w:rsid w:val="00CC4526"/>
    <w:rsid w:val="00CC707B"/>
    <w:rsid w:val="00CC7F60"/>
    <w:rsid w:val="00CD1936"/>
    <w:rsid w:val="00CD3608"/>
    <w:rsid w:val="00CD4585"/>
    <w:rsid w:val="00CD46A2"/>
    <w:rsid w:val="00CD4F40"/>
    <w:rsid w:val="00CD6482"/>
    <w:rsid w:val="00CE03AB"/>
    <w:rsid w:val="00CE0A2F"/>
    <w:rsid w:val="00CE704E"/>
    <w:rsid w:val="00CE7FA3"/>
    <w:rsid w:val="00CF0776"/>
    <w:rsid w:val="00CF1B1E"/>
    <w:rsid w:val="00CF25C8"/>
    <w:rsid w:val="00D113E6"/>
    <w:rsid w:val="00D11429"/>
    <w:rsid w:val="00D2065B"/>
    <w:rsid w:val="00D2203A"/>
    <w:rsid w:val="00D26C38"/>
    <w:rsid w:val="00D328BC"/>
    <w:rsid w:val="00D42066"/>
    <w:rsid w:val="00D42468"/>
    <w:rsid w:val="00D46800"/>
    <w:rsid w:val="00D47319"/>
    <w:rsid w:val="00D53C00"/>
    <w:rsid w:val="00D56B20"/>
    <w:rsid w:val="00D56BCA"/>
    <w:rsid w:val="00D67569"/>
    <w:rsid w:val="00D7166E"/>
    <w:rsid w:val="00D74469"/>
    <w:rsid w:val="00D76352"/>
    <w:rsid w:val="00D778FD"/>
    <w:rsid w:val="00D823EF"/>
    <w:rsid w:val="00D834CC"/>
    <w:rsid w:val="00D8368E"/>
    <w:rsid w:val="00D85104"/>
    <w:rsid w:val="00D92A8A"/>
    <w:rsid w:val="00DA3C91"/>
    <w:rsid w:val="00DA4E9B"/>
    <w:rsid w:val="00DA6BF2"/>
    <w:rsid w:val="00DA6C4B"/>
    <w:rsid w:val="00DB4987"/>
    <w:rsid w:val="00DB4AAA"/>
    <w:rsid w:val="00DB4B61"/>
    <w:rsid w:val="00DB625F"/>
    <w:rsid w:val="00DB6CB3"/>
    <w:rsid w:val="00DB79F4"/>
    <w:rsid w:val="00DD0017"/>
    <w:rsid w:val="00DD0695"/>
    <w:rsid w:val="00DD3046"/>
    <w:rsid w:val="00DD39E1"/>
    <w:rsid w:val="00DE1FF7"/>
    <w:rsid w:val="00DE7CBE"/>
    <w:rsid w:val="00DF2E02"/>
    <w:rsid w:val="00DF5C5D"/>
    <w:rsid w:val="00DF6E9B"/>
    <w:rsid w:val="00E01262"/>
    <w:rsid w:val="00E024D0"/>
    <w:rsid w:val="00E0738F"/>
    <w:rsid w:val="00E14ACB"/>
    <w:rsid w:val="00E200F3"/>
    <w:rsid w:val="00E2014F"/>
    <w:rsid w:val="00E20615"/>
    <w:rsid w:val="00E20E56"/>
    <w:rsid w:val="00E210E8"/>
    <w:rsid w:val="00E2346E"/>
    <w:rsid w:val="00E23D91"/>
    <w:rsid w:val="00E2597F"/>
    <w:rsid w:val="00E30EDE"/>
    <w:rsid w:val="00E4334D"/>
    <w:rsid w:val="00E51C28"/>
    <w:rsid w:val="00E73E05"/>
    <w:rsid w:val="00E90CC1"/>
    <w:rsid w:val="00E9484B"/>
    <w:rsid w:val="00E94ECD"/>
    <w:rsid w:val="00E95AA0"/>
    <w:rsid w:val="00EA26B9"/>
    <w:rsid w:val="00EA413F"/>
    <w:rsid w:val="00EA7A79"/>
    <w:rsid w:val="00EB1690"/>
    <w:rsid w:val="00EB3716"/>
    <w:rsid w:val="00EB4DEE"/>
    <w:rsid w:val="00EB790A"/>
    <w:rsid w:val="00EB7B9C"/>
    <w:rsid w:val="00EC0E5D"/>
    <w:rsid w:val="00EC1B43"/>
    <w:rsid w:val="00ED04A7"/>
    <w:rsid w:val="00ED07E0"/>
    <w:rsid w:val="00ED0D57"/>
    <w:rsid w:val="00ED0E1D"/>
    <w:rsid w:val="00ED3FE1"/>
    <w:rsid w:val="00EE4559"/>
    <w:rsid w:val="00EE4B17"/>
    <w:rsid w:val="00EE5102"/>
    <w:rsid w:val="00EF37BB"/>
    <w:rsid w:val="00EF60C9"/>
    <w:rsid w:val="00EF6D5C"/>
    <w:rsid w:val="00F059BF"/>
    <w:rsid w:val="00F05ED6"/>
    <w:rsid w:val="00F07C5E"/>
    <w:rsid w:val="00F13970"/>
    <w:rsid w:val="00F23375"/>
    <w:rsid w:val="00F23B0C"/>
    <w:rsid w:val="00F23DD9"/>
    <w:rsid w:val="00F24C87"/>
    <w:rsid w:val="00F26F07"/>
    <w:rsid w:val="00F300DA"/>
    <w:rsid w:val="00F32EA6"/>
    <w:rsid w:val="00F404D4"/>
    <w:rsid w:val="00F41658"/>
    <w:rsid w:val="00F41DAE"/>
    <w:rsid w:val="00F4645F"/>
    <w:rsid w:val="00F530FE"/>
    <w:rsid w:val="00F540EC"/>
    <w:rsid w:val="00F57D84"/>
    <w:rsid w:val="00F63BBC"/>
    <w:rsid w:val="00F64D7F"/>
    <w:rsid w:val="00F67FD5"/>
    <w:rsid w:val="00F704FE"/>
    <w:rsid w:val="00F713CD"/>
    <w:rsid w:val="00F771E6"/>
    <w:rsid w:val="00F84591"/>
    <w:rsid w:val="00F86F1C"/>
    <w:rsid w:val="00F87F2F"/>
    <w:rsid w:val="00F97F42"/>
    <w:rsid w:val="00FA42B5"/>
    <w:rsid w:val="00FA55B1"/>
    <w:rsid w:val="00FA5E9B"/>
    <w:rsid w:val="00FA73C1"/>
    <w:rsid w:val="00FA78CF"/>
    <w:rsid w:val="00FB7B8E"/>
    <w:rsid w:val="00FC0D51"/>
    <w:rsid w:val="00FC13F8"/>
    <w:rsid w:val="00FC6CFA"/>
    <w:rsid w:val="00FD4571"/>
    <w:rsid w:val="00FD7747"/>
    <w:rsid w:val="00FD7E93"/>
    <w:rsid w:val="00FE17B7"/>
    <w:rsid w:val="00FE3533"/>
    <w:rsid w:val="00FE4C1C"/>
    <w:rsid w:val="00FE4FC3"/>
    <w:rsid w:val="00FE5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71199"/>
  <w15:chartTrackingRefBased/>
  <w15:docId w15:val="{73D298A8-4844-6B4B-B9B6-A1837C3C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F86F1C"/>
  </w:style>
  <w:style w:type="paragraph" w:styleId="NormalWeb">
    <w:name w:val="Normal (Web)"/>
    <w:basedOn w:val="Normal"/>
    <w:uiPriority w:val="99"/>
    <w:unhideWhenUsed/>
    <w:rsid w:val="00CA3AC0"/>
    <w:pPr>
      <w:spacing w:before="100" w:beforeAutospacing="1" w:after="100" w:afterAutospacing="1" w:line="240" w:lineRule="auto"/>
    </w:pPr>
    <w:rPr>
      <w:rFonts w:ascii="Times New Roman" w:eastAsiaTheme="minorEastAsia" w:hAnsi="Times New Roman" w:cs="Times New Roman"/>
      <w:color w:val="auto"/>
      <w:lang w:val="en-IN" w:eastAsia="en-US"/>
    </w:rPr>
  </w:style>
  <w:style w:type="character" w:styleId="Strong">
    <w:name w:val="Strong"/>
    <w:basedOn w:val="DefaultParagraphFont"/>
    <w:uiPriority w:val="22"/>
    <w:qFormat/>
    <w:rsid w:val="00CA3AC0"/>
    <w:rPr>
      <w:b/>
      <w:bCs/>
    </w:rPr>
  </w:style>
  <w:style w:type="paragraph" w:styleId="ListParagraph">
    <w:name w:val="List Paragraph"/>
    <w:basedOn w:val="Normal"/>
    <w:uiPriority w:val="34"/>
    <w:unhideWhenUsed/>
    <w:qFormat/>
    <w:rsid w:val="00B30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84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4.jpeg" /><Relationship Id="rId18" Type="http://schemas.openxmlformats.org/officeDocument/2006/relationships/image" Target="media/image9.jpeg" /><Relationship Id="rId26" Type="http://schemas.openxmlformats.org/officeDocument/2006/relationships/image" Target="media/image17.jpeg" /><Relationship Id="rId3" Type="http://schemas.openxmlformats.org/officeDocument/2006/relationships/settings" Target="settings.xml" /><Relationship Id="rId21" Type="http://schemas.openxmlformats.org/officeDocument/2006/relationships/image" Target="media/image12.jpeg" /><Relationship Id="rId7" Type="http://schemas.openxmlformats.org/officeDocument/2006/relationships/image" Target="media/image1.png" /><Relationship Id="rId12" Type="http://schemas.openxmlformats.org/officeDocument/2006/relationships/footer" Target="footer3.xml" /><Relationship Id="rId17" Type="http://schemas.openxmlformats.org/officeDocument/2006/relationships/image" Target="media/image8.jpeg" /><Relationship Id="rId25" Type="http://schemas.openxmlformats.org/officeDocument/2006/relationships/image" Target="media/image16.jpeg" /><Relationship Id="rId2" Type="http://schemas.openxmlformats.org/officeDocument/2006/relationships/styles" Target="styles.xml" /><Relationship Id="rId16" Type="http://schemas.openxmlformats.org/officeDocument/2006/relationships/image" Target="media/image7.jpeg" /><Relationship Id="rId20" Type="http://schemas.openxmlformats.org/officeDocument/2006/relationships/image" Target="media/image11.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image" Target="media/image15.jpeg" /><Relationship Id="rId5" Type="http://schemas.openxmlformats.org/officeDocument/2006/relationships/footnotes" Target="footnotes.xml" /><Relationship Id="rId15" Type="http://schemas.openxmlformats.org/officeDocument/2006/relationships/image" Target="media/image6.jpeg" /><Relationship Id="rId23" Type="http://schemas.openxmlformats.org/officeDocument/2006/relationships/image" Target="media/image14.jpeg" /><Relationship Id="rId28" Type="http://schemas.openxmlformats.org/officeDocument/2006/relationships/image" Target="media/image19.jpeg" /><Relationship Id="rId10" Type="http://schemas.openxmlformats.org/officeDocument/2006/relationships/footer" Target="footer1.xml" /><Relationship Id="rId19" Type="http://schemas.openxmlformats.org/officeDocument/2006/relationships/image" Target="media/image10.jpe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5.jpe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theme" Target="theme/theme1.xml" /></Relationships>
</file>

<file path=word/_rels/settings.xml.rels><?xml version="1.0" encoding="UTF-8" standalone="yes"?>
<Relationships xmlns="http://schemas.openxmlformats.org/package/2006/relationships"><Relationship Id="rId1" Type="http://schemas.openxmlformats.org/officeDocument/2006/relationships/attachedTemplate" Target="%7bC697CDAC-8203-1A4E-B5CF-3FCA0DC39678%7dtf50002040.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%7bC697CDAC-8203-1A4E-B5CF-3FCA0DC39678%7dtf50002040.dotx</Template>
  <TotalTime>1</TotalTime>
  <Pages>81</Pages>
  <Words>20271</Words>
  <Characters>115551</Characters>
  <Application>Microsoft Office Word</Application>
  <DocSecurity>0</DocSecurity>
  <Lines>962</Lines>
  <Paragraphs>271</Paragraphs>
  <ScaleCrop>false</ScaleCrop>
  <Company/>
  <LinksUpToDate>false</LinksUpToDate>
  <CharactersWithSpaces>135551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ff61a1f73123baae</dc:creator>
  <cp:keywords/>
  <dc:description/>
  <cp:lastModifiedBy>Omanshu .</cp:lastModifiedBy>
  <cp:revision>2</cp:revision>
  <dcterms:created xsi:type="dcterms:W3CDTF">2024-10-09T08:27:00Z</dcterms:created>
  <dcterms:modified xsi:type="dcterms:W3CDTF">2024-10-09T08:27:00Z</dcterms:modified>
</cp:coreProperties>
</file>